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22B8C99" w14:textId="77777777" w:rsidR="00834A87" w:rsidRPr="00FD5631" w:rsidRDefault="00834A87" w:rsidP="00FD5631">
      <w:pPr>
        <w:ind w:left="5670"/>
        <w:jc w:val="center"/>
        <w:rPr>
          <w:sz w:val="28"/>
          <w:szCs w:val="28"/>
        </w:rPr>
      </w:pPr>
      <w:bookmarkStart w:id="0" w:name="_Hlk37674743"/>
      <w:r w:rsidRPr="00FD5631">
        <w:rPr>
          <w:sz w:val="28"/>
          <w:szCs w:val="28"/>
        </w:rPr>
        <w:t>УТВЕРЖДЕН</w:t>
      </w:r>
    </w:p>
    <w:p w14:paraId="0BBDC943" w14:textId="77777777" w:rsidR="00834A87" w:rsidRPr="00FD5631" w:rsidRDefault="00834A87" w:rsidP="00FD5631">
      <w:pPr>
        <w:ind w:left="5670"/>
        <w:jc w:val="center"/>
        <w:rPr>
          <w:sz w:val="28"/>
          <w:szCs w:val="28"/>
        </w:rPr>
      </w:pPr>
      <w:r w:rsidRPr="00FD5631">
        <w:rPr>
          <w:sz w:val="28"/>
          <w:szCs w:val="28"/>
        </w:rPr>
        <w:t>приказом Министерства</w:t>
      </w:r>
    </w:p>
    <w:p w14:paraId="0ADED69A" w14:textId="77777777" w:rsidR="00834A87" w:rsidRPr="00FD5631" w:rsidRDefault="00834A87" w:rsidP="00FD5631">
      <w:pPr>
        <w:ind w:left="5670"/>
        <w:jc w:val="center"/>
        <w:rPr>
          <w:sz w:val="28"/>
          <w:szCs w:val="28"/>
        </w:rPr>
      </w:pPr>
      <w:r w:rsidRPr="00FD5631">
        <w:rPr>
          <w:sz w:val="28"/>
          <w:szCs w:val="28"/>
        </w:rPr>
        <w:t>труда и социальной защиты Российской Федерации</w:t>
      </w:r>
    </w:p>
    <w:p w14:paraId="691DA926" w14:textId="6CE62151" w:rsidR="00F91E53" w:rsidRPr="00FD5631" w:rsidRDefault="00DF00BC" w:rsidP="00FD5631">
      <w:pPr>
        <w:ind w:left="5670"/>
        <w:jc w:val="center"/>
        <w:rPr>
          <w:sz w:val="28"/>
          <w:szCs w:val="28"/>
        </w:rPr>
      </w:pPr>
      <w:r>
        <w:rPr>
          <w:sz w:val="28"/>
          <w:szCs w:val="28"/>
        </w:rPr>
        <w:t>от «</w:t>
      </w:r>
      <w:r w:rsidRPr="00F1533F">
        <w:rPr>
          <w:sz w:val="28"/>
          <w:szCs w:val="28"/>
        </w:rPr>
        <w:t>15</w:t>
      </w:r>
      <w:r w:rsidR="0004355F" w:rsidRPr="00FD5631">
        <w:rPr>
          <w:sz w:val="28"/>
          <w:szCs w:val="28"/>
        </w:rPr>
        <w:t xml:space="preserve">» </w:t>
      </w:r>
      <w:r>
        <w:rPr>
          <w:sz w:val="28"/>
          <w:szCs w:val="28"/>
        </w:rPr>
        <w:t>апреля</w:t>
      </w:r>
      <w:r w:rsidR="00612355" w:rsidRPr="00FD5631">
        <w:rPr>
          <w:sz w:val="28"/>
          <w:szCs w:val="28"/>
        </w:rPr>
        <w:t xml:space="preserve"> </w:t>
      </w:r>
      <w:r w:rsidR="00834A87" w:rsidRPr="00FD5631">
        <w:rPr>
          <w:sz w:val="28"/>
          <w:szCs w:val="28"/>
        </w:rPr>
        <w:t>20</w:t>
      </w:r>
      <w:r w:rsidR="00AD5B97" w:rsidRPr="00FD5631">
        <w:rPr>
          <w:sz w:val="28"/>
          <w:szCs w:val="28"/>
        </w:rPr>
        <w:t>2</w:t>
      </w:r>
      <w:r w:rsidR="00FD5631">
        <w:rPr>
          <w:sz w:val="28"/>
          <w:szCs w:val="28"/>
        </w:rPr>
        <w:t>5</w:t>
      </w:r>
      <w:r w:rsidR="00834A87" w:rsidRPr="00FD5631">
        <w:rPr>
          <w:sz w:val="28"/>
          <w:szCs w:val="28"/>
        </w:rPr>
        <w:t> г.</w:t>
      </w:r>
      <w:r w:rsidR="00AD5B97" w:rsidRPr="00FD5631">
        <w:rPr>
          <w:sz w:val="28"/>
          <w:szCs w:val="28"/>
        </w:rPr>
        <w:t xml:space="preserve"> № </w:t>
      </w:r>
      <w:bookmarkEnd w:id="0"/>
      <w:r>
        <w:rPr>
          <w:sz w:val="28"/>
          <w:szCs w:val="28"/>
        </w:rPr>
        <w:t>246н</w:t>
      </w:r>
    </w:p>
    <w:p w14:paraId="176B446F" w14:textId="77777777" w:rsidR="00FD5631" w:rsidRDefault="00FD5631" w:rsidP="00C81788">
      <w:pPr>
        <w:rPr>
          <w:rFonts w:eastAsia="Calibri"/>
        </w:rPr>
      </w:pPr>
    </w:p>
    <w:p w14:paraId="59B00736" w14:textId="2D2C4BF8" w:rsidR="000832DD" w:rsidRPr="00FD5631" w:rsidRDefault="000832DD" w:rsidP="00FD5631">
      <w:pPr>
        <w:jc w:val="center"/>
        <w:rPr>
          <w:rFonts w:eastAsia="Calibri"/>
          <w:sz w:val="52"/>
          <w:szCs w:val="52"/>
        </w:rPr>
      </w:pPr>
      <w:r w:rsidRPr="00FD5631">
        <w:rPr>
          <w:rFonts w:eastAsia="Calibri"/>
          <w:sz w:val="52"/>
          <w:szCs w:val="52"/>
        </w:rPr>
        <w:t>ПРОФЕССИОНАЛЬНЫЙ СТАНДАРТ</w:t>
      </w:r>
    </w:p>
    <w:p w14:paraId="3699EAE1" w14:textId="77777777" w:rsidR="00FD5631" w:rsidRDefault="00FD5631" w:rsidP="00FD5631">
      <w:pPr>
        <w:rPr>
          <w:shd w:val="clear" w:color="auto" w:fill="FFFFFF"/>
        </w:rPr>
      </w:pPr>
    </w:p>
    <w:p w14:paraId="51118BBE" w14:textId="364600D0" w:rsidR="000832DD" w:rsidRPr="00FD5631" w:rsidRDefault="000832DD" w:rsidP="00FD5631">
      <w:pPr>
        <w:jc w:val="center"/>
        <w:rPr>
          <w:b/>
          <w:bCs w:val="0"/>
          <w:shd w:val="clear" w:color="auto" w:fill="FFFFFF"/>
        </w:rPr>
      </w:pPr>
      <w:r w:rsidRPr="00FD5631">
        <w:rPr>
          <w:b/>
          <w:bCs w:val="0"/>
          <w:sz w:val="28"/>
          <w:szCs w:val="28"/>
          <w:shd w:val="clear" w:color="auto" w:fill="FFFFFF"/>
        </w:rPr>
        <w:t>Наладчик контрольно-измерительных приборов и автоматики</w:t>
      </w:r>
    </w:p>
    <w:p w14:paraId="783A6872" w14:textId="77777777" w:rsidR="00FD5631" w:rsidRPr="00FD5631" w:rsidRDefault="00FD5631" w:rsidP="00C81788">
      <w:pPr>
        <w:rPr>
          <w:shd w:val="clear" w:color="auto" w:fill="FFFFFF"/>
        </w:rPr>
      </w:pPr>
    </w:p>
    <w:tbl>
      <w:tblPr>
        <w:tblW w:w="1292" w:type="pct"/>
        <w:tblInd w:w="7338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693"/>
      </w:tblGrid>
      <w:tr w:rsidR="00FD5631" w:rsidRPr="00FD5631" w14:paraId="45FEFB40" w14:textId="77777777" w:rsidTr="00680044">
        <w:trPr>
          <w:trHeight w:val="399"/>
        </w:trPr>
        <w:tc>
          <w:tcPr>
            <w:tcW w:w="5000" w:type="pct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</w:tcBorders>
            <w:vAlign w:val="center"/>
          </w:tcPr>
          <w:p w14:paraId="69D9076E" w14:textId="16B0CC05" w:rsidR="00F91E53" w:rsidRPr="00FD5631" w:rsidRDefault="00F91E53" w:rsidP="00F91E53">
            <w:pPr>
              <w:jc w:val="center"/>
              <w:rPr>
                <w:bCs w:val="0"/>
              </w:rPr>
            </w:pPr>
            <w:r w:rsidRPr="00FD5631">
              <w:t>961</w:t>
            </w:r>
          </w:p>
        </w:tc>
      </w:tr>
      <w:tr w:rsidR="00FD5631" w:rsidRPr="00FD5631" w14:paraId="3FF56A3C" w14:textId="77777777" w:rsidTr="00680044">
        <w:trPr>
          <w:trHeight w:val="227"/>
        </w:trPr>
        <w:tc>
          <w:tcPr>
            <w:tcW w:w="5000" w:type="pct"/>
            <w:tcBorders>
              <w:top w:val="single" w:sz="2" w:space="0" w:color="7F7F7F"/>
              <w:left w:val="nil"/>
              <w:bottom w:val="nil"/>
              <w:right w:val="nil"/>
            </w:tcBorders>
            <w:vAlign w:val="center"/>
            <w:hideMark/>
          </w:tcPr>
          <w:p w14:paraId="61F99C7E" w14:textId="77777777" w:rsidR="00F91E53" w:rsidRPr="00FD5631" w:rsidRDefault="00F91E53" w:rsidP="00F91E53">
            <w:pPr>
              <w:jc w:val="center"/>
              <w:rPr>
                <w:bCs w:val="0"/>
                <w:sz w:val="20"/>
                <w:vertAlign w:val="superscript"/>
              </w:rPr>
            </w:pPr>
            <w:r w:rsidRPr="00FD5631">
              <w:rPr>
                <w:sz w:val="20"/>
              </w:rPr>
              <w:t>Регистрационный номер</w:t>
            </w:r>
          </w:p>
        </w:tc>
      </w:tr>
    </w:tbl>
    <w:p w14:paraId="44F95F2E" w14:textId="77777777" w:rsidR="000832DD" w:rsidRPr="00FD5631" w:rsidRDefault="000832DD" w:rsidP="00EC3C3A">
      <w:pPr>
        <w:contextualSpacing/>
        <w:jc w:val="center"/>
      </w:pPr>
      <w:r w:rsidRPr="00FD5631">
        <w:t>Содержание</w:t>
      </w:r>
    </w:p>
    <w:p w14:paraId="65B67B70" w14:textId="293465D3" w:rsidR="00BD19BC" w:rsidRDefault="00671E37" w:rsidP="001C3B4D">
      <w:pPr>
        <w:pStyle w:val="11"/>
        <w:jc w:val="both"/>
        <w:rPr>
          <w:rFonts w:asciiTheme="minorHAnsi" w:eastAsiaTheme="minorEastAsia" w:hAnsiTheme="minorHAnsi" w:cstheme="minorBidi"/>
          <w:kern w:val="2"/>
          <w:szCs w:val="24"/>
          <w14:ligatures w14:val="standardContextual"/>
        </w:rPr>
      </w:pPr>
      <w:r w:rsidRPr="00FD5631">
        <w:rPr>
          <w:kern w:val="1"/>
        </w:rPr>
        <w:fldChar w:fldCharType="begin"/>
      </w:r>
      <w:r w:rsidR="000832DD" w:rsidRPr="00FD5631">
        <w:instrText xml:space="preserve"> TOC \o "1-2" \h \z \u </w:instrText>
      </w:r>
      <w:r w:rsidRPr="00FD5631">
        <w:rPr>
          <w:kern w:val="1"/>
        </w:rPr>
        <w:fldChar w:fldCharType="separate"/>
      </w:r>
      <w:hyperlink w:anchor="_Toc188748103" w:history="1">
        <w:r w:rsidR="00BD19BC" w:rsidRPr="008E443B">
          <w:rPr>
            <w:rStyle w:val="af"/>
          </w:rPr>
          <w:t>I. Общие сведения</w:t>
        </w:r>
        <w:r w:rsidR="00BD19BC">
          <w:rPr>
            <w:webHidden/>
          </w:rPr>
          <w:tab/>
        </w:r>
        <w:r w:rsidR="00BD19BC">
          <w:rPr>
            <w:webHidden/>
          </w:rPr>
          <w:fldChar w:fldCharType="begin"/>
        </w:r>
        <w:r w:rsidR="00BD19BC">
          <w:rPr>
            <w:webHidden/>
          </w:rPr>
          <w:instrText xml:space="preserve"> PAGEREF _Toc188748103 \h </w:instrText>
        </w:r>
        <w:r w:rsidR="00BD19BC">
          <w:rPr>
            <w:webHidden/>
          </w:rPr>
        </w:r>
        <w:r w:rsidR="00BD19BC">
          <w:rPr>
            <w:webHidden/>
          </w:rPr>
          <w:fldChar w:fldCharType="separate"/>
        </w:r>
        <w:r w:rsidR="00205D0E">
          <w:rPr>
            <w:webHidden/>
          </w:rPr>
          <w:t>1</w:t>
        </w:r>
        <w:r w:rsidR="00BD19BC">
          <w:rPr>
            <w:webHidden/>
          </w:rPr>
          <w:fldChar w:fldCharType="end"/>
        </w:r>
      </w:hyperlink>
    </w:p>
    <w:p w14:paraId="24AA53DA" w14:textId="07B509AA" w:rsidR="00BD19BC" w:rsidRDefault="00D44ACB" w:rsidP="001C3B4D">
      <w:pPr>
        <w:pStyle w:val="11"/>
        <w:jc w:val="both"/>
        <w:rPr>
          <w:rFonts w:asciiTheme="minorHAnsi" w:eastAsiaTheme="minorEastAsia" w:hAnsiTheme="minorHAnsi" w:cstheme="minorBidi"/>
          <w:kern w:val="2"/>
          <w:szCs w:val="24"/>
          <w14:ligatures w14:val="standardContextual"/>
        </w:rPr>
      </w:pPr>
      <w:hyperlink w:anchor="_Toc188748104" w:history="1">
        <w:r w:rsidR="00BD19BC" w:rsidRPr="008E443B">
          <w:rPr>
            <w:rStyle w:val="af"/>
          </w:rPr>
          <w:t>II. Описание трудовых функций, входящих в профессиональный стандарт (функциональная карта вида профессиональной деятельности)</w:t>
        </w:r>
        <w:r w:rsidR="00BD19BC">
          <w:rPr>
            <w:webHidden/>
          </w:rPr>
          <w:tab/>
        </w:r>
        <w:r w:rsidR="00BD19BC">
          <w:rPr>
            <w:webHidden/>
          </w:rPr>
          <w:fldChar w:fldCharType="begin"/>
        </w:r>
        <w:r w:rsidR="00BD19BC">
          <w:rPr>
            <w:webHidden/>
          </w:rPr>
          <w:instrText xml:space="preserve"> PAGEREF _Toc188748104 \h </w:instrText>
        </w:r>
        <w:r w:rsidR="00BD19BC">
          <w:rPr>
            <w:webHidden/>
          </w:rPr>
        </w:r>
        <w:r w:rsidR="00BD19BC">
          <w:rPr>
            <w:webHidden/>
          </w:rPr>
          <w:fldChar w:fldCharType="separate"/>
        </w:r>
        <w:r w:rsidR="00205D0E">
          <w:rPr>
            <w:webHidden/>
          </w:rPr>
          <w:t>3</w:t>
        </w:r>
        <w:r w:rsidR="00BD19BC">
          <w:rPr>
            <w:webHidden/>
          </w:rPr>
          <w:fldChar w:fldCharType="end"/>
        </w:r>
      </w:hyperlink>
    </w:p>
    <w:p w14:paraId="355F95B5" w14:textId="72A07CDF" w:rsidR="00BD19BC" w:rsidRDefault="00D44ACB" w:rsidP="001C3B4D">
      <w:pPr>
        <w:pStyle w:val="11"/>
        <w:jc w:val="both"/>
        <w:rPr>
          <w:rFonts w:asciiTheme="minorHAnsi" w:eastAsiaTheme="minorEastAsia" w:hAnsiTheme="minorHAnsi" w:cstheme="minorBidi"/>
          <w:kern w:val="2"/>
          <w:szCs w:val="24"/>
          <w14:ligatures w14:val="standardContextual"/>
        </w:rPr>
      </w:pPr>
      <w:hyperlink w:anchor="_Toc188748105" w:history="1">
        <w:r w:rsidR="00BD19BC" w:rsidRPr="008E443B">
          <w:rPr>
            <w:rStyle w:val="af"/>
          </w:rPr>
          <w:t>III. Характеристика обобщенных трудовых функций</w:t>
        </w:r>
        <w:r w:rsidR="00BD19BC">
          <w:rPr>
            <w:webHidden/>
          </w:rPr>
          <w:tab/>
        </w:r>
        <w:r w:rsidR="00BD19BC">
          <w:rPr>
            <w:webHidden/>
          </w:rPr>
          <w:fldChar w:fldCharType="begin"/>
        </w:r>
        <w:r w:rsidR="00BD19BC">
          <w:rPr>
            <w:webHidden/>
          </w:rPr>
          <w:instrText xml:space="preserve"> PAGEREF _Toc188748105 \h </w:instrText>
        </w:r>
        <w:r w:rsidR="00BD19BC">
          <w:rPr>
            <w:webHidden/>
          </w:rPr>
        </w:r>
        <w:r w:rsidR="00BD19BC">
          <w:rPr>
            <w:webHidden/>
          </w:rPr>
          <w:fldChar w:fldCharType="separate"/>
        </w:r>
        <w:r w:rsidR="00205D0E">
          <w:rPr>
            <w:webHidden/>
          </w:rPr>
          <w:t>4</w:t>
        </w:r>
        <w:r w:rsidR="00BD19BC">
          <w:rPr>
            <w:webHidden/>
          </w:rPr>
          <w:fldChar w:fldCharType="end"/>
        </w:r>
      </w:hyperlink>
    </w:p>
    <w:p w14:paraId="2EFF0D7B" w14:textId="3EF35398" w:rsidR="00BD19BC" w:rsidRDefault="00D44ACB" w:rsidP="001C3B4D">
      <w:pPr>
        <w:pStyle w:val="21"/>
        <w:jc w:val="both"/>
        <w:rPr>
          <w:rFonts w:asciiTheme="minorHAnsi" w:eastAsiaTheme="minorEastAsia" w:hAnsiTheme="minorHAnsi" w:cstheme="minorBidi"/>
          <w:bCs w:val="0"/>
          <w:noProof/>
          <w:kern w:val="2"/>
          <w14:ligatures w14:val="standardContextual"/>
        </w:rPr>
      </w:pPr>
      <w:hyperlink w:anchor="_Toc188748106" w:history="1">
        <w:r w:rsidR="00BD19BC" w:rsidRPr="008E443B">
          <w:rPr>
            <w:rStyle w:val="af"/>
            <w:noProof/>
          </w:rPr>
          <w:t>3.1. Обобщенная трудовая функция</w:t>
        </w:r>
        <w:r w:rsidR="00BD19BC">
          <w:rPr>
            <w:rStyle w:val="af"/>
            <w:noProof/>
          </w:rPr>
          <w:t xml:space="preserve"> «</w:t>
        </w:r>
        <w:r w:rsidR="00BD19BC" w:rsidRPr="00BD19BC">
          <w:rPr>
            <w:rStyle w:val="af"/>
            <w:noProof/>
          </w:rPr>
          <w:t>Наладка и сдача контрольно-измерительных приборов и автоматики</w:t>
        </w:r>
        <w:r w:rsidR="00205D0E">
          <w:rPr>
            <w:rStyle w:val="af"/>
            <w:noProof/>
          </w:rPr>
          <w:t xml:space="preserve">, </w:t>
        </w:r>
        <w:r w:rsidR="00205D0E" w:rsidRPr="00AE71F6">
          <w:rPr>
            <w:noProof/>
          </w:rPr>
          <w:t>использующи</w:t>
        </w:r>
        <w:r w:rsidR="00205D0E">
          <w:rPr>
            <w:noProof/>
          </w:rPr>
          <w:t>х</w:t>
        </w:r>
        <w:r w:rsidR="00205D0E" w:rsidRPr="00AE71F6">
          <w:rPr>
            <w:noProof/>
          </w:rPr>
          <w:t xml:space="preserve"> прямое преобразование измеряемых физических величин в регистрируемые параметры</w:t>
        </w:r>
        <w:r w:rsidR="00BD19BC">
          <w:rPr>
            <w:rStyle w:val="af"/>
            <w:noProof/>
          </w:rPr>
          <w:t>»</w:t>
        </w:r>
        <w:r w:rsidR="00BD19BC" w:rsidRPr="00BD19BC">
          <w:rPr>
            <w:rStyle w:val="af"/>
            <w:noProof/>
          </w:rPr>
          <w:t xml:space="preserve"> </w:t>
        </w:r>
        <w:r w:rsidR="00BD19BC">
          <w:rPr>
            <w:noProof/>
            <w:webHidden/>
          </w:rPr>
          <w:tab/>
        </w:r>
        <w:r w:rsidR="00BD19BC">
          <w:rPr>
            <w:noProof/>
            <w:webHidden/>
          </w:rPr>
          <w:fldChar w:fldCharType="begin"/>
        </w:r>
        <w:r w:rsidR="00BD19BC">
          <w:rPr>
            <w:noProof/>
            <w:webHidden/>
          </w:rPr>
          <w:instrText xml:space="preserve"> PAGEREF _Toc188748106 \h </w:instrText>
        </w:r>
        <w:r w:rsidR="00BD19BC">
          <w:rPr>
            <w:noProof/>
            <w:webHidden/>
          </w:rPr>
        </w:r>
        <w:r w:rsidR="00BD19BC">
          <w:rPr>
            <w:noProof/>
            <w:webHidden/>
          </w:rPr>
          <w:fldChar w:fldCharType="separate"/>
        </w:r>
        <w:r w:rsidR="00205D0E">
          <w:rPr>
            <w:noProof/>
            <w:webHidden/>
          </w:rPr>
          <w:t>4</w:t>
        </w:r>
        <w:r w:rsidR="00BD19BC">
          <w:rPr>
            <w:noProof/>
            <w:webHidden/>
          </w:rPr>
          <w:fldChar w:fldCharType="end"/>
        </w:r>
      </w:hyperlink>
    </w:p>
    <w:p w14:paraId="09B50187" w14:textId="103A06FB" w:rsidR="00BD19BC" w:rsidRDefault="00D44ACB" w:rsidP="001C3B4D">
      <w:pPr>
        <w:pStyle w:val="21"/>
        <w:jc w:val="both"/>
        <w:rPr>
          <w:rFonts w:asciiTheme="minorHAnsi" w:eastAsiaTheme="minorEastAsia" w:hAnsiTheme="minorHAnsi" w:cstheme="minorBidi"/>
          <w:bCs w:val="0"/>
          <w:noProof/>
          <w:kern w:val="2"/>
          <w14:ligatures w14:val="standardContextual"/>
        </w:rPr>
      </w:pPr>
      <w:hyperlink w:anchor="_Toc188748107" w:history="1">
        <w:r w:rsidR="00BD19BC" w:rsidRPr="008E443B">
          <w:rPr>
            <w:rStyle w:val="af"/>
            <w:noProof/>
          </w:rPr>
          <w:t>3.2. Обобщенная трудовая функция</w:t>
        </w:r>
        <w:r w:rsidR="00BD19BC">
          <w:rPr>
            <w:rStyle w:val="af"/>
            <w:noProof/>
          </w:rPr>
          <w:t xml:space="preserve"> «</w:t>
        </w:r>
        <w:r w:rsidR="00BD19BC" w:rsidRPr="00BD19BC">
          <w:rPr>
            <w:rStyle w:val="af"/>
            <w:noProof/>
          </w:rPr>
          <w:t>Наладка и сдача контрольно-измерительных приборов и автоматики</w:t>
        </w:r>
        <w:r w:rsidR="00205D0E">
          <w:rPr>
            <w:rStyle w:val="af"/>
            <w:noProof/>
          </w:rPr>
          <w:t>,</w:t>
        </w:r>
        <w:r w:rsidR="00205D0E" w:rsidRPr="00205D0E">
          <w:rPr>
            <w:noProof/>
          </w:rPr>
          <w:t xml:space="preserve"> </w:t>
        </w:r>
        <w:r w:rsidR="00205D0E" w:rsidRPr="00AE71F6">
          <w:rPr>
            <w:noProof/>
          </w:rPr>
          <w:t>использующи</w:t>
        </w:r>
        <w:r w:rsidR="00205D0E">
          <w:rPr>
            <w:noProof/>
          </w:rPr>
          <w:t>х</w:t>
        </w:r>
        <w:r w:rsidR="00205D0E" w:rsidRPr="00AE71F6">
          <w:rPr>
            <w:noProof/>
          </w:rPr>
          <w:t xml:space="preserve"> схему с двумя и более способами преобразования измеряемых физических величин в регистрируемые параметры</w:t>
        </w:r>
        <w:r w:rsidR="00BD19BC">
          <w:rPr>
            <w:rStyle w:val="af"/>
            <w:noProof/>
          </w:rPr>
          <w:t>»</w:t>
        </w:r>
        <w:r w:rsidR="00BD19BC">
          <w:rPr>
            <w:noProof/>
            <w:webHidden/>
          </w:rPr>
          <w:tab/>
        </w:r>
        <w:r w:rsidR="00BD19BC">
          <w:rPr>
            <w:noProof/>
            <w:webHidden/>
          </w:rPr>
          <w:fldChar w:fldCharType="begin"/>
        </w:r>
        <w:r w:rsidR="00BD19BC">
          <w:rPr>
            <w:noProof/>
            <w:webHidden/>
          </w:rPr>
          <w:instrText xml:space="preserve"> PAGEREF _Toc188748107 \h </w:instrText>
        </w:r>
        <w:r w:rsidR="00BD19BC">
          <w:rPr>
            <w:noProof/>
            <w:webHidden/>
          </w:rPr>
        </w:r>
        <w:r w:rsidR="00BD19BC">
          <w:rPr>
            <w:noProof/>
            <w:webHidden/>
          </w:rPr>
          <w:fldChar w:fldCharType="separate"/>
        </w:r>
        <w:r w:rsidR="00205D0E">
          <w:rPr>
            <w:noProof/>
            <w:webHidden/>
          </w:rPr>
          <w:t>8</w:t>
        </w:r>
        <w:r w:rsidR="00BD19BC">
          <w:rPr>
            <w:noProof/>
            <w:webHidden/>
          </w:rPr>
          <w:fldChar w:fldCharType="end"/>
        </w:r>
      </w:hyperlink>
    </w:p>
    <w:p w14:paraId="0008435B" w14:textId="1CF5719D" w:rsidR="00BD19BC" w:rsidRDefault="00D44ACB" w:rsidP="001C3B4D">
      <w:pPr>
        <w:pStyle w:val="21"/>
        <w:jc w:val="both"/>
        <w:rPr>
          <w:rFonts w:asciiTheme="minorHAnsi" w:eastAsiaTheme="minorEastAsia" w:hAnsiTheme="minorHAnsi" w:cstheme="minorBidi"/>
          <w:bCs w:val="0"/>
          <w:noProof/>
          <w:kern w:val="2"/>
          <w14:ligatures w14:val="standardContextual"/>
        </w:rPr>
      </w:pPr>
      <w:hyperlink w:anchor="_Toc188748108" w:history="1">
        <w:r w:rsidR="00BD19BC" w:rsidRPr="008E443B">
          <w:rPr>
            <w:rStyle w:val="af"/>
            <w:noProof/>
          </w:rPr>
          <w:t>3.3. Обобщенная трудовая функция</w:t>
        </w:r>
        <w:r w:rsidR="00BD19BC">
          <w:rPr>
            <w:rStyle w:val="af"/>
            <w:noProof/>
          </w:rPr>
          <w:t xml:space="preserve"> «</w:t>
        </w:r>
        <w:r w:rsidR="00BD19BC" w:rsidRPr="00BD19BC">
          <w:rPr>
            <w:rStyle w:val="af"/>
            <w:noProof/>
          </w:rPr>
          <w:t>Наладка и сдача контрольно-измерительных приборов и автоматики</w:t>
        </w:r>
        <w:r w:rsidR="00205D0E">
          <w:rPr>
            <w:rStyle w:val="af"/>
            <w:noProof/>
          </w:rPr>
          <w:t xml:space="preserve">, </w:t>
        </w:r>
        <w:r w:rsidR="00205D0E" w:rsidRPr="00AE71F6">
          <w:rPr>
            <w:noProof/>
          </w:rPr>
          <w:t>использующи</w:t>
        </w:r>
        <w:r w:rsidR="00205D0E">
          <w:rPr>
            <w:noProof/>
          </w:rPr>
          <w:t>х</w:t>
        </w:r>
        <w:r w:rsidR="00205D0E" w:rsidRPr="00AE71F6">
          <w:rPr>
            <w:noProof/>
          </w:rPr>
          <w:t xml:space="preserve"> схему с двумя и более способами преобразования измеряемых физических величин в регистрируемые параметры, производящи</w:t>
        </w:r>
        <w:r w:rsidR="00205D0E">
          <w:rPr>
            <w:noProof/>
          </w:rPr>
          <w:t>х</w:t>
        </w:r>
        <w:r w:rsidR="00205D0E" w:rsidRPr="00AE71F6">
          <w:rPr>
            <w:noProof/>
          </w:rPr>
          <w:t xml:space="preserve"> их суммирование и дистанционную передачу</w:t>
        </w:r>
        <w:r w:rsidR="00BD19BC">
          <w:rPr>
            <w:rStyle w:val="af"/>
            <w:noProof/>
          </w:rPr>
          <w:t>»</w:t>
        </w:r>
        <w:r w:rsidR="00BD19BC">
          <w:rPr>
            <w:noProof/>
            <w:webHidden/>
          </w:rPr>
          <w:tab/>
        </w:r>
        <w:r w:rsidR="00BD19BC">
          <w:rPr>
            <w:noProof/>
            <w:webHidden/>
          </w:rPr>
          <w:fldChar w:fldCharType="begin"/>
        </w:r>
        <w:r w:rsidR="00BD19BC">
          <w:rPr>
            <w:noProof/>
            <w:webHidden/>
          </w:rPr>
          <w:instrText xml:space="preserve"> PAGEREF _Toc188748108 \h </w:instrText>
        </w:r>
        <w:r w:rsidR="00BD19BC">
          <w:rPr>
            <w:noProof/>
            <w:webHidden/>
          </w:rPr>
        </w:r>
        <w:r w:rsidR="00BD19BC">
          <w:rPr>
            <w:noProof/>
            <w:webHidden/>
          </w:rPr>
          <w:fldChar w:fldCharType="separate"/>
        </w:r>
        <w:r w:rsidR="00205D0E">
          <w:rPr>
            <w:noProof/>
            <w:webHidden/>
          </w:rPr>
          <w:t>14</w:t>
        </w:r>
        <w:r w:rsidR="00BD19BC">
          <w:rPr>
            <w:noProof/>
            <w:webHidden/>
          </w:rPr>
          <w:fldChar w:fldCharType="end"/>
        </w:r>
      </w:hyperlink>
    </w:p>
    <w:p w14:paraId="580CAD15" w14:textId="63DCB557" w:rsidR="00BD19BC" w:rsidRDefault="00D44ACB" w:rsidP="001C3B4D">
      <w:pPr>
        <w:pStyle w:val="21"/>
        <w:jc w:val="both"/>
        <w:rPr>
          <w:rFonts w:asciiTheme="minorHAnsi" w:eastAsiaTheme="minorEastAsia" w:hAnsiTheme="minorHAnsi" w:cstheme="minorBidi"/>
          <w:bCs w:val="0"/>
          <w:noProof/>
          <w:kern w:val="2"/>
          <w14:ligatures w14:val="standardContextual"/>
        </w:rPr>
      </w:pPr>
      <w:hyperlink w:anchor="_Toc188748109" w:history="1">
        <w:r w:rsidR="00BD19BC" w:rsidRPr="008E443B">
          <w:rPr>
            <w:rStyle w:val="af"/>
            <w:noProof/>
          </w:rPr>
          <w:t>3.4. Обобщенная трудовая функция</w:t>
        </w:r>
        <w:r w:rsidR="00BD19BC">
          <w:rPr>
            <w:rStyle w:val="af"/>
            <w:noProof/>
          </w:rPr>
          <w:t xml:space="preserve"> «</w:t>
        </w:r>
        <w:r w:rsidR="00BD19BC" w:rsidRPr="00BD19BC">
          <w:rPr>
            <w:rStyle w:val="af"/>
            <w:noProof/>
          </w:rPr>
          <w:t>Наладка и сдача контрольно-измерительн</w:t>
        </w:r>
        <w:r w:rsidR="00205D0E">
          <w:rPr>
            <w:rStyle w:val="af"/>
            <w:noProof/>
          </w:rPr>
          <w:t>ых приборов и автоматики,</w:t>
        </w:r>
        <w:r w:rsidR="00205D0E" w:rsidRPr="00205D0E">
          <w:rPr>
            <w:noProof/>
          </w:rPr>
          <w:t xml:space="preserve"> </w:t>
        </w:r>
        <w:r w:rsidR="00205D0E">
          <w:rPr>
            <w:noProof/>
          </w:rPr>
          <w:t>использующих</w:t>
        </w:r>
        <w:r w:rsidR="00205D0E" w:rsidRPr="00AE71F6">
          <w:rPr>
            <w:noProof/>
          </w:rPr>
          <w:t xml:space="preserve"> цифровую обработку измеряемых физических величин</w:t>
        </w:r>
        <w:r w:rsidR="00205D0E">
          <w:rPr>
            <w:noProof/>
          </w:rPr>
          <w:t xml:space="preserve">, </w:t>
        </w:r>
        <w:r w:rsidR="00205D0E" w:rsidRPr="00AE71F6">
          <w:rPr>
            <w:noProof/>
          </w:rPr>
          <w:t>уникальны</w:t>
        </w:r>
        <w:r w:rsidR="00205D0E">
          <w:rPr>
            <w:noProof/>
          </w:rPr>
          <w:t>х</w:t>
        </w:r>
        <w:r w:rsidR="00205D0E" w:rsidRPr="00AE71F6">
          <w:rPr>
            <w:noProof/>
          </w:rPr>
          <w:t>, опытны</w:t>
        </w:r>
        <w:r w:rsidR="00205D0E">
          <w:rPr>
            <w:noProof/>
          </w:rPr>
          <w:t>х</w:t>
        </w:r>
        <w:r w:rsidR="00205D0E" w:rsidRPr="00AE71F6">
          <w:rPr>
            <w:noProof/>
          </w:rPr>
          <w:t xml:space="preserve"> и экспериментальны</w:t>
        </w:r>
        <w:r w:rsidR="00205D0E">
          <w:rPr>
            <w:noProof/>
          </w:rPr>
          <w:t xml:space="preserve">х </w:t>
        </w:r>
        <w:r w:rsidR="00205D0E" w:rsidRPr="00205D0E">
          <w:rPr>
            <w:noProof/>
          </w:rPr>
          <w:t>контрольно-измерительных приборов и автоматики</w:t>
        </w:r>
        <w:r w:rsidR="00BD19BC">
          <w:rPr>
            <w:rStyle w:val="af"/>
            <w:noProof/>
          </w:rPr>
          <w:t>»</w:t>
        </w:r>
        <w:r w:rsidR="00BD19BC">
          <w:rPr>
            <w:noProof/>
            <w:webHidden/>
          </w:rPr>
          <w:tab/>
        </w:r>
        <w:r w:rsidR="00BD19BC">
          <w:rPr>
            <w:noProof/>
            <w:webHidden/>
          </w:rPr>
          <w:fldChar w:fldCharType="begin"/>
        </w:r>
        <w:r w:rsidR="00BD19BC">
          <w:rPr>
            <w:noProof/>
            <w:webHidden/>
          </w:rPr>
          <w:instrText xml:space="preserve"> PAGEREF _Toc188748109 \h </w:instrText>
        </w:r>
        <w:r w:rsidR="00BD19BC">
          <w:rPr>
            <w:noProof/>
            <w:webHidden/>
          </w:rPr>
        </w:r>
        <w:r w:rsidR="00BD19BC">
          <w:rPr>
            <w:noProof/>
            <w:webHidden/>
          </w:rPr>
          <w:fldChar w:fldCharType="separate"/>
        </w:r>
        <w:r w:rsidR="00205D0E">
          <w:rPr>
            <w:noProof/>
            <w:webHidden/>
          </w:rPr>
          <w:t>21</w:t>
        </w:r>
        <w:r w:rsidR="00BD19BC">
          <w:rPr>
            <w:noProof/>
            <w:webHidden/>
          </w:rPr>
          <w:fldChar w:fldCharType="end"/>
        </w:r>
      </w:hyperlink>
    </w:p>
    <w:p w14:paraId="7958F337" w14:textId="4976F701" w:rsidR="00BD19BC" w:rsidRDefault="00D44ACB" w:rsidP="001C3B4D">
      <w:pPr>
        <w:pStyle w:val="11"/>
        <w:jc w:val="both"/>
        <w:rPr>
          <w:rFonts w:asciiTheme="minorHAnsi" w:eastAsiaTheme="minorEastAsia" w:hAnsiTheme="minorHAnsi" w:cstheme="minorBidi"/>
          <w:kern w:val="2"/>
          <w:szCs w:val="24"/>
          <w14:ligatures w14:val="standardContextual"/>
        </w:rPr>
      </w:pPr>
      <w:hyperlink w:anchor="_Toc188748110" w:history="1">
        <w:r w:rsidR="00BD19BC" w:rsidRPr="008E443B">
          <w:rPr>
            <w:rStyle w:val="af"/>
          </w:rPr>
          <w:t>IV. Сведения об организациях – разработчиках профессионального стандарта</w:t>
        </w:r>
        <w:r w:rsidR="00BD19BC">
          <w:rPr>
            <w:webHidden/>
          </w:rPr>
          <w:tab/>
        </w:r>
        <w:r w:rsidR="00BD19BC">
          <w:rPr>
            <w:webHidden/>
          </w:rPr>
          <w:fldChar w:fldCharType="begin"/>
        </w:r>
        <w:r w:rsidR="00BD19BC">
          <w:rPr>
            <w:webHidden/>
          </w:rPr>
          <w:instrText xml:space="preserve"> PAGEREF _Toc188748110 \h </w:instrText>
        </w:r>
        <w:r w:rsidR="00BD19BC">
          <w:rPr>
            <w:webHidden/>
          </w:rPr>
        </w:r>
        <w:r w:rsidR="00BD19BC">
          <w:rPr>
            <w:webHidden/>
          </w:rPr>
          <w:fldChar w:fldCharType="separate"/>
        </w:r>
        <w:r w:rsidR="00205D0E">
          <w:rPr>
            <w:webHidden/>
          </w:rPr>
          <w:t>28</w:t>
        </w:r>
        <w:r w:rsidR="00BD19BC">
          <w:rPr>
            <w:webHidden/>
          </w:rPr>
          <w:fldChar w:fldCharType="end"/>
        </w:r>
      </w:hyperlink>
    </w:p>
    <w:p w14:paraId="647784BB" w14:textId="6DA0EC6D" w:rsidR="00BD19BC" w:rsidRDefault="00D44ACB" w:rsidP="001C3B4D">
      <w:pPr>
        <w:pStyle w:val="11"/>
        <w:jc w:val="both"/>
        <w:rPr>
          <w:rFonts w:asciiTheme="minorHAnsi" w:eastAsiaTheme="minorEastAsia" w:hAnsiTheme="minorHAnsi" w:cstheme="minorBidi"/>
          <w:kern w:val="2"/>
          <w:szCs w:val="24"/>
          <w14:ligatures w14:val="standardContextual"/>
        </w:rPr>
      </w:pPr>
      <w:hyperlink w:anchor="_Toc188748111" w:history="1">
        <w:r w:rsidR="00BD19BC" w:rsidRPr="008E443B">
          <w:rPr>
            <w:rStyle w:val="af"/>
          </w:rPr>
          <w:t>V. Сокращения, используемые в профессиональном стандарте</w:t>
        </w:r>
        <w:r w:rsidR="00BD19BC">
          <w:rPr>
            <w:webHidden/>
          </w:rPr>
          <w:tab/>
        </w:r>
        <w:r w:rsidR="00BD19BC">
          <w:rPr>
            <w:webHidden/>
          </w:rPr>
          <w:fldChar w:fldCharType="begin"/>
        </w:r>
        <w:r w:rsidR="00BD19BC">
          <w:rPr>
            <w:webHidden/>
          </w:rPr>
          <w:instrText xml:space="preserve"> PAGEREF _Toc188748111 \h </w:instrText>
        </w:r>
        <w:r w:rsidR="00BD19BC">
          <w:rPr>
            <w:webHidden/>
          </w:rPr>
        </w:r>
        <w:r w:rsidR="00BD19BC">
          <w:rPr>
            <w:webHidden/>
          </w:rPr>
          <w:fldChar w:fldCharType="separate"/>
        </w:r>
        <w:r w:rsidR="00205D0E">
          <w:rPr>
            <w:webHidden/>
          </w:rPr>
          <w:t>29</w:t>
        </w:r>
        <w:r w:rsidR="00BD19BC">
          <w:rPr>
            <w:webHidden/>
          </w:rPr>
          <w:fldChar w:fldCharType="end"/>
        </w:r>
      </w:hyperlink>
    </w:p>
    <w:p w14:paraId="2FCF2405" w14:textId="582BEE99" w:rsidR="000832DD" w:rsidRPr="00FD5631" w:rsidRDefault="00671E37" w:rsidP="001C3B4D">
      <w:pPr>
        <w:contextualSpacing/>
        <w:jc w:val="both"/>
      </w:pPr>
      <w:r w:rsidRPr="00FD5631">
        <w:fldChar w:fldCharType="end"/>
      </w:r>
    </w:p>
    <w:p w14:paraId="38A5B36D" w14:textId="77777777" w:rsidR="000832DD" w:rsidRPr="00FD5631" w:rsidRDefault="000832DD" w:rsidP="00EC3C3A">
      <w:pPr>
        <w:pStyle w:val="1"/>
      </w:pPr>
      <w:bookmarkStart w:id="1" w:name="_Toc9113371"/>
      <w:bookmarkStart w:id="2" w:name="_Toc188748103"/>
      <w:bookmarkStart w:id="3" w:name="_GoBack"/>
      <w:bookmarkEnd w:id="3"/>
      <w:r w:rsidRPr="00FD5631">
        <w:t>I. Общие сведения</w:t>
      </w:r>
      <w:bookmarkEnd w:id="1"/>
      <w:bookmarkEnd w:id="2"/>
    </w:p>
    <w:p w14:paraId="47E12DBF" w14:textId="77777777" w:rsidR="000832DD" w:rsidRPr="00FD5631" w:rsidRDefault="000832DD" w:rsidP="00EC3C3A">
      <w:pPr>
        <w:rPr>
          <w:bCs w:val="0"/>
        </w:rPr>
      </w:pPr>
    </w:p>
    <w:tbl>
      <w:tblPr>
        <w:tblW w:w="5000" w:type="pct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8916"/>
        <w:gridCol w:w="265"/>
        <w:gridCol w:w="1240"/>
      </w:tblGrid>
      <w:tr w:rsidR="00FD5631" w:rsidRPr="00FD5631" w14:paraId="71373954" w14:textId="77777777" w:rsidTr="00680044">
        <w:trPr>
          <w:trHeight w:val="437"/>
        </w:trPr>
        <w:tc>
          <w:tcPr>
            <w:tcW w:w="4278" w:type="pct"/>
            <w:tcBorders>
              <w:top w:val="nil"/>
              <w:left w:val="nil"/>
              <w:bottom w:val="single" w:sz="4" w:space="0" w:color="808080" w:themeColor="background1" w:themeShade="80"/>
              <w:right w:val="nil"/>
            </w:tcBorders>
          </w:tcPr>
          <w:p w14:paraId="24A4C75D" w14:textId="77777777" w:rsidR="000832DD" w:rsidRPr="00FD5631" w:rsidRDefault="000832DD" w:rsidP="00EC3C3A">
            <w:pPr>
              <w:rPr>
                <w:rFonts w:eastAsia="Calibri"/>
                <w:bCs w:val="0"/>
              </w:rPr>
            </w:pPr>
            <w:r w:rsidRPr="00FD5631">
              <w:rPr>
                <w:rFonts w:eastAsia="Calibri"/>
              </w:rPr>
              <w:t xml:space="preserve">Наладка и сдача в эксплуатацию </w:t>
            </w:r>
            <w:r w:rsidRPr="00FD5631">
              <w:t>контрольно-измерительных приборов и аппаратуры автоматического регулирования и управления</w:t>
            </w:r>
          </w:p>
        </w:tc>
        <w:tc>
          <w:tcPr>
            <w:tcW w:w="127" w:type="pct"/>
            <w:tcBorders>
              <w:top w:val="nil"/>
              <w:left w:val="nil"/>
              <w:bottom w:val="nil"/>
              <w:right w:val="single" w:sz="2" w:space="0" w:color="808080" w:themeColor="background1" w:themeShade="80"/>
            </w:tcBorders>
          </w:tcPr>
          <w:p w14:paraId="6080FF7E" w14:textId="77777777" w:rsidR="000832DD" w:rsidRPr="00FD5631" w:rsidRDefault="000832DD" w:rsidP="00EC3C3A">
            <w:pPr>
              <w:rPr>
                <w:rFonts w:eastAsia="Calibri"/>
                <w:bCs w:val="0"/>
                <w:szCs w:val="20"/>
              </w:rPr>
            </w:pPr>
          </w:p>
        </w:tc>
        <w:tc>
          <w:tcPr>
            <w:tcW w:w="595" w:type="pct"/>
            <w:tcBorders>
              <w:top w:val="single" w:sz="2" w:space="0" w:color="808080" w:themeColor="background1" w:themeShade="80"/>
              <w:left w:val="single" w:sz="2" w:space="0" w:color="808080" w:themeColor="background1" w:themeShade="80"/>
              <w:bottom w:val="single" w:sz="2" w:space="0" w:color="808080" w:themeColor="background1" w:themeShade="80"/>
              <w:right w:val="single" w:sz="2" w:space="0" w:color="808080" w:themeColor="background1" w:themeShade="80"/>
            </w:tcBorders>
            <w:vAlign w:val="center"/>
          </w:tcPr>
          <w:p w14:paraId="4FD67444" w14:textId="77777777" w:rsidR="000832DD" w:rsidRPr="00FD5631" w:rsidRDefault="000832DD" w:rsidP="00EC3C3A">
            <w:pPr>
              <w:jc w:val="center"/>
              <w:rPr>
                <w:rFonts w:eastAsia="Calibri"/>
                <w:bCs w:val="0"/>
                <w:szCs w:val="20"/>
              </w:rPr>
            </w:pPr>
            <w:r w:rsidRPr="00FD5631">
              <w:rPr>
                <w:rFonts w:eastAsia="Calibri"/>
                <w:szCs w:val="20"/>
              </w:rPr>
              <w:t>40.158</w:t>
            </w:r>
          </w:p>
        </w:tc>
      </w:tr>
      <w:tr w:rsidR="00E7679C" w:rsidRPr="00FD5631" w14:paraId="64219954" w14:textId="77777777" w:rsidTr="00680044">
        <w:tc>
          <w:tcPr>
            <w:tcW w:w="4405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E9F498B" w14:textId="7093260F" w:rsidR="000832DD" w:rsidRPr="00FD5631" w:rsidRDefault="00FD5631" w:rsidP="00EC3C3A">
            <w:pPr>
              <w:jc w:val="center"/>
              <w:rPr>
                <w:rFonts w:eastAsia="Calibri"/>
                <w:bCs w:val="0"/>
                <w:sz w:val="20"/>
                <w:szCs w:val="20"/>
              </w:rPr>
            </w:pPr>
            <w:r w:rsidRPr="00FD5631">
              <w:rPr>
                <w:rFonts w:eastAsia="Calibri"/>
                <w:sz w:val="20"/>
                <w:szCs w:val="20"/>
              </w:rPr>
              <w:t>(наименование вида профессиональной деятельности)</w:t>
            </w:r>
          </w:p>
        </w:tc>
        <w:tc>
          <w:tcPr>
            <w:tcW w:w="595" w:type="pct"/>
            <w:tcBorders>
              <w:top w:val="single" w:sz="2" w:space="0" w:color="808080" w:themeColor="background1" w:themeShade="80"/>
              <w:left w:val="nil"/>
              <w:bottom w:val="nil"/>
              <w:right w:val="nil"/>
            </w:tcBorders>
          </w:tcPr>
          <w:p w14:paraId="6FD5476A" w14:textId="101CD9F9" w:rsidR="000832DD" w:rsidRPr="00FD5631" w:rsidRDefault="00FD5631" w:rsidP="00EC3C3A">
            <w:pPr>
              <w:jc w:val="center"/>
              <w:rPr>
                <w:rFonts w:eastAsia="Calibri"/>
                <w:bCs w:val="0"/>
                <w:sz w:val="20"/>
                <w:szCs w:val="20"/>
              </w:rPr>
            </w:pPr>
            <w:r w:rsidRPr="00FD5631">
              <w:rPr>
                <w:rFonts w:eastAsia="Calibri"/>
                <w:sz w:val="20"/>
                <w:szCs w:val="20"/>
              </w:rPr>
              <w:t>код</w:t>
            </w:r>
          </w:p>
        </w:tc>
      </w:tr>
    </w:tbl>
    <w:p w14:paraId="7804140A" w14:textId="77777777" w:rsidR="000832DD" w:rsidRPr="00FD5631" w:rsidRDefault="000832DD" w:rsidP="00EC3C3A"/>
    <w:p w14:paraId="4F81AC62" w14:textId="3CCCD9BB" w:rsidR="000832DD" w:rsidRPr="00FD5631" w:rsidRDefault="00E5649B" w:rsidP="00EC3C3A">
      <w:pPr>
        <w:rPr>
          <w:rFonts w:eastAsia="Calibri"/>
          <w:bCs w:val="0"/>
        </w:rPr>
      </w:pPr>
      <w:r>
        <w:rPr>
          <w:rFonts w:eastAsia="Calibri"/>
        </w:rPr>
        <w:t>Краткое описание</w:t>
      </w:r>
      <w:r w:rsidR="000832DD" w:rsidRPr="00FD5631">
        <w:rPr>
          <w:rFonts w:eastAsia="Calibri"/>
        </w:rPr>
        <w:t xml:space="preserve"> вида профессиональной деятельности</w:t>
      </w:r>
    </w:p>
    <w:p w14:paraId="3CBF030B" w14:textId="77777777" w:rsidR="000832DD" w:rsidRPr="00FD5631" w:rsidRDefault="000832DD" w:rsidP="00EC3C3A"/>
    <w:tbl>
      <w:tblPr>
        <w:tblW w:w="5000" w:type="pct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0421"/>
      </w:tblGrid>
      <w:tr w:rsidR="00E7679C" w:rsidRPr="00FD5631" w14:paraId="0A560319" w14:textId="77777777" w:rsidTr="00680044">
        <w:trPr>
          <w:trHeight w:val="283"/>
        </w:trPr>
        <w:tc>
          <w:tcPr>
            <w:tcW w:w="5000" w:type="pct"/>
            <w:tcBorders>
              <w:top w:val="single" w:sz="2" w:space="0" w:color="808080" w:themeColor="background1" w:themeShade="80"/>
              <w:left w:val="single" w:sz="2" w:space="0" w:color="808080" w:themeColor="background1" w:themeShade="80"/>
              <w:bottom w:val="single" w:sz="2" w:space="0" w:color="808080" w:themeColor="background1" w:themeShade="80"/>
              <w:right w:val="single" w:sz="2" w:space="0" w:color="808080" w:themeColor="background1" w:themeShade="80"/>
            </w:tcBorders>
          </w:tcPr>
          <w:p w14:paraId="06E495DD" w14:textId="77777777" w:rsidR="000832DD" w:rsidRPr="00FD5631" w:rsidRDefault="000832DD" w:rsidP="00EC3C3A">
            <w:pPr>
              <w:rPr>
                <w:rFonts w:eastAsia="Calibri"/>
                <w:bCs w:val="0"/>
                <w:szCs w:val="20"/>
              </w:rPr>
            </w:pPr>
            <w:r w:rsidRPr="00FD5631">
              <w:rPr>
                <w:rFonts w:eastAsia="Calibri"/>
                <w:szCs w:val="20"/>
              </w:rPr>
              <w:t xml:space="preserve">Обеспечение качества </w:t>
            </w:r>
            <w:r w:rsidRPr="00FD5631">
              <w:t>контрольно-измерительных приборов и аппаратуры автоматического регулирования и управления</w:t>
            </w:r>
          </w:p>
        </w:tc>
      </w:tr>
    </w:tbl>
    <w:p w14:paraId="20C19852" w14:textId="77777777" w:rsidR="000832DD" w:rsidRPr="00FD5631" w:rsidRDefault="000832DD" w:rsidP="00EC3C3A"/>
    <w:p w14:paraId="3DFD4B25" w14:textId="4283BC2D" w:rsidR="000832DD" w:rsidRPr="00FD5631" w:rsidRDefault="000832DD" w:rsidP="00EC3C3A">
      <w:pPr>
        <w:rPr>
          <w:rFonts w:eastAsia="Calibri"/>
          <w:bCs w:val="0"/>
        </w:rPr>
      </w:pPr>
      <w:r w:rsidRPr="00FD5631">
        <w:rPr>
          <w:rFonts w:eastAsia="Calibri"/>
        </w:rPr>
        <w:t>Группа занятий</w:t>
      </w:r>
    </w:p>
    <w:p w14:paraId="39389D9D" w14:textId="77777777" w:rsidR="000832DD" w:rsidRPr="00FD5631" w:rsidRDefault="000832DD" w:rsidP="00EC3C3A"/>
    <w:tbl>
      <w:tblPr>
        <w:tblW w:w="5000" w:type="pct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242"/>
        <w:gridCol w:w="4112"/>
        <w:gridCol w:w="1161"/>
        <w:gridCol w:w="3906"/>
      </w:tblGrid>
      <w:tr w:rsidR="00FD5631" w:rsidRPr="00FD5631" w14:paraId="34D3A8FD" w14:textId="77777777" w:rsidTr="00680044">
        <w:trPr>
          <w:trHeight w:val="245"/>
        </w:trPr>
        <w:tc>
          <w:tcPr>
            <w:tcW w:w="596" w:type="pct"/>
            <w:tcBorders>
              <w:top w:val="single" w:sz="2" w:space="0" w:color="808080" w:themeColor="background1" w:themeShade="80"/>
              <w:left w:val="single" w:sz="2" w:space="0" w:color="808080" w:themeColor="background1" w:themeShade="80"/>
              <w:bottom w:val="single" w:sz="2" w:space="0" w:color="808080" w:themeColor="background1" w:themeShade="80"/>
              <w:right w:val="single" w:sz="2" w:space="0" w:color="808080" w:themeColor="background1" w:themeShade="80"/>
            </w:tcBorders>
          </w:tcPr>
          <w:p w14:paraId="4C035B56" w14:textId="77777777" w:rsidR="000832DD" w:rsidRPr="00FD5631" w:rsidRDefault="000832DD" w:rsidP="00C81788">
            <w:pPr>
              <w:rPr>
                <w:rFonts w:eastAsia="Calibri"/>
              </w:rPr>
            </w:pPr>
            <w:r w:rsidRPr="00FD5631">
              <w:rPr>
                <w:rFonts w:eastAsia="Calibri"/>
              </w:rPr>
              <w:t>8212</w:t>
            </w:r>
          </w:p>
        </w:tc>
        <w:tc>
          <w:tcPr>
            <w:tcW w:w="1973" w:type="pct"/>
            <w:tcBorders>
              <w:top w:val="single" w:sz="2" w:space="0" w:color="808080" w:themeColor="background1" w:themeShade="80"/>
              <w:left w:val="single" w:sz="2" w:space="0" w:color="808080" w:themeColor="background1" w:themeShade="80"/>
              <w:bottom w:val="single" w:sz="2" w:space="0" w:color="808080" w:themeColor="background1" w:themeShade="80"/>
              <w:right w:val="single" w:sz="2" w:space="0" w:color="808080" w:themeColor="background1" w:themeShade="80"/>
            </w:tcBorders>
          </w:tcPr>
          <w:p w14:paraId="37D3E123" w14:textId="77777777" w:rsidR="000832DD" w:rsidRPr="00FD5631" w:rsidRDefault="000832DD" w:rsidP="00C81788">
            <w:pPr>
              <w:rPr>
                <w:rFonts w:eastAsia="Calibri"/>
              </w:rPr>
            </w:pPr>
            <w:r w:rsidRPr="00FD5631">
              <w:rPr>
                <w:rFonts w:eastAsia="Calibri"/>
              </w:rPr>
              <w:t>Сборщики электрического и электронного оборудования</w:t>
            </w:r>
          </w:p>
        </w:tc>
        <w:tc>
          <w:tcPr>
            <w:tcW w:w="557" w:type="pct"/>
            <w:tcBorders>
              <w:top w:val="single" w:sz="2" w:space="0" w:color="808080" w:themeColor="background1" w:themeShade="80"/>
              <w:left w:val="single" w:sz="2" w:space="0" w:color="808080" w:themeColor="background1" w:themeShade="80"/>
              <w:bottom w:val="single" w:sz="2" w:space="0" w:color="808080" w:themeColor="background1" w:themeShade="80"/>
              <w:right w:val="single" w:sz="2" w:space="0" w:color="808080" w:themeColor="background1" w:themeShade="80"/>
            </w:tcBorders>
          </w:tcPr>
          <w:p w14:paraId="5670CEF6" w14:textId="77777777" w:rsidR="000832DD" w:rsidRPr="00FD5631" w:rsidRDefault="000832DD" w:rsidP="00EC3C3A">
            <w:pPr>
              <w:rPr>
                <w:rFonts w:eastAsia="Calibri"/>
                <w:bCs w:val="0"/>
              </w:rPr>
            </w:pPr>
            <w:r w:rsidRPr="00FD5631">
              <w:rPr>
                <w:rFonts w:eastAsia="Calibri"/>
              </w:rPr>
              <w:t>-</w:t>
            </w:r>
          </w:p>
        </w:tc>
        <w:tc>
          <w:tcPr>
            <w:tcW w:w="1874" w:type="pct"/>
            <w:tcBorders>
              <w:top w:val="single" w:sz="2" w:space="0" w:color="808080" w:themeColor="background1" w:themeShade="80"/>
              <w:left w:val="single" w:sz="2" w:space="0" w:color="808080" w:themeColor="background1" w:themeShade="80"/>
              <w:bottom w:val="single" w:sz="2" w:space="0" w:color="808080" w:themeColor="background1" w:themeShade="80"/>
              <w:right w:val="single" w:sz="2" w:space="0" w:color="808080" w:themeColor="background1" w:themeShade="80"/>
            </w:tcBorders>
          </w:tcPr>
          <w:p w14:paraId="40C085A4" w14:textId="77777777" w:rsidR="000832DD" w:rsidRPr="00FD5631" w:rsidRDefault="000832DD" w:rsidP="00EC3C3A">
            <w:pPr>
              <w:rPr>
                <w:rFonts w:eastAsia="Calibri"/>
                <w:bCs w:val="0"/>
              </w:rPr>
            </w:pPr>
            <w:r w:rsidRPr="00FD5631">
              <w:rPr>
                <w:rFonts w:eastAsia="Calibri"/>
              </w:rPr>
              <w:t>-</w:t>
            </w:r>
          </w:p>
        </w:tc>
      </w:tr>
      <w:tr w:rsidR="00E7679C" w:rsidRPr="00FD5631" w14:paraId="7AB512D1" w14:textId="77777777" w:rsidTr="00680044">
        <w:trPr>
          <w:trHeight w:val="20"/>
        </w:trPr>
        <w:tc>
          <w:tcPr>
            <w:tcW w:w="596" w:type="pct"/>
            <w:tcBorders>
              <w:top w:val="single" w:sz="2" w:space="0" w:color="808080" w:themeColor="background1" w:themeShade="80"/>
              <w:left w:val="nil"/>
              <w:bottom w:val="nil"/>
              <w:right w:val="nil"/>
            </w:tcBorders>
          </w:tcPr>
          <w:p w14:paraId="3706C588" w14:textId="77777777" w:rsidR="000832DD" w:rsidRPr="00FD5631" w:rsidRDefault="000832DD" w:rsidP="00EC3C3A">
            <w:pPr>
              <w:jc w:val="center"/>
              <w:rPr>
                <w:rFonts w:eastAsia="Calibri"/>
                <w:bCs w:val="0"/>
                <w:sz w:val="20"/>
                <w:szCs w:val="20"/>
              </w:rPr>
            </w:pPr>
            <w:r w:rsidRPr="00FD5631">
              <w:rPr>
                <w:rFonts w:eastAsia="Calibri"/>
                <w:sz w:val="20"/>
                <w:szCs w:val="20"/>
              </w:rPr>
              <w:t xml:space="preserve">(код </w:t>
            </w:r>
            <w:r w:rsidRPr="00FD5631">
              <w:rPr>
                <w:sz w:val="20"/>
                <w:szCs w:val="20"/>
              </w:rPr>
              <w:t>ОКЗ</w:t>
            </w:r>
            <w:r w:rsidRPr="00FD5631">
              <w:rPr>
                <w:sz w:val="20"/>
                <w:szCs w:val="20"/>
                <w:vertAlign w:val="superscript"/>
              </w:rPr>
              <w:endnoteReference w:id="1"/>
            </w:r>
            <w:r w:rsidRPr="00FD5631">
              <w:rPr>
                <w:rFonts w:eastAsia="Calibri"/>
                <w:sz w:val="20"/>
                <w:szCs w:val="20"/>
              </w:rPr>
              <w:t>)</w:t>
            </w:r>
          </w:p>
        </w:tc>
        <w:tc>
          <w:tcPr>
            <w:tcW w:w="1973" w:type="pct"/>
            <w:tcBorders>
              <w:top w:val="single" w:sz="2" w:space="0" w:color="808080" w:themeColor="background1" w:themeShade="80"/>
              <w:left w:val="nil"/>
              <w:bottom w:val="nil"/>
              <w:right w:val="nil"/>
            </w:tcBorders>
          </w:tcPr>
          <w:p w14:paraId="19D4C129" w14:textId="77777777" w:rsidR="000832DD" w:rsidRPr="00FD5631" w:rsidRDefault="000832DD" w:rsidP="00EC3C3A">
            <w:pPr>
              <w:jc w:val="center"/>
              <w:rPr>
                <w:rFonts w:eastAsia="Calibri"/>
                <w:bCs w:val="0"/>
                <w:sz w:val="20"/>
                <w:szCs w:val="20"/>
              </w:rPr>
            </w:pPr>
            <w:r w:rsidRPr="00FD5631">
              <w:rPr>
                <w:rFonts w:eastAsia="Calibri"/>
                <w:sz w:val="20"/>
                <w:szCs w:val="20"/>
              </w:rPr>
              <w:t>(наименование)</w:t>
            </w:r>
          </w:p>
        </w:tc>
        <w:tc>
          <w:tcPr>
            <w:tcW w:w="557" w:type="pct"/>
            <w:tcBorders>
              <w:top w:val="single" w:sz="2" w:space="0" w:color="808080" w:themeColor="background1" w:themeShade="80"/>
              <w:left w:val="nil"/>
              <w:bottom w:val="nil"/>
              <w:right w:val="nil"/>
            </w:tcBorders>
          </w:tcPr>
          <w:p w14:paraId="1202F1B4" w14:textId="77777777" w:rsidR="000832DD" w:rsidRPr="00FD5631" w:rsidRDefault="000832DD" w:rsidP="00EC3C3A">
            <w:pPr>
              <w:jc w:val="center"/>
              <w:rPr>
                <w:rFonts w:eastAsia="Calibri"/>
                <w:bCs w:val="0"/>
                <w:sz w:val="20"/>
                <w:szCs w:val="20"/>
              </w:rPr>
            </w:pPr>
            <w:r w:rsidRPr="00FD5631">
              <w:rPr>
                <w:rFonts w:eastAsia="Calibri"/>
                <w:sz w:val="20"/>
                <w:szCs w:val="20"/>
              </w:rPr>
              <w:t>(код ОКЗ)</w:t>
            </w:r>
          </w:p>
        </w:tc>
        <w:tc>
          <w:tcPr>
            <w:tcW w:w="1874" w:type="pct"/>
            <w:tcBorders>
              <w:top w:val="single" w:sz="2" w:space="0" w:color="808080" w:themeColor="background1" w:themeShade="80"/>
              <w:left w:val="nil"/>
              <w:bottom w:val="nil"/>
              <w:right w:val="nil"/>
            </w:tcBorders>
          </w:tcPr>
          <w:p w14:paraId="15FF3586" w14:textId="77777777" w:rsidR="000832DD" w:rsidRPr="00FD5631" w:rsidRDefault="000832DD" w:rsidP="00EC3C3A">
            <w:pPr>
              <w:jc w:val="center"/>
              <w:rPr>
                <w:rFonts w:eastAsia="Calibri"/>
                <w:bCs w:val="0"/>
                <w:sz w:val="20"/>
                <w:szCs w:val="20"/>
              </w:rPr>
            </w:pPr>
            <w:r w:rsidRPr="00FD5631">
              <w:rPr>
                <w:rFonts w:eastAsia="Calibri"/>
                <w:sz w:val="20"/>
                <w:szCs w:val="20"/>
              </w:rPr>
              <w:t>(наименование)</w:t>
            </w:r>
          </w:p>
        </w:tc>
      </w:tr>
    </w:tbl>
    <w:p w14:paraId="059FE8DB" w14:textId="77777777" w:rsidR="00FD5631" w:rsidRDefault="00FD5631" w:rsidP="00FD5631">
      <w:pPr>
        <w:jc w:val="both"/>
      </w:pPr>
      <w:r>
        <w:lastRenderedPageBreak/>
        <w:t>Отнесение к области профессиональной деятельности</w:t>
      </w:r>
    </w:p>
    <w:p w14:paraId="62B4BB6D" w14:textId="77777777" w:rsidR="00FD5631" w:rsidRDefault="00FD5631" w:rsidP="00FD5631">
      <w:pPr>
        <w:jc w:val="both"/>
      </w:pPr>
    </w:p>
    <w:tbl>
      <w:tblPr>
        <w:tblW w:w="5016" w:type="pct"/>
        <w:tblInd w:w="-3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501"/>
        <w:gridCol w:w="8953"/>
      </w:tblGrid>
      <w:tr w:rsidR="00FD5631" w:rsidRPr="00320525" w14:paraId="6741A520" w14:textId="77777777" w:rsidTr="00612DE2">
        <w:trPr>
          <w:trHeight w:val="44"/>
        </w:trPr>
        <w:tc>
          <w:tcPr>
            <w:tcW w:w="718" w:type="pct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4A872255" w14:textId="7D63B0E7" w:rsidR="00FD5631" w:rsidRPr="00320525" w:rsidRDefault="002B668A" w:rsidP="00612DE2">
            <w:bookmarkStart w:id="4" w:name="_Hlk188016934"/>
            <w:r w:rsidRPr="002B668A">
              <w:rPr>
                <w:rFonts w:eastAsia="Calibri"/>
                <w:szCs w:val="20"/>
              </w:rPr>
              <w:t>40</w:t>
            </w:r>
          </w:p>
        </w:tc>
        <w:tc>
          <w:tcPr>
            <w:tcW w:w="4282" w:type="pct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3D3CF9A3" w14:textId="4E4E0DFE" w:rsidR="00FD5631" w:rsidRPr="00320525" w:rsidRDefault="00021950" w:rsidP="005C4D5C">
            <w:pPr>
              <w:pStyle w:val="afa"/>
            </w:pPr>
            <w:r w:rsidRPr="002B668A">
              <w:t>Сквозные виды профессиональной деятельности в промышленности</w:t>
            </w:r>
          </w:p>
        </w:tc>
      </w:tr>
      <w:tr w:rsidR="00FD5631" w:rsidRPr="00320525" w14:paraId="6BB2F9D3" w14:textId="77777777" w:rsidTr="00612DE2">
        <w:trPr>
          <w:trHeight w:val="44"/>
        </w:trPr>
        <w:tc>
          <w:tcPr>
            <w:tcW w:w="718" w:type="pct"/>
            <w:tcBorders>
              <w:top w:val="single" w:sz="2" w:space="0" w:color="808080"/>
              <w:left w:val="nil"/>
              <w:bottom w:val="nil"/>
              <w:right w:val="nil"/>
            </w:tcBorders>
          </w:tcPr>
          <w:p w14:paraId="5C689E55" w14:textId="77777777" w:rsidR="00FD5631" w:rsidRPr="00320525" w:rsidRDefault="00FD5631" w:rsidP="00612DE2">
            <w:pPr>
              <w:jc w:val="center"/>
              <w:rPr>
                <w:sz w:val="18"/>
                <w:szCs w:val="18"/>
              </w:rPr>
            </w:pPr>
            <w:r w:rsidRPr="00320525">
              <w:rPr>
                <w:sz w:val="20"/>
                <w:szCs w:val="18"/>
              </w:rPr>
              <w:t>(код ОПД</w:t>
            </w:r>
            <w:r>
              <w:rPr>
                <w:rStyle w:val="ac"/>
                <w:sz w:val="20"/>
                <w:szCs w:val="18"/>
              </w:rPr>
              <w:endnoteReference w:id="2"/>
            </w:r>
            <w:r w:rsidRPr="00320525">
              <w:rPr>
                <w:sz w:val="20"/>
                <w:szCs w:val="18"/>
              </w:rPr>
              <w:t>)</w:t>
            </w:r>
          </w:p>
        </w:tc>
        <w:tc>
          <w:tcPr>
            <w:tcW w:w="4282" w:type="pct"/>
            <w:tcBorders>
              <w:top w:val="single" w:sz="2" w:space="0" w:color="808080"/>
              <w:left w:val="nil"/>
              <w:bottom w:val="nil"/>
              <w:right w:val="nil"/>
            </w:tcBorders>
          </w:tcPr>
          <w:p w14:paraId="348EF753" w14:textId="77777777" w:rsidR="00FD5631" w:rsidRPr="00320525" w:rsidRDefault="00FD5631" w:rsidP="00612DE2">
            <w:pPr>
              <w:jc w:val="center"/>
              <w:rPr>
                <w:sz w:val="20"/>
                <w:szCs w:val="18"/>
              </w:rPr>
            </w:pPr>
            <w:r w:rsidRPr="00320525">
              <w:rPr>
                <w:sz w:val="20"/>
                <w:szCs w:val="18"/>
              </w:rPr>
              <w:t>(наименование области профессиональной деятельности)</w:t>
            </w:r>
          </w:p>
        </w:tc>
      </w:tr>
      <w:bookmarkEnd w:id="4"/>
    </w:tbl>
    <w:p w14:paraId="5D31F202" w14:textId="77777777" w:rsidR="00FD5631" w:rsidRDefault="00FD5631" w:rsidP="00EC3C3A">
      <w:pPr>
        <w:rPr>
          <w:rFonts w:eastAsia="Calibri"/>
        </w:rPr>
      </w:pPr>
    </w:p>
    <w:p w14:paraId="040EA141" w14:textId="5D29DAA4" w:rsidR="000832DD" w:rsidRPr="00FD5631" w:rsidRDefault="000832DD" w:rsidP="00EC3C3A">
      <w:pPr>
        <w:rPr>
          <w:rFonts w:eastAsia="Calibri"/>
          <w:bCs w:val="0"/>
        </w:rPr>
      </w:pPr>
      <w:r w:rsidRPr="00FD5631">
        <w:rPr>
          <w:rFonts w:eastAsia="Calibri"/>
        </w:rPr>
        <w:t>Отнесение к видам экономической деятельности</w:t>
      </w:r>
    </w:p>
    <w:p w14:paraId="404CF369" w14:textId="77777777" w:rsidR="000832DD" w:rsidRPr="00FD5631" w:rsidRDefault="000832DD" w:rsidP="00EC3C3A"/>
    <w:tbl>
      <w:tblPr>
        <w:tblW w:w="5000" w:type="pct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594"/>
        <w:gridCol w:w="8827"/>
      </w:tblGrid>
      <w:tr w:rsidR="00FD5631" w:rsidRPr="00FD5631" w14:paraId="6CCF1872" w14:textId="77777777" w:rsidTr="00680044">
        <w:trPr>
          <w:trHeight w:val="20"/>
        </w:trPr>
        <w:tc>
          <w:tcPr>
            <w:tcW w:w="765" w:type="pct"/>
            <w:tcBorders>
              <w:top w:val="single" w:sz="2" w:space="0" w:color="808080" w:themeColor="background1" w:themeShade="80"/>
              <w:left w:val="single" w:sz="2" w:space="0" w:color="808080" w:themeColor="background1" w:themeShade="80"/>
              <w:bottom w:val="single" w:sz="2" w:space="0" w:color="808080" w:themeColor="background1" w:themeShade="80"/>
              <w:right w:val="single" w:sz="2" w:space="0" w:color="808080" w:themeColor="background1" w:themeShade="80"/>
            </w:tcBorders>
          </w:tcPr>
          <w:p w14:paraId="6322D0D8" w14:textId="77777777" w:rsidR="000832DD" w:rsidRPr="00FD5631" w:rsidRDefault="000832DD" w:rsidP="00C81788">
            <w:pPr>
              <w:rPr>
                <w:rFonts w:eastAsia="Calibri"/>
              </w:rPr>
            </w:pPr>
            <w:r w:rsidRPr="00FD5631">
              <w:t>26.5</w:t>
            </w:r>
          </w:p>
        </w:tc>
        <w:tc>
          <w:tcPr>
            <w:tcW w:w="4235" w:type="pct"/>
            <w:tcBorders>
              <w:top w:val="single" w:sz="2" w:space="0" w:color="808080" w:themeColor="background1" w:themeShade="80"/>
              <w:left w:val="single" w:sz="2" w:space="0" w:color="808080" w:themeColor="background1" w:themeShade="80"/>
              <w:bottom w:val="single" w:sz="2" w:space="0" w:color="808080" w:themeColor="background1" w:themeShade="80"/>
              <w:right w:val="single" w:sz="2" w:space="0" w:color="808080" w:themeColor="background1" w:themeShade="80"/>
            </w:tcBorders>
          </w:tcPr>
          <w:p w14:paraId="49B2D62B" w14:textId="77777777" w:rsidR="000832DD" w:rsidRPr="00FD5631" w:rsidRDefault="000832DD" w:rsidP="00C81788">
            <w:pPr>
              <w:rPr>
                <w:rFonts w:eastAsia="Calibri"/>
              </w:rPr>
            </w:pPr>
            <w:r w:rsidRPr="00FD5631">
              <w:rPr>
                <w:rFonts w:eastAsia="Calibri"/>
              </w:rPr>
              <w:t>Производство контрольно-измерительных и навигационных приборов и аппаратов; производство часов</w:t>
            </w:r>
          </w:p>
        </w:tc>
      </w:tr>
      <w:tr w:rsidR="00E7679C" w:rsidRPr="00FD5631" w14:paraId="1D830334" w14:textId="77777777" w:rsidTr="00680044">
        <w:trPr>
          <w:trHeight w:val="244"/>
        </w:trPr>
        <w:tc>
          <w:tcPr>
            <w:tcW w:w="765" w:type="pct"/>
            <w:tcBorders>
              <w:top w:val="single" w:sz="2" w:space="0" w:color="808080" w:themeColor="background1" w:themeShade="80"/>
              <w:left w:val="nil"/>
              <w:bottom w:val="nil"/>
              <w:right w:val="nil"/>
            </w:tcBorders>
          </w:tcPr>
          <w:p w14:paraId="5FE9ABAC" w14:textId="77777777" w:rsidR="000832DD" w:rsidRPr="00FD5631" w:rsidRDefault="000832DD" w:rsidP="00EC3C3A">
            <w:pPr>
              <w:jc w:val="center"/>
              <w:rPr>
                <w:bCs w:val="0"/>
                <w:sz w:val="20"/>
                <w:szCs w:val="20"/>
              </w:rPr>
            </w:pPr>
            <w:r w:rsidRPr="00FD5631">
              <w:rPr>
                <w:sz w:val="20"/>
                <w:szCs w:val="20"/>
              </w:rPr>
              <w:t>(код ОКВЭД</w:t>
            </w:r>
            <w:r w:rsidRPr="00FD5631">
              <w:rPr>
                <w:sz w:val="20"/>
                <w:szCs w:val="20"/>
                <w:vertAlign w:val="superscript"/>
              </w:rPr>
              <w:endnoteReference w:id="3"/>
            </w:r>
            <w:r w:rsidRPr="00FD5631">
              <w:rPr>
                <w:sz w:val="20"/>
                <w:szCs w:val="20"/>
              </w:rPr>
              <w:t>)</w:t>
            </w:r>
          </w:p>
        </w:tc>
        <w:tc>
          <w:tcPr>
            <w:tcW w:w="4235" w:type="pct"/>
            <w:tcBorders>
              <w:top w:val="single" w:sz="2" w:space="0" w:color="808080" w:themeColor="background1" w:themeShade="80"/>
              <w:left w:val="nil"/>
              <w:bottom w:val="nil"/>
              <w:right w:val="nil"/>
            </w:tcBorders>
          </w:tcPr>
          <w:p w14:paraId="226BD2CF" w14:textId="77777777" w:rsidR="000832DD" w:rsidRPr="00FD5631" w:rsidRDefault="000832DD" w:rsidP="00EC3C3A">
            <w:pPr>
              <w:jc w:val="center"/>
              <w:rPr>
                <w:rFonts w:eastAsia="Calibri"/>
                <w:bCs w:val="0"/>
                <w:sz w:val="20"/>
                <w:szCs w:val="20"/>
              </w:rPr>
            </w:pPr>
            <w:r w:rsidRPr="00FD5631">
              <w:rPr>
                <w:rFonts w:eastAsia="Calibri"/>
                <w:sz w:val="20"/>
                <w:szCs w:val="20"/>
              </w:rPr>
              <w:t>(наименование вида экономической деятельности)</w:t>
            </w:r>
          </w:p>
        </w:tc>
      </w:tr>
    </w:tbl>
    <w:p w14:paraId="461E979D" w14:textId="77777777" w:rsidR="000832DD" w:rsidRPr="00FD5631" w:rsidRDefault="000832DD" w:rsidP="00EC3C3A">
      <w:pPr>
        <w:rPr>
          <w:bCs w:val="0"/>
        </w:rPr>
      </w:pPr>
    </w:p>
    <w:p w14:paraId="1EAB44F1" w14:textId="77777777" w:rsidR="000832DD" w:rsidRPr="00FD5631" w:rsidRDefault="000832DD" w:rsidP="00EC3C3A">
      <w:pPr>
        <w:rPr>
          <w:bCs w:val="0"/>
        </w:rPr>
        <w:sectPr w:rsidR="000832DD" w:rsidRPr="00FD5631" w:rsidSect="00FD5631">
          <w:headerReference w:type="even" r:id="rId8"/>
          <w:headerReference w:type="default" r:id="rId9"/>
          <w:footerReference w:type="even" r:id="rId10"/>
          <w:footnotePr>
            <w:pos w:val="beneathText"/>
          </w:footnotePr>
          <w:endnotePr>
            <w:numFmt w:val="decimal"/>
          </w:endnotePr>
          <w:pgSz w:w="11906" w:h="16838" w:code="9"/>
          <w:pgMar w:top="1134" w:right="567" w:bottom="1134" w:left="1134" w:header="567" w:footer="709" w:gutter="0"/>
          <w:cols w:space="708"/>
          <w:titlePg/>
          <w:docGrid w:linePitch="360"/>
        </w:sectPr>
      </w:pPr>
    </w:p>
    <w:p w14:paraId="2B80A266" w14:textId="77777777" w:rsidR="000832DD" w:rsidRPr="00FD5631" w:rsidRDefault="000832DD" w:rsidP="00FD5631">
      <w:pPr>
        <w:pStyle w:val="1"/>
        <w:jc w:val="center"/>
      </w:pPr>
      <w:bookmarkStart w:id="5" w:name="_Toc9113372"/>
      <w:bookmarkStart w:id="6" w:name="_Toc188748104"/>
      <w:r w:rsidRPr="00FD5631">
        <w:lastRenderedPageBreak/>
        <w:t>II. Описание трудовых функций, входящих в профессиональный стандарт (функциональная карта вида профессиональной деятельности)</w:t>
      </w:r>
      <w:bookmarkEnd w:id="5"/>
      <w:bookmarkEnd w:id="6"/>
    </w:p>
    <w:p w14:paraId="00E2FC86" w14:textId="77777777" w:rsidR="000832DD" w:rsidRPr="00FD5631" w:rsidRDefault="000832DD" w:rsidP="00EC3C3A"/>
    <w:tbl>
      <w:tblPr>
        <w:tblW w:w="5000" w:type="pct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ook w:val="00A0" w:firstRow="1" w:lastRow="0" w:firstColumn="1" w:lastColumn="0" w:noHBand="0" w:noVBand="0"/>
      </w:tblPr>
      <w:tblGrid>
        <w:gridCol w:w="575"/>
        <w:gridCol w:w="4920"/>
        <w:gridCol w:w="1700"/>
        <w:gridCol w:w="2836"/>
        <w:gridCol w:w="2185"/>
        <w:gridCol w:w="876"/>
        <w:gridCol w:w="1694"/>
      </w:tblGrid>
      <w:tr w:rsidR="00FD5631" w:rsidRPr="00FD5631" w14:paraId="4C708E8F" w14:textId="77777777" w:rsidTr="00AB31C5">
        <w:trPr>
          <w:trHeight w:val="20"/>
        </w:trPr>
        <w:tc>
          <w:tcPr>
            <w:tcW w:w="3392" w:type="pct"/>
            <w:gridSpan w:val="4"/>
            <w:vAlign w:val="center"/>
          </w:tcPr>
          <w:p w14:paraId="16D360DA" w14:textId="39C7A5F8" w:rsidR="00FD5631" w:rsidRPr="00FD5631" w:rsidRDefault="00FD5631" w:rsidP="00FD5631">
            <w:pPr>
              <w:jc w:val="center"/>
            </w:pPr>
            <w:r w:rsidRPr="00FD5631">
              <w:t>Обобщенные трудовые функции</w:t>
            </w:r>
          </w:p>
        </w:tc>
        <w:tc>
          <w:tcPr>
            <w:tcW w:w="1608" w:type="pct"/>
            <w:gridSpan w:val="3"/>
            <w:vAlign w:val="center"/>
          </w:tcPr>
          <w:p w14:paraId="1D3D1C3A" w14:textId="0E420C02" w:rsidR="00FD5631" w:rsidRPr="00FD5631" w:rsidRDefault="00FD5631" w:rsidP="00FD5631">
            <w:pPr>
              <w:jc w:val="center"/>
            </w:pPr>
            <w:r w:rsidRPr="00FD5631">
              <w:t>Трудовые функции</w:t>
            </w:r>
          </w:p>
        </w:tc>
      </w:tr>
      <w:tr w:rsidR="00FD5631" w:rsidRPr="00FD5631" w14:paraId="6474B4F9" w14:textId="77777777" w:rsidTr="00AB31C5">
        <w:trPr>
          <w:trHeight w:val="20"/>
        </w:trPr>
        <w:tc>
          <w:tcPr>
            <w:tcW w:w="194" w:type="pct"/>
            <w:vAlign w:val="center"/>
          </w:tcPr>
          <w:p w14:paraId="1519EFF6" w14:textId="2BAD4B52" w:rsidR="00FD5631" w:rsidRPr="00FD5631" w:rsidRDefault="00FD5631" w:rsidP="00FD5631">
            <w:pPr>
              <w:jc w:val="center"/>
            </w:pPr>
            <w:r w:rsidRPr="00FD5631">
              <w:t>код</w:t>
            </w:r>
          </w:p>
        </w:tc>
        <w:tc>
          <w:tcPr>
            <w:tcW w:w="1664" w:type="pct"/>
            <w:vAlign w:val="center"/>
          </w:tcPr>
          <w:p w14:paraId="1F1770A8" w14:textId="5DDC3830" w:rsidR="00FD5631" w:rsidRPr="00FD5631" w:rsidRDefault="00FD5631" w:rsidP="00FD5631">
            <w:pPr>
              <w:jc w:val="center"/>
            </w:pPr>
            <w:r w:rsidRPr="00FD5631">
              <w:t>наименование</w:t>
            </w:r>
          </w:p>
        </w:tc>
        <w:tc>
          <w:tcPr>
            <w:tcW w:w="575" w:type="pct"/>
            <w:vAlign w:val="center"/>
          </w:tcPr>
          <w:p w14:paraId="6149B106" w14:textId="7A21CDE2" w:rsidR="00FD5631" w:rsidRPr="00FD5631" w:rsidRDefault="00FD5631" w:rsidP="00FD5631">
            <w:pPr>
              <w:jc w:val="center"/>
            </w:pPr>
            <w:r w:rsidRPr="00FD5631">
              <w:t>уровень квалификации</w:t>
            </w:r>
          </w:p>
        </w:tc>
        <w:tc>
          <w:tcPr>
            <w:tcW w:w="959" w:type="pct"/>
            <w:vAlign w:val="center"/>
          </w:tcPr>
          <w:p w14:paraId="50B3FAEC" w14:textId="60C5A345" w:rsidR="00FD5631" w:rsidRPr="00FD5631" w:rsidRDefault="00FD5631" w:rsidP="00FD5631">
            <w:pPr>
              <w:jc w:val="center"/>
            </w:pPr>
            <w:r>
              <w:t>в</w:t>
            </w:r>
            <w:r w:rsidRPr="00FD5631">
              <w:t>озможные наименования должностей, профессий рабочих</w:t>
            </w:r>
          </w:p>
        </w:tc>
        <w:tc>
          <w:tcPr>
            <w:tcW w:w="739" w:type="pct"/>
            <w:vAlign w:val="center"/>
          </w:tcPr>
          <w:p w14:paraId="631924C5" w14:textId="3CF031E8" w:rsidR="00FD5631" w:rsidRPr="00FD5631" w:rsidRDefault="00FD5631" w:rsidP="00FD5631">
            <w:pPr>
              <w:jc w:val="center"/>
            </w:pPr>
            <w:r w:rsidRPr="00FD5631">
              <w:t>наименование</w:t>
            </w:r>
          </w:p>
        </w:tc>
        <w:tc>
          <w:tcPr>
            <w:tcW w:w="296" w:type="pct"/>
            <w:vAlign w:val="center"/>
          </w:tcPr>
          <w:p w14:paraId="56A4817E" w14:textId="48A0D56B" w:rsidR="00FD5631" w:rsidRPr="00FD5631" w:rsidRDefault="00FD5631" w:rsidP="00FD5631">
            <w:pPr>
              <w:jc w:val="center"/>
            </w:pPr>
            <w:r w:rsidRPr="00FD5631">
              <w:t>код</w:t>
            </w:r>
          </w:p>
        </w:tc>
        <w:tc>
          <w:tcPr>
            <w:tcW w:w="573" w:type="pct"/>
            <w:vAlign w:val="center"/>
          </w:tcPr>
          <w:p w14:paraId="00089625" w14:textId="6A30CC04" w:rsidR="00FD5631" w:rsidRPr="00FD5631" w:rsidRDefault="00FD5631" w:rsidP="00FD5631">
            <w:pPr>
              <w:jc w:val="center"/>
            </w:pPr>
            <w:r w:rsidRPr="00FD5631">
              <w:t>уровень (подуровень) квалификации</w:t>
            </w:r>
          </w:p>
        </w:tc>
      </w:tr>
      <w:tr w:rsidR="00FD5631" w:rsidRPr="00FD5631" w14:paraId="21270054" w14:textId="77777777" w:rsidTr="00AB31C5">
        <w:trPr>
          <w:trHeight w:val="20"/>
        </w:trPr>
        <w:tc>
          <w:tcPr>
            <w:tcW w:w="194" w:type="pct"/>
            <w:vMerge w:val="restart"/>
          </w:tcPr>
          <w:p w14:paraId="6C4FA2C0" w14:textId="77777777" w:rsidR="00FD5631" w:rsidRPr="00FD5631" w:rsidRDefault="00FD5631" w:rsidP="00420A88">
            <w:pPr>
              <w:jc w:val="center"/>
              <w:rPr>
                <w:rFonts w:eastAsia="Calibri"/>
                <w:lang w:val="en-US"/>
              </w:rPr>
            </w:pPr>
            <w:r w:rsidRPr="00FD5631">
              <w:rPr>
                <w:rFonts w:eastAsia="Calibri"/>
                <w:lang w:val="en-US"/>
              </w:rPr>
              <w:t>A</w:t>
            </w:r>
          </w:p>
        </w:tc>
        <w:tc>
          <w:tcPr>
            <w:tcW w:w="1664" w:type="pct"/>
            <w:vMerge w:val="restart"/>
          </w:tcPr>
          <w:p w14:paraId="4623959D" w14:textId="43BFA801" w:rsidR="008257F1" w:rsidRPr="008257F1" w:rsidRDefault="00FD5631" w:rsidP="00056301">
            <w:r w:rsidRPr="00FD5631">
              <w:rPr>
                <w:rFonts w:eastAsia="Calibri"/>
              </w:rPr>
              <w:t xml:space="preserve">Наладка и сдача </w:t>
            </w:r>
            <w:r w:rsidR="00056301">
              <w:rPr>
                <w:rFonts w:eastAsia="Calibri"/>
              </w:rPr>
              <w:t xml:space="preserve">простых </w:t>
            </w:r>
            <w:r w:rsidR="00AB31C5">
              <w:rPr>
                <w:iCs/>
              </w:rPr>
              <w:t>КИПиА</w:t>
            </w:r>
            <w:r w:rsidR="00056301">
              <w:rPr>
                <w:iCs/>
              </w:rPr>
              <w:t xml:space="preserve"> </w:t>
            </w:r>
            <w:r w:rsidR="00056301" w:rsidRPr="00373114">
              <w:t xml:space="preserve">(перечень </w:t>
            </w:r>
            <w:r w:rsidR="00056301">
              <w:t>сокращений приведен в разделе</w:t>
            </w:r>
            <w:r w:rsidR="00056301" w:rsidRPr="00373114">
              <w:t xml:space="preserve"> </w:t>
            </w:r>
            <w:r w:rsidR="00056301">
              <w:t>V</w:t>
            </w:r>
            <w:r w:rsidR="00056301" w:rsidRPr="00373114">
              <w:t xml:space="preserve"> профессионального стандарта</w:t>
            </w:r>
            <w:r w:rsidR="00056301">
              <w:t>)</w:t>
            </w:r>
          </w:p>
        </w:tc>
        <w:tc>
          <w:tcPr>
            <w:tcW w:w="575" w:type="pct"/>
            <w:vMerge w:val="restart"/>
          </w:tcPr>
          <w:p w14:paraId="5E2F773C" w14:textId="77777777" w:rsidR="00FD5631" w:rsidRPr="00FD5631" w:rsidRDefault="00FD5631" w:rsidP="00EC3C3A">
            <w:pPr>
              <w:jc w:val="center"/>
              <w:rPr>
                <w:rFonts w:eastAsia="Calibri"/>
                <w:bCs w:val="0"/>
              </w:rPr>
            </w:pPr>
            <w:r w:rsidRPr="00FD5631">
              <w:rPr>
                <w:rFonts w:eastAsia="Calibri"/>
              </w:rPr>
              <w:t>3</w:t>
            </w:r>
          </w:p>
        </w:tc>
        <w:tc>
          <w:tcPr>
            <w:tcW w:w="959" w:type="pct"/>
            <w:vMerge w:val="restart"/>
          </w:tcPr>
          <w:p w14:paraId="686FAA07" w14:textId="642FF3B8" w:rsidR="00FD5631" w:rsidRPr="00FD5631" w:rsidRDefault="00612DE2" w:rsidP="00EC3C3A">
            <w:pPr>
              <w:rPr>
                <w:rFonts w:eastAsia="Calibri"/>
              </w:rPr>
            </w:pPr>
            <w:r w:rsidRPr="00FD5631">
              <w:t>Наладчик контрольно-измерительных приборов и автоматики 4-го разряда</w:t>
            </w:r>
          </w:p>
        </w:tc>
        <w:tc>
          <w:tcPr>
            <w:tcW w:w="739" w:type="pct"/>
          </w:tcPr>
          <w:p w14:paraId="5DFE1269" w14:textId="23AE1530" w:rsidR="00FD5631" w:rsidRPr="00FD5631" w:rsidRDefault="00FD5631" w:rsidP="00EC3C3A">
            <w:pPr>
              <w:rPr>
                <w:rFonts w:eastAsia="Calibri"/>
              </w:rPr>
            </w:pPr>
            <w:r w:rsidRPr="00FD5631">
              <w:rPr>
                <w:rFonts w:eastAsia="Calibri"/>
              </w:rPr>
              <w:t>Наладка простых КИПиА</w:t>
            </w:r>
          </w:p>
        </w:tc>
        <w:tc>
          <w:tcPr>
            <w:tcW w:w="296" w:type="pct"/>
          </w:tcPr>
          <w:p w14:paraId="77152946" w14:textId="77777777" w:rsidR="00FD5631" w:rsidRPr="00FD5631" w:rsidRDefault="00FD5631" w:rsidP="00FD5631">
            <w:pPr>
              <w:jc w:val="center"/>
              <w:rPr>
                <w:rFonts w:eastAsia="Calibri"/>
              </w:rPr>
            </w:pPr>
            <w:r w:rsidRPr="00FD5631">
              <w:rPr>
                <w:rFonts w:eastAsia="Calibri"/>
                <w:lang w:val="en-US"/>
              </w:rPr>
              <w:t>A</w:t>
            </w:r>
            <w:r w:rsidRPr="00FD5631">
              <w:rPr>
                <w:rFonts w:eastAsia="Calibri"/>
              </w:rPr>
              <w:t>/01.3</w:t>
            </w:r>
          </w:p>
        </w:tc>
        <w:tc>
          <w:tcPr>
            <w:tcW w:w="573" w:type="pct"/>
          </w:tcPr>
          <w:p w14:paraId="01DD4830" w14:textId="77777777" w:rsidR="00FD5631" w:rsidRPr="00FD5631" w:rsidRDefault="00FD5631" w:rsidP="00FD5631">
            <w:pPr>
              <w:jc w:val="center"/>
              <w:rPr>
                <w:rFonts w:eastAsia="Calibri"/>
              </w:rPr>
            </w:pPr>
            <w:r w:rsidRPr="00FD5631">
              <w:rPr>
                <w:rFonts w:eastAsia="Calibri"/>
              </w:rPr>
              <w:t>3</w:t>
            </w:r>
          </w:p>
        </w:tc>
      </w:tr>
      <w:tr w:rsidR="00FD5631" w:rsidRPr="00FD5631" w14:paraId="7B060793" w14:textId="77777777" w:rsidTr="00AB31C5">
        <w:trPr>
          <w:trHeight w:val="20"/>
        </w:trPr>
        <w:tc>
          <w:tcPr>
            <w:tcW w:w="194" w:type="pct"/>
            <w:vMerge/>
          </w:tcPr>
          <w:p w14:paraId="70445468" w14:textId="77777777" w:rsidR="00FD5631" w:rsidRPr="00FD5631" w:rsidRDefault="00FD5631" w:rsidP="00EC3C3A">
            <w:pPr>
              <w:rPr>
                <w:rFonts w:eastAsia="Calibri"/>
              </w:rPr>
            </w:pPr>
          </w:p>
        </w:tc>
        <w:tc>
          <w:tcPr>
            <w:tcW w:w="1664" w:type="pct"/>
            <w:vMerge/>
          </w:tcPr>
          <w:p w14:paraId="08670BFA" w14:textId="77777777" w:rsidR="00FD5631" w:rsidRPr="00FD5631" w:rsidRDefault="00FD5631" w:rsidP="00EC3C3A">
            <w:pPr>
              <w:rPr>
                <w:rFonts w:eastAsia="Calibri"/>
              </w:rPr>
            </w:pPr>
          </w:p>
        </w:tc>
        <w:tc>
          <w:tcPr>
            <w:tcW w:w="575" w:type="pct"/>
            <w:vMerge/>
          </w:tcPr>
          <w:p w14:paraId="74432266" w14:textId="77777777" w:rsidR="00FD5631" w:rsidRPr="00FD5631" w:rsidRDefault="00FD5631" w:rsidP="00EC3C3A">
            <w:pPr>
              <w:jc w:val="center"/>
              <w:rPr>
                <w:rFonts w:eastAsia="Calibri"/>
                <w:bCs w:val="0"/>
              </w:rPr>
            </w:pPr>
          </w:p>
        </w:tc>
        <w:tc>
          <w:tcPr>
            <w:tcW w:w="959" w:type="pct"/>
            <w:vMerge/>
          </w:tcPr>
          <w:p w14:paraId="476BD2E6" w14:textId="77777777" w:rsidR="00FD5631" w:rsidRPr="00FD5631" w:rsidRDefault="00FD5631" w:rsidP="00EC3C3A">
            <w:pPr>
              <w:rPr>
                <w:rFonts w:eastAsia="Calibri"/>
              </w:rPr>
            </w:pPr>
          </w:p>
        </w:tc>
        <w:tc>
          <w:tcPr>
            <w:tcW w:w="739" w:type="pct"/>
          </w:tcPr>
          <w:p w14:paraId="4E8BA62E" w14:textId="1EDAB559" w:rsidR="00FD5631" w:rsidRPr="00FD5631" w:rsidRDefault="00FD5631" w:rsidP="00EC3C3A">
            <w:pPr>
              <w:rPr>
                <w:rFonts w:eastAsia="Calibri"/>
              </w:rPr>
            </w:pPr>
            <w:r w:rsidRPr="00FD5631">
              <w:rPr>
                <w:rFonts w:eastAsia="Calibri"/>
              </w:rPr>
              <w:t>Испытание и сдача в эксплуатацию простых КИПиА</w:t>
            </w:r>
          </w:p>
        </w:tc>
        <w:tc>
          <w:tcPr>
            <w:tcW w:w="296" w:type="pct"/>
          </w:tcPr>
          <w:p w14:paraId="5E7307C1" w14:textId="77777777" w:rsidR="00FD5631" w:rsidRPr="00FD5631" w:rsidRDefault="00FD5631" w:rsidP="00FD5631">
            <w:pPr>
              <w:jc w:val="center"/>
              <w:rPr>
                <w:rFonts w:eastAsia="Calibri"/>
              </w:rPr>
            </w:pPr>
            <w:r w:rsidRPr="00FD5631">
              <w:rPr>
                <w:rFonts w:eastAsia="Calibri"/>
                <w:lang w:val="en-US"/>
              </w:rPr>
              <w:t>A</w:t>
            </w:r>
            <w:r w:rsidRPr="00FD5631">
              <w:rPr>
                <w:rFonts w:eastAsia="Calibri"/>
              </w:rPr>
              <w:t>/02.3</w:t>
            </w:r>
          </w:p>
        </w:tc>
        <w:tc>
          <w:tcPr>
            <w:tcW w:w="573" w:type="pct"/>
          </w:tcPr>
          <w:p w14:paraId="7DFD572B" w14:textId="77777777" w:rsidR="00FD5631" w:rsidRPr="00FD5631" w:rsidRDefault="00FD5631" w:rsidP="00FD5631">
            <w:pPr>
              <w:jc w:val="center"/>
              <w:rPr>
                <w:rFonts w:eastAsia="Calibri"/>
              </w:rPr>
            </w:pPr>
            <w:r w:rsidRPr="00FD5631">
              <w:rPr>
                <w:rFonts w:eastAsia="Calibri"/>
              </w:rPr>
              <w:t>3</w:t>
            </w:r>
          </w:p>
        </w:tc>
      </w:tr>
      <w:tr w:rsidR="00FD5631" w:rsidRPr="00FD5631" w14:paraId="2F5F5BEC" w14:textId="77777777" w:rsidTr="00AB31C5">
        <w:trPr>
          <w:trHeight w:val="20"/>
        </w:trPr>
        <w:tc>
          <w:tcPr>
            <w:tcW w:w="194" w:type="pct"/>
            <w:vMerge w:val="restart"/>
          </w:tcPr>
          <w:p w14:paraId="315D9574" w14:textId="77777777" w:rsidR="00FD5631" w:rsidRPr="00FD5631" w:rsidRDefault="00FD5631" w:rsidP="00420A88">
            <w:pPr>
              <w:jc w:val="center"/>
              <w:rPr>
                <w:rFonts w:eastAsia="Calibri"/>
                <w:lang w:val="en-US"/>
              </w:rPr>
            </w:pPr>
            <w:r w:rsidRPr="00FD5631">
              <w:rPr>
                <w:rFonts w:eastAsia="Calibri"/>
                <w:lang w:val="en-US"/>
              </w:rPr>
              <w:t>B</w:t>
            </w:r>
          </w:p>
        </w:tc>
        <w:tc>
          <w:tcPr>
            <w:tcW w:w="1664" w:type="pct"/>
            <w:vMerge w:val="restart"/>
          </w:tcPr>
          <w:p w14:paraId="6E3B5123" w14:textId="3B29AC10" w:rsidR="00FD5631" w:rsidRPr="00FD5631" w:rsidRDefault="00FD5631" w:rsidP="00056301">
            <w:pPr>
              <w:rPr>
                <w:rFonts w:eastAsia="Calibri"/>
              </w:rPr>
            </w:pPr>
            <w:r w:rsidRPr="00FD5631">
              <w:rPr>
                <w:rFonts w:eastAsia="Calibri"/>
              </w:rPr>
              <w:t xml:space="preserve">Наладка и сдача </w:t>
            </w:r>
            <w:r w:rsidR="00AB31C5">
              <w:rPr>
                <w:iCs/>
              </w:rPr>
              <w:t>КИПиА</w:t>
            </w:r>
            <w:r w:rsidR="00056301">
              <w:t xml:space="preserve"> средней сложности</w:t>
            </w:r>
          </w:p>
        </w:tc>
        <w:tc>
          <w:tcPr>
            <w:tcW w:w="575" w:type="pct"/>
            <w:vMerge w:val="restart"/>
          </w:tcPr>
          <w:p w14:paraId="74A4AF49" w14:textId="77777777" w:rsidR="00FD5631" w:rsidRPr="00FD5631" w:rsidRDefault="00FD5631" w:rsidP="00EC3C3A">
            <w:pPr>
              <w:jc w:val="center"/>
              <w:rPr>
                <w:rFonts w:eastAsia="Calibri"/>
                <w:bCs w:val="0"/>
              </w:rPr>
            </w:pPr>
            <w:r w:rsidRPr="00FD5631">
              <w:rPr>
                <w:rFonts w:eastAsia="Calibri"/>
              </w:rPr>
              <w:t>4</w:t>
            </w:r>
          </w:p>
        </w:tc>
        <w:tc>
          <w:tcPr>
            <w:tcW w:w="959" w:type="pct"/>
            <w:vMerge w:val="restart"/>
          </w:tcPr>
          <w:p w14:paraId="5F574897" w14:textId="3FFC8E0C" w:rsidR="00FD5631" w:rsidRPr="00FD5631" w:rsidRDefault="00351E01" w:rsidP="00EC3C3A">
            <w:pPr>
              <w:rPr>
                <w:rFonts w:eastAsia="Calibri"/>
              </w:rPr>
            </w:pPr>
            <w:r w:rsidRPr="00FD5631">
              <w:t>Наладчик контрольно-измерительных приборов и автоматики 5-го разряда</w:t>
            </w:r>
          </w:p>
        </w:tc>
        <w:tc>
          <w:tcPr>
            <w:tcW w:w="739" w:type="pct"/>
          </w:tcPr>
          <w:p w14:paraId="6CE58239" w14:textId="0E86AAE8" w:rsidR="00FD5631" w:rsidRPr="00FD5631" w:rsidRDefault="00FD5631" w:rsidP="00EC3C3A">
            <w:pPr>
              <w:rPr>
                <w:rFonts w:eastAsia="Calibri"/>
              </w:rPr>
            </w:pPr>
            <w:r w:rsidRPr="00FD5631">
              <w:rPr>
                <w:rFonts w:eastAsia="Calibri"/>
              </w:rPr>
              <w:t>Наладка КИПиА средней сложности</w:t>
            </w:r>
          </w:p>
        </w:tc>
        <w:tc>
          <w:tcPr>
            <w:tcW w:w="296" w:type="pct"/>
          </w:tcPr>
          <w:p w14:paraId="3BC1A48A" w14:textId="77777777" w:rsidR="00FD5631" w:rsidRPr="00FD5631" w:rsidRDefault="00FD5631" w:rsidP="00FD5631">
            <w:pPr>
              <w:jc w:val="center"/>
              <w:rPr>
                <w:rFonts w:eastAsia="Calibri"/>
              </w:rPr>
            </w:pPr>
            <w:r w:rsidRPr="00FD5631">
              <w:rPr>
                <w:rFonts w:eastAsia="Calibri"/>
                <w:lang w:val="en-US"/>
              </w:rPr>
              <w:t>B</w:t>
            </w:r>
            <w:r w:rsidRPr="00FD5631">
              <w:rPr>
                <w:rFonts w:eastAsia="Calibri"/>
              </w:rPr>
              <w:t>/01.4</w:t>
            </w:r>
          </w:p>
        </w:tc>
        <w:tc>
          <w:tcPr>
            <w:tcW w:w="573" w:type="pct"/>
          </w:tcPr>
          <w:p w14:paraId="0ED22843" w14:textId="77777777" w:rsidR="00FD5631" w:rsidRPr="00FD5631" w:rsidRDefault="00FD5631" w:rsidP="00FD5631">
            <w:pPr>
              <w:jc w:val="center"/>
              <w:rPr>
                <w:rFonts w:eastAsia="Calibri"/>
              </w:rPr>
            </w:pPr>
            <w:r w:rsidRPr="00FD5631">
              <w:rPr>
                <w:rFonts w:eastAsia="Calibri"/>
              </w:rPr>
              <w:t>4</w:t>
            </w:r>
          </w:p>
        </w:tc>
      </w:tr>
      <w:tr w:rsidR="00FD5631" w:rsidRPr="00FD5631" w14:paraId="03DCB942" w14:textId="77777777" w:rsidTr="00AB31C5">
        <w:trPr>
          <w:trHeight w:val="20"/>
        </w:trPr>
        <w:tc>
          <w:tcPr>
            <w:tcW w:w="194" w:type="pct"/>
            <w:vMerge/>
          </w:tcPr>
          <w:p w14:paraId="78562E72" w14:textId="77777777" w:rsidR="00FD5631" w:rsidRPr="00FD5631" w:rsidRDefault="00FD5631" w:rsidP="00EC3C3A">
            <w:pPr>
              <w:rPr>
                <w:rFonts w:eastAsia="Calibri"/>
              </w:rPr>
            </w:pPr>
          </w:p>
        </w:tc>
        <w:tc>
          <w:tcPr>
            <w:tcW w:w="1664" w:type="pct"/>
            <w:vMerge/>
          </w:tcPr>
          <w:p w14:paraId="1D40B0B8" w14:textId="77777777" w:rsidR="00FD5631" w:rsidRPr="00FD5631" w:rsidRDefault="00FD5631" w:rsidP="00EC3C3A">
            <w:pPr>
              <w:rPr>
                <w:rFonts w:eastAsia="Calibri"/>
              </w:rPr>
            </w:pPr>
          </w:p>
        </w:tc>
        <w:tc>
          <w:tcPr>
            <w:tcW w:w="575" w:type="pct"/>
            <w:vMerge/>
          </w:tcPr>
          <w:p w14:paraId="55C84C7F" w14:textId="77777777" w:rsidR="00FD5631" w:rsidRPr="00FD5631" w:rsidRDefault="00FD5631" w:rsidP="00EC3C3A">
            <w:pPr>
              <w:jc w:val="center"/>
              <w:rPr>
                <w:rFonts w:eastAsia="Calibri"/>
                <w:bCs w:val="0"/>
              </w:rPr>
            </w:pPr>
          </w:p>
        </w:tc>
        <w:tc>
          <w:tcPr>
            <w:tcW w:w="959" w:type="pct"/>
            <w:vMerge/>
          </w:tcPr>
          <w:p w14:paraId="4329068C" w14:textId="77777777" w:rsidR="00FD5631" w:rsidRPr="00FD5631" w:rsidRDefault="00FD5631" w:rsidP="00EC3C3A">
            <w:pPr>
              <w:rPr>
                <w:rFonts w:eastAsia="Calibri"/>
              </w:rPr>
            </w:pPr>
          </w:p>
        </w:tc>
        <w:tc>
          <w:tcPr>
            <w:tcW w:w="739" w:type="pct"/>
          </w:tcPr>
          <w:p w14:paraId="002B932F" w14:textId="3288BF8B" w:rsidR="00FD5631" w:rsidRPr="00FD5631" w:rsidRDefault="00FD5631" w:rsidP="00EC3C3A">
            <w:pPr>
              <w:rPr>
                <w:rFonts w:eastAsia="Calibri"/>
              </w:rPr>
            </w:pPr>
            <w:r w:rsidRPr="00FD5631">
              <w:rPr>
                <w:rFonts w:eastAsia="Calibri"/>
              </w:rPr>
              <w:t>Испытание и сдача в эксплуатацию КИПиА средней сложности</w:t>
            </w:r>
          </w:p>
        </w:tc>
        <w:tc>
          <w:tcPr>
            <w:tcW w:w="296" w:type="pct"/>
          </w:tcPr>
          <w:p w14:paraId="22BA2CE5" w14:textId="77777777" w:rsidR="00FD5631" w:rsidRPr="00FD5631" w:rsidRDefault="00FD5631" w:rsidP="00FD5631">
            <w:pPr>
              <w:jc w:val="center"/>
              <w:rPr>
                <w:rFonts w:eastAsia="Calibri"/>
              </w:rPr>
            </w:pPr>
            <w:r w:rsidRPr="00FD5631">
              <w:rPr>
                <w:rFonts w:eastAsia="Calibri"/>
                <w:lang w:val="en-US"/>
              </w:rPr>
              <w:t>B</w:t>
            </w:r>
            <w:r w:rsidRPr="00FD5631">
              <w:rPr>
                <w:rFonts w:eastAsia="Calibri"/>
              </w:rPr>
              <w:t>/02.4</w:t>
            </w:r>
          </w:p>
        </w:tc>
        <w:tc>
          <w:tcPr>
            <w:tcW w:w="573" w:type="pct"/>
          </w:tcPr>
          <w:p w14:paraId="5B591738" w14:textId="77777777" w:rsidR="00FD5631" w:rsidRPr="00FD5631" w:rsidRDefault="00FD5631" w:rsidP="00FD5631">
            <w:pPr>
              <w:jc w:val="center"/>
              <w:rPr>
                <w:rFonts w:eastAsia="Calibri"/>
              </w:rPr>
            </w:pPr>
            <w:r w:rsidRPr="00FD5631">
              <w:rPr>
                <w:rFonts w:eastAsia="Calibri"/>
              </w:rPr>
              <w:t>4</w:t>
            </w:r>
          </w:p>
        </w:tc>
      </w:tr>
      <w:tr w:rsidR="00A05912" w:rsidRPr="00FD5631" w14:paraId="5B035A59" w14:textId="77777777" w:rsidTr="00AB31C5">
        <w:trPr>
          <w:trHeight w:val="20"/>
        </w:trPr>
        <w:tc>
          <w:tcPr>
            <w:tcW w:w="194" w:type="pct"/>
            <w:vMerge w:val="restart"/>
          </w:tcPr>
          <w:p w14:paraId="45BBBA65" w14:textId="77777777" w:rsidR="00A05912" w:rsidRPr="00FD5631" w:rsidRDefault="00A05912" w:rsidP="00420A88">
            <w:pPr>
              <w:jc w:val="center"/>
              <w:rPr>
                <w:rFonts w:eastAsia="Calibri"/>
                <w:lang w:val="en-US"/>
              </w:rPr>
            </w:pPr>
            <w:r w:rsidRPr="00FD5631">
              <w:rPr>
                <w:rFonts w:eastAsia="Calibri"/>
                <w:lang w:val="en-US"/>
              </w:rPr>
              <w:t>C</w:t>
            </w:r>
          </w:p>
        </w:tc>
        <w:tc>
          <w:tcPr>
            <w:tcW w:w="1664" w:type="pct"/>
            <w:vMerge w:val="restart"/>
          </w:tcPr>
          <w:p w14:paraId="4DEA8EFB" w14:textId="03787433" w:rsidR="00A05912" w:rsidRPr="00FD5631" w:rsidRDefault="00A05912" w:rsidP="00056301">
            <w:pPr>
              <w:rPr>
                <w:rFonts w:eastAsia="Calibri"/>
              </w:rPr>
            </w:pPr>
            <w:r w:rsidRPr="00FD5631">
              <w:rPr>
                <w:rFonts w:eastAsia="Calibri"/>
              </w:rPr>
              <w:t xml:space="preserve">Наладка и сдача </w:t>
            </w:r>
            <w:r w:rsidR="00AB31C5" w:rsidRPr="00AE71F6">
              <w:t>сложны</w:t>
            </w:r>
            <w:r w:rsidR="00056301">
              <w:t>х</w:t>
            </w:r>
            <w:r w:rsidR="00AB31C5" w:rsidRPr="00AE71F6">
              <w:t xml:space="preserve"> </w:t>
            </w:r>
            <w:r w:rsidR="00AB31C5">
              <w:t>КИПиА</w:t>
            </w:r>
          </w:p>
        </w:tc>
        <w:tc>
          <w:tcPr>
            <w:tcW w:w="575" w:type="pct"/>
            <w:vMerge w:val="restart"/>
          </w:tcPr>
          <w:p w14:paraId="3A7C084E" w14:textId="77777777" w:rsidR="00A05912" w:rsidRPr="00FD5631" w:rsidRDefault="00A05912" w:rsidP="00EC3C3A">
            <w:pPr>
              <w:jc w:val="center"/>
              <w:rPr>
                <w:rFonts w:eastAsia="Calibri"/>
                <w:bCs w:val="0"/>
              </w:rPr>
            </w:pPr>
            <w:r w:rsidRPr="00FD5631">
              <w:rPr>
                <w:rFonts w:eastAsia="Calibri"/>
              </w:rPr>
              <w:t>4</w:t>
            </w:r>
          </w:p>
        </w:tc>
        <w:tc>
          <w:tcPr>
            <w:tcW w:w="959" w:type="pct"/>
            <w:vMerge w:val="restart"/>
          </w:tcPr>
          <w:p w14:paraId="786E1723" w14:textId="03FA8078" w:rsidR="00A05912" w:rsidRPr="00FD5631" w:rsidRDefault="00A05912" w:rsidP="00EC3C3A">
            <w:pPr>
              <w:rPr>
                <w:rFonts w:eastAsia="Calibri"/>
              </w:rPr>
            </w:pPr>
            <w:r w:rsidRPr="00FD5631">
              <w:t>Наладчик контрольно-измерительных приборов и автоматики 6-го разряда</w:t>
            </w:r>
          </w:p>
        </w:tc>
        <w:tc>
          <w:tcPr>
            <w:tcW w:w="739" w:type="pct"/>
          </w:tcPr>
          <w:p w14:paraId="43575900" w14:textId="17ECF48A" w:rsidR="00A05912" w:rsidRPr="00FD5631" w:rsidRDefault="00A05912" w:rsidP="00EC3C3A">
            <w:pPr>
              <w:rPr>
                <w:rFonts w:eastAsia="Calibri"/>
              </w:rPr>
            </w:pPr>
            <w:r w:rsidRPr="00FD5631">
              <w:rPr>
                <w:rFonts w:eastAsia="Calibri"/>
              </w:rPr>
              <w:t>Наладка сложных КИПиА</w:t>
            </w:r>
          </w:p>
        </w:tc>
        <w:tc>
          <w:tcPr>
            <w:tcW w:w="296" w:type="pct"/>
          </w:tcPr>
          <w:p w14:paraId="08FE257A" w14:textId="77777777" w:rsidR="00A05912" w:rsidRPr="00FD5631" w:rsidRDefault="00A05912" w:rsidP="00FD5631">
            <w:pPr>
              <w:jc w:val="center"/>
              <w:rPr>
                <w:rFonts w:eastAsia="Calibri"/>
              </w:rPr>
            </w:pPr>
            <w:r w:rsidRPr="00FD5631">
              <w:rPr>
                <w:rFonts w:eastAsia="Calibri"/>
                <w:lang w:val="en-US"/>
              </w:rPr>
              <w:t>C</w:t>
            </w:r>
            <w:r w:rsidRPr="00FD5631">
              <w:rPr>
                <w:rFonts w:eastAsia="Calibri"/>
              </w:rPr>
              <w:t>/01.4</w:t>
            </w:r>
          </w:p>
        </w:tc>
        <w:tc>
          <w:tcPr>
            <w:tcW w:w="573" w:type="pct"/>
          </w:tcPr>
          <w:p w14:paraId="18F06FF2" w14:textId="77777777" w:rsidR="00A05912" w:rsidRPr="00FD5631" w:rsidRDefault="00A05912" w:rsidP="00FD5631">
            <w:pPr>
              <w:jc w:val="center"/>
              <w:rPr>
                <w:rFonts w:eastAsia="Calibri"/>
              </w:rPr>
            </w:pPr>
            <w:r w:rsidRPr="00FD5631">
              <w:rPr>
                <w:rFonts w:eastAsia="Calibri"/>
              </w:rPr>
              <w:t>4</w:t>
            </w:r>
          </w:p>
        </w:tc>
      </w:tr>
      <w:tr w:rsidR="00A05912" w:rsidRPr="00FD5631" w14:paraId="70C7BE52" w14:textId="77777777" w:rsidTr="00AB31C5">
        <w:trPr>
          <w:trHeight w:val="20"/>
        </w:trPr>
        <w:tc>
          <w:tcPr>
            <w:tcW w:w="194" w:type="pct"/>
            <w:vMerge/>
          </w:tcPr>
          <w:p w14:paraId="2AADF475" w14:textId="77777777" w:rsidR="00A05912" w:rsidRPr="00FD5631" w:rsidRDefault="00A05912" w:rsidP="00EC3C3A">
            <w:pPr>
              <w:rPr>
                <w:rFonts w:eastAsia="Calibri"/>
              </w:rPr>
            </w:pPr>
          </w:p>
        </w:tc>
        <w:tc>
          <w:tcPr>
            <w:tcW w:w="1664" w:type="pct"/>
            <w:vMerge/>
          </w:tcPr>
          <w:p w14:paraId="6E87E419" w14:textId="77777777" w:rsidR="00A05912" w:rsidRPr="00FD5631" w:rsidRDefault="00A05912" w:rsidP="00EC3C3A">
            <w:pPr>
              <w:rPr>
                <w:rFonts w:eastAsia="Calibri"/>
              </w:rPr>
            </w:pPr>
          </w:p>
        </w:tc>
        <w:tc>
          <w:tcPr>
            <w:tcW w:w="575" w:type="pct"/>
            <w:vMerge/>
          </w:tcPr>
          <w:p w14:paraId="6E468ABD" w14:textId="77777777" w:rsidR="00A05912" w:rsidRPr="00FD5631" w:rsidRDefault="00A05912" w:rsidP="00EC3C3A">
            <w:pPr>
              <w:jc w:val="center"/>
              <w:rPr>
                <w:rFonts w:eastAsia="Calibri"/>
                <w:bCs w:val="0"/>
              </w:rPr>
            </w:pPr>
          </w:p>
        </w:tc>
        <w:tc>
          <w:tcPr>
            <w:tcW w:w="959" w:type="pct"/>
            <w:vMerge/>
          </w:tcPr>
          <w:p w14:paraId="261BEAC6" w14:textId="77777777" w:rsidR="00A05912" w:rsidRPr="00FD5631" w:rsidRDefault="00A05912" w:rsidP="00EC3C3A">
            <w:pPr>
              <w:rPr>
                <w:rFonts w:eastAsia="Calibri"/>
              </w:rPr>
            </w:pPr>
          </w:p>
        </w:tc>
        <w:tc>
          <w:tcPr>
            <w:tcW w:w="739" w:type="pct"/>
          </w:tcPr>
          <w:p w14:paraId="23457803" w14:textId="327AA515" w:rsidR="00A05912" w:rsidRPr="00FD5631" w:rsidRDefault="00A05912" w:rsidP="00EC3C3A">
            <w:pPr>
              <w:rPr>
                <w:rFonts w:eastAsia="Calibri"/>
              </w:rPr>
            </w:pPr>
            <w:r w:rsidRPr="00FD5631">
              <w:rPr>
                <w:rFonts w:eastAsia="Calibri"/>
              </w:rPr>
              <w:t>Испытание и сдача в эксплуатацию сложных КИПиА</w:t>
            </w:r>
          </w:p>
        </w:tc>
        <w:tc>
          <w:tcPr>
            <w:tcW w:w="296" w:type="pct"/>
          </w:tcPr>
          <w:p w14:paraId="3B19CE9A" w14:textId="77777777" w:rsidR="00A05912" w:rsidRPr="00FD5631" w:rsidRDefault="00A05912" w:rsidP="00FD5631">
            <w:pPr>
              <w:jc w:val="center"/>
              <w:rPr>
                <w:rFonts w:eastAsia="Calibri"/>
              </w:rPr>
            </w:pPr>
            <w:r w:rsidRPr="00FD5631">
              <w:rPr>
                <w:rFonts w:eastAsia="Calibri"/>
                <w:lang w:val="en-US"/>
              </w:rPr>
              <w:t>C</w:t>
            </w:r>
            <w:r w:rsidRPr="00FD5631">
              <w:rPr>
                <w:rFonts w:eastAsia="Calibri"/>
              </w:rPr>
              <w:t>/02.4</w:t>
            </w:r>
          </w:p>
        </w:tc>
        <w:tc>
          <w:tcPr>
            <w:tcW w:w="573" w:type="pct"/>
          </w:tcPr>
          <w:p w14:paraId="6817B6AB" w14:textId="77777777" w:rsidR="00A05912" w:rsidRPr="00FD5631" w:rsidRDefault="00A05912" w:rsidP="00FD5631">
            <w:pPr>
              <w:jc w:val="center"/>
              <w:rPr>
                <w:rFonts w:eastAsia="Calibri"/>
              </w:rPr>
            </w:pPr>
            <w:r w:rsidRPr="00FD5631">
              <w:rPr>
                <w:rFonts w:eastAsia="Calibri"/>
              </w:rPr>
              <w:t>4</w:t>
            </w:r>
          </w:p>
        </w:tc>
      </w:tr>
      <w:tr w:rsidR="006121AB" w:rsidRPr="00FD5631" w14:paraId="49F38D82" w14:textId="77777777" w:rsidTr="00AB31C5">
        <w:trPr>
          <w:trHeight w:val="20"/>
        </w:trPr>
        <w:tc>
          <w:tcPr>
            <w:tcW w:w="194" w:type="pct"/>
            <w:vMerge w:val="restart"/>
          </w:tcPr>
          <w:p w14:paraId="39DD47D3" w14:textId="380FA58F" w:rsidR="006121AB" w:rsidRPr="00420A88" w:rsidRDefault="00420A88" w:rsidP="00420A88">
            <w:pPr>
              <w:jc w:val="center"/>
              <w:rPr>
                <w:rFonts w:eastAsia="Calibri"/>
                <w:lang w:val="en-US"/>
              </w:rPr>
            </w:pPr>
            <w:r>
              <w:rPr>
                <w:rFonts w:eastAsia="Calibri"/>
                <w:lang w:val="en-US"/>
              </w:rPr>
              <w:t>D</w:t>
            </w:r>
          </w:p>
        </w:tc>
        <w:tc>
          <w:tcPr>
            <w:tcW w:w="1664" w:type="pct"/>
            <w:vMerge w:val="restart"/>
          </w:tcPr>
          <w:p w14:paraId="79194330" w14:textId="09336FBC" w:rsidR="006121AB" w:rsidRPr="00FD5631" w:rsidRDefault="006121AB" w:rsidP="00056301">
            <w:pPr>
              <w:rPr>
                <w:rFonts w:eastAsia="Calibri"/>
              </w:rPr>
            </w:pPr>
            <w:r w:rsidRPr="00FD5631">
              <w:rPr>
                <w:rFonts w:eastAsia="Calibri"/>
              </w:rPr>
              <w:t xml:space="preserve">Наладка и сдача </w:t>
            </w:r>
            <w:r w:rsidR="00AB31C5">
              <w:t>КИПиА</w:t>
            </w:r>
            <w:r w:rsidR="00056301">
              <w:t xml:space="preserve"> </w:t>
            </w:r>
            <w:r w:rsidR="00056301" w:rsidRPr="00AE71F6">
              <w:t>особой сложности</w:t>
            </w:r>
          </w:p>
        </w:tc>
        <w:tc>
          <w:tcPr>
            <w:tcW w:w="575" w:type="pct"/>
            <w:vMerge w:val="restart"/>
          </w:tcPr>
          <w:p w14:paraId="59338AF6" w14:textId="77777777" w:rsidR="006121AB" w:rsidRPr="00FD5631" w:rsidRDefault="006121AB" w:rsidP="00EC3C3A">
            <w:pPr>
              <w:jc w:val="center"/>
              <w:rPr>
                <w:rFonts w:eastAsia="Calibri"/>
                <w:bCs w:val="0"/>
              </w:rPr>
            </w:pPr>
            <w:r w:rsidRPr="00FD5631">
              <w:rPr>
                <w:rFonts w:eastAsia="Calibri"/>
              </w:rPr>
              <w:t>4</w:t>
            </w:r>
          </w:p>
        </w:tc>
        <w:tc>
          <w:tcPr>
            <w:tcW w:w="959" w:type="pct"/>
            <w:vMerge w:val="restart"/>
          </w:tcPr>
          <w:p w14:paraId="66ED8366" w14:textId="3F206009" w:rsidR="006121AB" w:rsidRPr="00FD5631" w:rsidRDefault="006121AB" w:rsidP="00EC3C3A">
            <w:pPr>
              <w:rPr>
                <w:rFonts w:eastAsia="Calibri"/>
              </w:rPr>
            </w:pPr>
            <w:r w:rsidRPr="00FD5631">
              <w:t>Наладчик контрольно-измерительных приборов и автоматики 7-го разряда</w:t>
            </w:r>
          </w:p>
        </w:tc>
        <w:tc>
          <w:tcPr>
            <w:tcW w:w="739" w:type="pct"/>
          </w:tcPr>
          <w:p w14:paraId="2966E964" w14:textId="180A8719" w:rsidR="006121AB" w:rsidRPr="00FD5631" w:rsidRDefault="006121AB" w:rsidP="00EC3C3A">
            <w:pPr>
              <w:rPr>
                <w:rFonts w:eastAsia="Calibri"/>
              </w:rPr>
            </w:pPr>
            <w:r w:rsidRPr="00FD5631">
              <w:rPr>
                <w:rFonts w:eastAsia="Calibri"/>
              </w:rPr>
              <w:t>Наладка КИПиА особой сложности</w:t>
            </w:r>
          </w:p>
        </w:tc>
        <w:tc>
          <w:tcPr>
            <w:tcW w:w="296" w:type="pct"/>
          </w:tcPr>
          <w:p w14:paraId="6C147BFD" w14:textId="51CA755E" w:rsidR="006121AB" w:rsidRPr="00FD5631" w:rsidRDefault="00420A88" w:rsidP="00FD5631">
            <w:pPr>
              <w:jc w:val="center"/>
              <w:rPr>
                <w:rFonts w:eastAsia="Calibri"/>
              </w:rPr>
            </w:pPr>
            <w:r>
              <w:rPr>
                <w:rFonts w:eastAsia="Calibri"/>
                <w:lang w:val="en-US"/>
              </w:rPr>
              <w:t>D</w:t>
            </w:r>
            <w:r w:rsidR="006121AB" w:rsidRPr="00FD5631">
              <w:rPr>
                <w:rFonts w:eastAsia="Calibri"/>
              </w:rPr>
              <w:t>/01.4</w:t>
            </w:r>
          </w:p>
        </w:tc>
        <w:tc>
          <w:tcPr>
            <w:tcW w:w="573" w:type="pct"/>
          </w:tcPr>
          <w:p w14:paraId="68E590DE" w14:textId="77777777" w:rsidR="006121AB" w:rsidRPr="00FD5631" w:rsidRDefault="006121AB" w:rsidP="00FD5631">
            <w:pPr>
              <w:jc w:val="center"/>
              <w:rPr>
                <w:rFonts w:eastAsia="Calibri"/>
              </w:rPr>
            </w:pPr>
            <w:r w:rsidRPr="00FD5631">
              <w:rPr>
                <w:rFonts w:eastAsia="Calibri"/>
              </w:rPr>
              <w:t>4</w:t>
            </w:r>
          </w:p>
        </w:tc>
      </w:tr>
      <w:tr w:rsidR="006121AB" w:rsidRPr="00FD5631" w14:paraId="30DA76D3" w14:textId="77777777" w:rsidTr="00AB31C5">
        <w:trPr>
          <w:trHeight w:val="20"/>
        </w:trPr>
        <w:tc>
          <w:tcPr>
            <w:tcW w:w="194" w:type="pct"/>
            <w:vMerge/>
          </w:tcPr>
          <w:p w14:paraId="1F888D8B" w14:textId="77777777" w:rsidR="006121AB" w:rsidRPr="00FD5631" w:rsidRDefault="006121AB" w:rsidP="00EC3C3A">
            <w:pPr>
              <w:rPr>
                <w:rFonts w:eastAsia="Calibri"/>
                <w:bCs w:val="0"/>
              </w:rPr>
            </w:pPr>
          </w:p>
        </w:tc>
        <w:tc>
          <w:tcPr>
            <w:tcW w:w="1664" w:type="pct"/>
            <w:vMerge/>
          </w:tcPr>
          <w:p w14:paraId="54AAD4C1" w14:textId="77777777" w:rsidR="006121AB" w:rsidRPr="00FD5631" w:rsidRDefault="006121AB" w:rsidP="00EC3C3A">
            <w:pPr>
              <w:rPr>
                <w:rFonts w:eastAsia="Calibri"/>
                <w:bCs w:val="0"/>
              </w:rPr>
            </w:pPr>
          </w:p>
        </w:tc>
        <w:tc>
          <w:tcPr>
            <w:tcW w:w="575" w:type="pct"/>
            <w:vMerge/>
          </w:tcPr>
          <w:p w14:paraId="38B0BFFD" w14:textId="77777777" w:rsidR="006121AB" w:rsidRPr="00FD5631" w:rsidRDefault="006121AB" w:rsidP="00EC3C3A">
            <w:pPr>
              <w:jc w:val="center"/>
              <w:rPr>
                <w:rFonts w:eastAsia="Calibri"/>
                <w:bCs w:val="0"/>
              </w:rPr>
            </w:pPr>
          </w:p>
        </w:tc>
        <w:tc>
          <w:tcPr>
            <w:tcW w:w="959" w:type="pct"/>
            <w:vMerge/>
          </w:tcPr>
          <w:p w14:paraId="0E23F8A0" w14:textId="77777777" w:rsidR="006121AB" w:rsidRPr="00FD5631" w:rsidRDefault="006121AB" w:rsidP="00EC3C3A">
            <w:pPr>
              <w:rPr>
                <w:rFonts w:eastAsia="Calibri"/>
              </w:rPr>
            </w:pPr>
          </w:p>
        </w:tc>
        <w:tc>
          <w:tcPr>
            <w:tcW w:w="739" w:type="pct"/>
          </w:tcPr>
          <w:p w14:paraId="6FC21883" w14:textId="40D6DE89" w:rsidR="006121AB" w:rsidRPr="00FD5631" w:rsidRDefault="006121AB" w:rsidP="00EC3C3A">
            <w:pPr>
              <w:rPr>
                <w:rFonts w:eastAsia="Calibri"/>
              </w:rPr>
            </w:pPr>
            <w:r w:rsidRPr="00FD5631">
              <w:rPr>
                <w:rFonts w:eastAsia="Calibri"/>
              </w:rPr>
              <w:t>Испытание и сдача в эксплуатацию КИПиА особой сложности</w:t>
            </w:r>
          </w:p>
        </w:tc>
        <w:tc>
          <w:tcPr>
            <w:tcW w:w="296" w:type="pct"/>
          </w:tcPr>
          <w:p w14:paraId="04333DFF" w14:textId="6DBE37BC" w:rsidR="006121AB" w:rsidRPr="00FD5631" w:rsidRDefault="00420A88" w:rsidP="00FD5631">
            <w:pPr>
              <w:jc w:val="center"/>
              <w:rPr>
                <w:rFonts w:eastAsia="Calibri"/>
              </w:rPr>
            </w:pPr>
            <w:r>
              <w:rPr>
                <w:rFonts w:eastAsia="Calibri"/>
                <w:lang w:val="en-US"/>
              </w:rPr>
              <w:t>D</w:t>
            </w:r>
            <w:r w:rsidR="006121AB" w:rsidRPr="00FD5631">
              <w:rPr>
                <w:rFonts w:eastAsia="Calibri"/>
              </w:rPr>
              <w:t>/02.4</w:t>
            </w:r>
          </w:p>
        </w:tc>
        <w:tc>
          <w:tcPr>
            <w:tcW w:w="573" w:type="pct"/>
          </w:tcPr>
          <w:p w14:paraId="3CDE2266" w14:textId="77777777" w:rsidR="006121AB" w:rsidRPr="00FD5631" w:rsidRDefault="006121AB" w:rsidP="00FD5631">
            <w:pPr>
              <w:jc w:val="center"/>
              <w:rPr>
                <w:rFonts w:eastAsia="Calibri"/>
              </w:rPr>
            </w:pPr>
            <w:r w:rsidRPr="00FD5631">
              <w:rPr>
                <w:rFonts w:eastAsia="Calibri"/>
              </w:rPr>
              <w:t>4</w:t>
            </w:r>
          </w:p>
        </w:tc>
      </w:tr>
    </w:tbl>
    <w:p w14:paraId="480D5957" w14:textId="77777777" w:rsidR="000832DD" w:rsidRPr="00FD5631" w:rsidRDefault="000832DD" w:rsidP="00EC3C3A">
      <w:pPr>
        <w:rPr>
          <w:bCs w:val="0"/>
        </w:rPr>
      </w:pPr>
    </w:p>
    <w:p w14:paraId="43292C88" w14:textId="77777777" w:rsidR="000832DD" w:rsidRPr="00FD5631" w:rsidRDefault="000832DD" w:rsidP="00EC3C3A">
      <w:pPr>
        <w:rPr>
          <w:bCs w:val="0"/>
        </w:rPr>
        <w:sectPr w:rsidR="000832DD" w:rsidRPr="00FD5631" w:rsidSect="00FD5631">
          <w:headerReference w:type="default" r:id="rId11"/>
          <w:footerReference w:type="default" r:id="rId12"/>
          <w:headerReference w:type="first" r:id="rId13"/>
          <w:footerReference w:type="first" r:id="rId14"/>
          <w:footnotePr>
            <w:pos w:val="beneathText"/>
          </w:footnotePr>
          <w:endnotePr>
            <w:numFmt w:val="decimal"/>
          </w:endnotePr>
          <w:pgSz w:w="16838" w:h="11906" w:orient="landscape" w:code="9"/>
          <w:pgMar w:top="1134" w:right="1134" w:bottom="567" w:left="1134" w:header="567" w:footer="709" w:gutter="0"/>
          <w:cols w:space="708"/>
          <w:titlePg/>
          <w:docGrid w:linePitch="360"/>
        </w:sectPr>
      </w:pPr>
    </w:p>
    <w:p w14:paraId="1D9E33A7" w14:textId="77777777" w:rsidR="000832DD" w:rsidRDefault="000832DD" w:rsidP="00FD5631">
      <w:pPr>
        <w:pStyle w:val="1"/>
        <w:jc w:val="center"/>
      </w:pPr>
      <w:bookmarkStart w:id="7" w:name="_Toc9113373"/>
      <w:bookmarkStart w:id="8" w:name="_Toc188748105"/>
      <w:r w:rsidRPr="00FD5631">
        <w:lastRenderedPageBreak/>
        <w:t>III. Характеристика обобщенных трудовых функций</w:t>
      </w:r>
      <w:bookmarkEnd w:id="7"/>
      <w:bookmarkEnd w:id="8"/>
    </w:p>
    <w:p w14:paraId="5BAB547E" w14:textId="77777777" w:rsidR="00FD5631" w:rsidRPr="00FD5631" w:rsidRDefault="00FD5631" w:rsidP="00FD5631"/>
    <w:p w14:paraId="2BA49597" w14:textId="77777777" w:rsidR="000832DD" w:rsidRDefault="000832DD" w:rsidP="00E05E9A">
      <w:pPr>
        <w:pStyle w:val="2"/>
        <w:spacing w:before="0" w:after="0"/>
      </w:pPr>
      <w:bookmarkStart w:id="9" w:name="_Toc9113374"/>
      <w:bookmarkStart w:id="10" w:name="_Toc188748106"/>
      <w:r w:rsidRPr="00FD5631">
        <w:t>3.1. Обобщенная трудовая функция</w:t>
      </w:r>
      <w:bookmarkEnd w:id="9"/>
      <w:bookmarkEnd w:id="10"/>
    </w:p>
    <w:p w14:paraId="2C9B9C9F" w14:textId="77777777" w:rsidR="00FD5631" w:rsidRPr="00FD5631" w:rsidRDefault="00FD5631" w:rsidP="00FD5631"/>
    <w:tbl>
      <w:tblPr>
        <w:tblW w:w="5000" w:type="pct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850"/>
        <w:gridCol w:w="4106"/>
        <w:gridCol w:w="657"/>
        <w:gridCol w:w="636"/>
        <w:gridCol w:w="1951"/>
        <w:gridCol w:w="1221"/>
      </w:tblGrid>
      <w:tr w:rsidR="00E7679C" w:rsidRPr="00FD5631" w14:paraId="1F52CA7A" w14:textId="77777777" w:rsidTr="00680044">
        <w:trPr>
          <w:trHeight w:val="278"/>
        </w:trPr>
        <w:tc>
          <w:tcPr>
            <w:tcW w:w="888" w:type="pct"/>
            <w:tcBorders>
              <w:top w:val="nil"/>
              <w:bottom w:val="nil"/>
              <w:right w:val="single" w:sz="4" w:space="0" w:color="808080" w:themeColor="background1" w:themeShade="80"/>
            </w:tcBorders>
            <w:vAlign w:val="center"/>
          </w:tcPr>
          <w:p w14:paraId="27F1606C" w14:textId="77777777" w:rsidR="000832DD" w:rsidRPr="00FD5631" w:rsidRDefault="000832DD" w:rsidP="00EC3C3A">
            <w:pPr>
              <w:rPr>
                <w:bCs w:val="0"/>
                <w:sz w:val="20"/>
              </w:rPr>
            </w:pPr>
            <w:r w:rsidRPr="00FD5631">
              <w:rPr>
                <w:sz w:val="20"/>
              </w:rPr>
              <w:t>Наименование</w:t>
            </w:r>
          </w:p>
        </w:tc>
        <w:tc>
          <w:tcPr>
            <w:tcW w:w="1970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720CD2D1" w14:textId="3870B4B0" w:rsidR="000832DD" w:rsidRPr="00FD5631" w:rsidRDefault="00E05E9A" w:rsidP="008257F1">
            <w:pPr>
              <w:rPr>
                <w:rFonts w:eastAsia="Calibri"/>
                <w:bCs w:val="0"/>
              </w:rPr>
            </w:pPr>
            <w:r w:rsidRPr="00FD5631">
              <w:rPr>
                <w:rFonts w:eastAsia="Calibri"/>
              </w:rPr>
              <w:t xml:space="preserve">Наладка и сдача </w:t>
            </w:r>
            <w:r>
              <w:rPr>
                <w:rFonts w:eastAsia="Calibri"/>
              </w:rPr>
              <w:t xml:space="preserve">простых </w:t>
            </w:r>
            <w:r>
              <w:rPr>
                <w:iCs/>
              </w:rPr>
              <w:t xml:space="preserve">КИПиА </w:t>
            </w:r>
          </w:p>
        </w:tc>
        <w:tc>
          <w:tcPr>
            <w:tcW w:w="315" w:type="pct"/>
            <w:tcBorders>
              <w:top w:val="nil"/>
              <w:left w:val="single" w:sz="4" w:space="0" w:color="808080" w:themeColor="background1" w:themeShade="80"/>
              <w:bottom w:val="nil"/>
              <w:right w:val="single" w:sz="4" w:space="0" w:color="808080" w:themeColor="background1" w:themeShade="80"/>
            </w:tcBorders>
            <w:vAlign w:val="center"/>
          </w:tcPr>
          <w:p w14:paraId="710095FB" w14:textId="77777777" w:rsidR="000832DD" w:rsidRPr="00FD5631" w:rsidRDefault="000832DD" w:rsidP="00EC3C3A">
            <w:pPr>
              <w:jc w:val="center"/>
              <w:rPr>
                <w:bCs w:val="0"/>
                <w:sz w:val="20"/>
                <w:vertAlign w:val="superscript"/>
              </w:rPr>
            </w:pPr>
            <w:r w:rsidRPr="00FD5631">
              <w:rPr>
                <w:sz w:val="20"/>
              </w:rPr>
              <w:t>Код</w:t>
            </w:r>
          </w:p>
        </w:tc>
        <w:tc>
          <w:tcPr>
            <w:tcW w:w="305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3E86BA57" w14:textId="77777777" w:rsidR="000832DD" w:rsidRPr="00FD5631" w:rsidRDefault="008B1B41" w:rsidP="00EC3C3A">
            <w:pPr>
              <w:jc w:val="center"/>
              <w:rPr>
                <w:bCs w:val="0"/>
                <w:lang w:val="en-US"/>
              </w:rPr>
            </w:pPr>
            <w:r w:rsidRPr="00FD5631">
              <w:rPr>
                <w:lang w:val="en-US"/>
              </w:rPr>
              <w:t>A</w:t>
            </w:r>
          </w:p>
        </w:tc>
        <w:tc>
          <w:tcPr>
            <w:tcW w:w="936" w:type="pct"/>
            <w:tcBorders>
              <w:top w:val="nil"/>
              <w:left w:val="single" w:sz="4" w:space="0" w:color="808080" w:themeColor="background1" w:themeShade="80"/>
              <w:bottom w:val="nil"/>
              <w:right w:val="single" w:sz="4" w:space="0" w:color="808080" w:themeColor="background1" w:themeShade="80"/>
            </w:tcBorders>
            <w:vAlign w:val="center"/>
          </w:tcPr>
          <w:p w14:paraId="51A774B2" w14:textId="77777777" w:rsidR="000832DD" w:rsidRPr="00FD5631" w:rsidRDefault="000832DD" w:rsidP="00EC3C3A">
            <w:pPr>
              <w:jc w:val="center"/>
              <w:rPr>
                <w:bCs w:val="0"/>
                <w:sz w:val="20"/>
                <w:vertAlign w:val="superscript"/>
              </w:rPr>
            </w:pPr>
            <w:r w:rsidRPr="00FD5631">
              <w:rPr>
                <w:sz w:val="20"/>
              </w:rPr>
              <w:t>Уровень квалификации</w:t>
            </w:r>
          </w:p>
        </w:tc>
        <w:tc>
          <w:tcPr>
            <w:tcW w:w="586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2034A962" w14:textId="77777777" w:rsidR="000832DD" w:rsidRPr="00FD5631" w:rsidRDefault="000832DD" w:rsidP="00EC3C3A">
            <w:pPr>
              <w:jc w:val="center"/>
              <w:rPr>
                <w:bCs w:val="0"/>
              </w:rPr>
            </w:pPr>
            <w:r w:rsidRPr="00FD5631">
              <w:t>3</w:t>
            </w:r>
          </w:p>
        </w:tc>
      </w:tr>
    </w:tbl>
    <w:p w14:paraId="462E74CD" w14:textId="77777777" w:rsidR="000832DD" w:rsidRPr="00FD5631" w:rsidRDefault="000832DD" w:rsidP="00EC3C3A"/>
    <w:tbl>
      <w:tblPr>
        <w:tblW w:w="5000" w:type="pct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ook w:val="01E0" w:firstRow="1" w:lastRow="1" w:firstColumn="1" w:lastColumn="1" w:noHBand="0" w:noVBand="0"/>
      </w:tblPr>
      <w:tblGrid>
        <w:gridCol w:w="2234"/>
        <w:gridCol w:w="8187"/>
      </w:tblGrid>
      <w:tr w:rsidR="00BD19BC" w:rsidRPr="00FD5631" w14:paraId="490BE659" w14:textId="77777777" w:rsidTr="00BD19BC">
        <w:trPr>
          <w:trHeight w:val="20"/>
        </w:trPr>
        <w:tc>
          <w:tcPr>
            <w:tcW w:w="1072" w:type="pct"/>
          </w:tcPr>
          <w:p w14:paraId="6C6F34AE" w14:textId="118AAF50" w:rsidR="000832DD" w:rsidRPr="00FD5631" w:rsidRDefault="00FD5631" w:rsidP="00BD19BC">
            <w:r>
              <w:t>Возможные наименования должностей, профессий рабочих</w:t>
            </w:r>
          </w:p>
        </w:tc>
        <w:tc>
          <w:tcPr>
            <w:tcW w:w="3928" w:type="pct"/>
            <w:shd w:val="clear" w:color="auto" w:fill="auto"/>
          </w:tcPr>
          <w:p w14:paraId="0144D77F" w14:textId="77777777" w:rsidR="000832DD" w:rsidRPr="00FD5631" w:rsidRDefault="000832DD" w:rsidP="00BD19BC">
            <w:r w:rsidRPr="00FD5631">
              <w:t>Наладчик контрольно-измерительных приборов и автоматики 4-го разряда</w:t>
            </w:r>
          </w:p>
        </w:tc>
      </w:tr>
    </w:tbl>
    <w:p w14:paraId="6890BB8C" w14:textId="77777777" w:rsidR="000832DD" w:rsidRDefault="000832DD" w:rsidP="00EC3C3A"/>
    <w:p w14:paraId="68567D63" w14:textId="7218099F" w:rsidR="00FD5631" w:rsidRDefault="00FD5631" w:rsidP="00EC3C3A">
      <w:r>
        <w:t>Пути достижения квалификации</w:t>
      </w:r>
    </w:p>
    <w:p w14:paraId="7A6861E4" w14:textId="77777777" w:rsidR="00FD5631" w:rsidRPr="00FD5631" w:rsidRDefault="00FD5631" w:rsidP="00EC3C3A"/>
    <w:tbl>
      <w:tblPr>
        <w:tblW w:w="5000" w:type="pct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ook w:val="01E0" w:firstRow="1" w:lastRow="1" w:firstColumn="1" w:lastColumn="1" w:noHBand="0" w:noVBand="0"/>
      </w:tblPr>
      <w:tblGrid>
        <w:gridCol w:w="2234"/>
        <w:gridCol w:w="8187"/>
      </w:tblGrid>
      <w:tr w:rsidR="00FD5631" w:rsidRPr="00FD5631" w14:paraId="2729E59B" w14:textId="77777777" w:rsidTr="008257F1">
        <w:trPr>
          <w:trHeight w:val="2098"/>
        </w:trPr>
        <w:tc>
          <w:tcPr>
            <w:tcW w:w="1072" w:type="pct"/>
          </w:tcPr>
          <w:p w14:paraId="1377DFA6" w14:textId="33C28C21" w:rsidR="000832DD" w:rsidRPr="00FD5631" w:rsidRDefault="00FD5631" w:rsidP="00BD19BC">
            <w:r>
              <w:t>Образование и обучение</w:t>
            </w:r>
          </w:p>
        </w:tc>
        <w:tc>
          <w:tcPr>
            <w:tcW w:w="3928" w:type="pct"/>
          </w:tcPr>
          <w:p w14:paraId="387DA4A3" w14:textId="381A9D64" w:rsidR="000832DD" w:rsidRPr="00FD5631" w:rsidRDefault="000832DD" w:rsidP="00BD19BC">
            <w:pPr>
              <w:rPr>
                <w:rFonts w:eastAsia="Calibri"/>
              </w:rPr>
            </w:pPr>
            <w:r w:rsidRPr="00FD5631">
              <w:rPr>
                <w:rFonts w:eastAsia="Calibri"/>
              </w:rPr>
              <w:t>Среднее общее образование и</w:t>
            </w:r>
            <w:r w:rsidR="00E45A7D">
              <w:rPr>
                <w:rFonts w:eastAsia="Calibri"/>
              </w:rPr>
              <w:t xml:space="preserve"> </w:t>
            </w:r>
            <w:r w:rsidRPr="00FD5631">
              <w:rPr>
                <w:rFonts w:eastAsia="Calibri"/>
              </w:rPr>
              <w:t>профессиональное обучение – программы профессиональной подготовки по профессиям рабочих, должностям служащих; программы переподготовки рабочих, служащих; программы повышения квалификации рабочих, служащих</w:t>
            </w:r>
          </w:p>
          <w:p w14:paraId="4721C1E1" w14:textId="77777777" w:rsidR="000832DD" w:rsidRPr="00FD5631" w:rsidRDefault="000832DD" w:rsidP="00BD19BC">
            <w:pPr>
              <w:rPr>
                <w:rFonts w:eastAsia="Calibri"/>
              </w:rPr>
            </w:pPr>
            <w:r w:rsidRPr="00FD5631">
              <w:rPr>
                <w:rFonts w:eastAsia="Calibri"/>
              </w:rPr>
              <w:t>или</w:t>
            </w:r>
          </w:p>
          <w:p w14:paraId="7517A535" w14:textId="77777777" w:rsidR="000832DD" w:rsidRPr="00FD5631" w:rsidRDefault="000832DD" w:rsidP="00BD19BC">
            <w:r w:rsidRPr="00FD5631">
              <w:rPr>
                <w:rFonts w:eastAsia="Calibri"/>
              </w:rPr>
              <w:t>Среднее профессиональное образование – программы подготовки квалифицированных рабочих, служащих</w:t>
            </w:r>
          </w:p>
        </w:tc>
      </w:tr>
      <w:tr w:rsidR="00FD5631" w:rsidRPr="00FD5631" w14:paraId="0E72E8EC" w14:textId="77777777" w:rsidTr="00BD19BC">
        <w:trPr>
          <w:trHeight w:val="20"/>
        </w:trPr>
        <w:tc>
          <w:tcPr>
            <w:tcW w:w="1072" w:type="pct"/>
          </w:tcPr>
          <w:p w14:paraId="0D5A2ED3" w14:textId="76E0DB52" w:rsidR="000832DD" w:rsidRPr="00FD5631" w:rsidRDefault="00FD5631" w:rsidP="00BD19BC">
            <w:r>
              <w:t>Опыт практической работы</w:t>
            </w:r>
          </w:p>
        </w:tc>
        <w:tc>
          <w:tcPr>
            <w:tcW w:w="3928" w:type="pct"/>
            <w:shd w:val="clear" w:color="auto" w:fill="auto"/>
          </w:tcPr>
          <w:p w14:paraId="6E24A24A" w14:textId="7952D1E0" w:rsidR="000832DD" w:rsidRPr="00FD5631" w:rsidRDefault="000832DD" w:rsidP="00BD19BC">
            <w:pPr>
              <w:rPr>
                <w:lang w:eastAsia="en-US"/>
              </w:rPr>
            </w:pPr>
            <w:r w:rsidRPr="00FD5631">
              <w:rPr>
                <w:lang w:eastAsia="en-US"/>
              </w:rPr>
              <w:t xml:space="preserve">Не менее двух лет </w:t>
            </w:r>
            <w:r w:rsidRPr="00FD5631">
              <w:t>слесарем по контрольно-измерительным приборам и автоматике не ниже 4</w:t>
            </w:r>
            <w:r w:rsidRPr="00FD5631">
              <w:rPr>
                <w:lang w:eastAsia="en-US"/>
              </w:rPr>
              <w:t>-го разряда для прошедших профессиональное обучение</w:t>
            </w:r>
          </w:p>
        </w:tc>
      </w:tr>
    </w:tbl>
    <w:p w14:paraId="48F88E1C" w14:textId="77777777" w:rsidR="00BD19BC" w:rsidRDefault="00BD19BC"/>
    <w:tbl>
      <w:tblPr>
        <w:tblW w:w="5000" w:type="pct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ook w:val="01E0" w:firstRow="1" w:lastRow="1" w:firstColumn="1" w:lastColumn="1" w:noHBand="0" w:noVBand="0"/>
      </w:tblPr>
      <w:tblGrid>
        <w:gridCol w:w="2234"/>
        <w:gridCol w:w="8187"/>
      </w:tblGrid>
      <w:tr w:rsidR="00FD5631" w:rsidRPr="00FD5631" w14:paraId="6A53285E" w14:textId="77777777" w:rsidTr="00BD19BC">
        <w:trPr>
          <w:trHeight w:val="20"/>
        </w:trPr>
        <w:tc>
          <w:tcPr>
            <w:tcW w:w="1072" w:type="pct"/>
          </w:tcPr>
          <w:p w14:paraId="695E58E9" w14:textId="77777777" w:rsidR="000832DD" w:rsidRPr="00FD5631" w:rsidRDefault="000832DD" w:rsidP="00BD19BC">
            <w:r w:rsidRPr="00FD5631">
              <w:t>Особые условия допуска к работе</w:t>
            </w:r>
          </w:p>
        </w:tc>
        <w:tc>
          <w:tcPr>
            <w:tcW w:w="3928" w:type="pct"/>
          </w:tcPr>
          <w:p w14:paraId="74A76B9F" w14:textId="77777777" w:rsidR="00AD5B97" w:rsidRPr="00FD5631" w:rsidRDefault="00AD5B97" w:rsidP="00BD19BC">
            <w:r w:rsidRPr="00FD5631">
              <w:rPr>
                <w:lang w:eastAsia="en-US"/>
              </w:rPr>
              <w:t>Прохождение обязательных предварительных и периодических медицинских осмотров</w:t>
            </w:r>
            <w:r w:rsidRPr="00FD5631">
              <w:rPr>
                <w:rStyle w:val="ac"/>
                <w:lang w:eastAsia="en-US"/>
              </w:rPr>
              <w:endnoteReference w:id="4"/>
            </w:r>
          </w:p>
          <w:p w14:paraId="55D8AA6C" w14:textId="77777777" w:rsidR="00AD5B97" w:rsidRPr="00FD5631" w:rsidRDefault="00AD5B97" w:rsidP="00BD19BC">
            <w:r w:rsidRPr="00FD5631">
              <w:t>Прохождение обучения мерам пожарной безопасности</w:t>
            </w:r>
            <w:r w:rsidRPr="00FD5631">
              <w:rPr>
                <w:rStyle w:val="ac"/>
              </w:rPr>
              <w:endnoteReference w:id="5"/>
            </w:r>
          </w:p>
          <w:p w14:paraId="740ECE38" w14:textId="77777777" w:rsidR="00AD5B97" w:rsidRPr="00FD5631" w:rsidRDefault="00AD5B97" w:rsidP="00BD19BC">
            <w:r w:rsidRPr="00FD5631">
              <w:t>Прохождение обучения по охране труда и проверки знания требований охраны</w:t>
            </w:r>
            <w:r w:rsidRPr="00FD5631" w:rsidDel="006D48C9">
              <w:t xml:space="preserve"> </w:t>
            </w:r>
            <w:r w:rsidRPr="00FD5631">
              <w:t>труда</w:t>
            </w:r>
            <w:r w:rsidRPr="00FD5631">
              <w:rPr>
                <w:rStyle w:val="ac"/>
              </w:rPr>
              <w:endnoteReference w:id="6"/>
            </w:r>
          </w:p>
          <w:p w14:paraId="537C804F" w14:textId="5FDCE388" w:rsidR="000832DD" w:rsidRPr="00FD5631" w:rsidRDefault="00AD5B97" w:rsidP="00BD19BC">
            <w:pPr>
              <w:rPr>
                <w:rFonts w:eastAsia="Calibri"/>
              </w:rPr>
            </w:pPr>
            <w:r w:rsidRPr="00FD5631">
              <w:t>Наличие не ниже II группы по электробезопасности</w:t>
            </w:r>
            <w:r w:rsidRPr="00FD5631">
              <w:rPr>
                <w:rStyle w:val="ac"/>
              </w:rPr>
              <w:endnoteReference w:id="7"/>
            </w:r>
          </w:p>
        </w:tc>
      </w:tr>
      <w:tr w:rsidR="00BD19BC" w:rsidRPr="00FD5631" w14:paraId="79F8D831" w14:textId="77777777" w:rsidTr="00BD19BC">
        <w:trPr>
          <w:trHeight w:val="20"/>
        </w:trPr>
        <w:tc>
          <w:tcPr>
            <w:tcW w:w="1072" w:type="pct"/>
          </w:tcPr>
          <w:p w14:paraId="13409DE7" w14:textId="77777777" w:rsidR="000832DD" w:rsidRPr="00FD5631" w:rsidRDefault="000832DD" w:rsidP="00BD19BC">
            <w:r w:rsidRPr="00FD5631">
              <w:t>Другие характеристики</w:t>
            </w:r>
          </w:p>
        </w:tc>
        <w:tc>
          <w:tcPr>
            <w:tcW w:w="3928" w:type="pct"/>
          </w:tcPr>
          <w:p w14:paraId="30F67525" w14:textId="3A901219" w:rsidR="000832DD" w:rsidRPr="00FD5631" w:rsidRDefault="00A04B08" w:rsidP="00BD19BC">
            <w:pPr>
              <w:rPr>
                <w:shd w:val="clear" w:color="auto" w:fill="FFFFFF"/>
              </w:rPr>
            </w:pPr>
            <w:r w:rsidRPr="00FD5631">
              <w:rPr>
                <w:shd w:val="clear" w:color="auto" w:fill="FFFFFF"/>
              </w:rPr>
              <w:t>-</w:t>
            </w:r>
          </w:p>
        </w:tc>
      </w:tr>
    </w:tbl>
    <w:p w14:paraId="5A8AC224" w14:textId="77777777" w:rsidR="000832DD" w:rsidRPr="00FD5631" w:rsidRDefault="000832DD" w:rsidP="00EC3C3A"/>
    <w:p w14:paraId="1846C01D" w14:textId="58608591" w:rsidR="000832DD" w:rsidRPr="00FD5631" w:rsidRDefault="00FD5631" w:rsidP="00EC3C3A">
      <w:r>
        <w:t>Справочная информация</w:t>
      </w:r>
    </w:p>
    <w:p w14:paraId="6D44D4A0" w14:textId="77777777" w:rsidR="000832DD" w:rsidRPr="00FD5631" w:rsidRDefault="000832DD" w:rsidP="00EC3C3A"/>
    <w:tbl>
      <w:tblPr>
        <w:tblW w:w="5000" w:type="pct"/>
        <w:tblBorders>
          <w:top w:val="single" w:sz="4" w:space="0" w:color="808080"/>
          <w:bottom w:val="single" w:sz="4" w:space="0" w:color="808080"/>
          <w:insideH w:val="single" w:sz="4" w:space="0" w:color="808080"/>
          <w:insideV w:val="single" w:sz="4" w:space="0" w:color="808080"/>
        </w:tblBorders>
        <w:tblLook w:val="01E0" w:firstRow="1" w:lastRow="1" w:firstColumn="1" w:lastColumn="1" w:noHBand="0" w:noVBand="0"/>
      </w:tblPr>
      <w:tblGrid>
        <w:gridCol w:w="2234"/>
        <w:gridCol w:w="1276"/>
        <w:gridCol w:w="6911"/>
      </w:tblGrid>
      <w:tr w:rsidR="00FD5631" w:rsidRPr="00FD5631" w14:paraId="35FB3B79" w14:textId="77777777" w:rsidTr="00BD19BC">
        <w:trPr>
          <w:trHeight w:val="20"/>
        </w:trPr>
        <w:tc>
          <w:tcPr>
            <w:tcW w:w="1072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049DF1E5" w14:textId="77777777" w:rsidR="000832DD" w:rsidRPr="00FD5631" w:rsidRDefault="000832DD" w:rsidP="00BD19BC">
            <w:pPr>
              <w:jc w:val="center"/>
            </w:pPr>
            <w:r w:rsidRPr="00FD5631">
              <w:t>Наименование документа</w:t>
            </w:r>
          </w:p>
        </w:tc>
        <w:tc>
          <w:tcPr>
            <w:tcW w:w="612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3A5583BB" w14:textId="77777777" w:rsidR="000832DD" w:rsidRPr="00FD5631" w:rsidRDefault="000832DD" w:rsidP="00BD19BC">
            <w:pPr>
              <w:jc w:val="center"/>
            </w:pPr>
            <w:r w:rsidRPr="00FD5631">
              <w:t>Код</w:t>
            </w:r>
          </w:p>
        </w:tc>
        <w:tc>
          <w:tcPr>
            <w:tcW w:w="3316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7DAB76D8" w14:textId="56426CAA" w:rsidR="000832DD" w:rsidRPr="00FD5631" w:rsidRDefault="00FD5631" w:rsidP="00BD19BC">
            <w:pPr>
              <w:jc w:val="center"/>
            </w:pPr>
            <w:r>
              <w:t>Наименование начальной группы, должности, профессии или специальности, направления подготовки</w:t>
            </w:r>
          </w:p>
        </w:tc>
      </w:tr>
      <w:tr w:rsidR="00FD5631" w:rsidRPr="00FD5631" w14:paraId="6C98FC6B" w14:textId="77777777" w:rsidTr="00BD19BC">
        <w:trPr>
          <w:trHeight w:val="20"/>
        </w:trPr>
        <w:tc>
          <w:tcPr>
            <w:tcW w:w="1072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0225664E" w14:textId="77777777" w:rsidR="000832DD" w:rsidRPr="00FD5631" w:rsidRDefault="000832DD" w:rsidP="00BD19BC">
            <w:r w:rsidRPr="00FD5631">
              <w:t>ОКЗ</w:t>
            </w:r>
          </w:p>
        </w:tc>
        <w:tc>
          <w:tcPr>
            <w:tcW w:w="612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6FD26D8A" w14:textId="77777777" w:rsidR="000832DD" w:rsidRPr="00FD5631" w:rsidRDefault="000832DD" w:rsidP="00BD19BC">
            <w:pPr>
              <w:rPr>
                <w:rFonts w:eastAsia="Calibri"/>
              </w:rPr>
            </w:pPr>
            <w:r w:rsidRPr="00FD5631">
              <w:rPr>
                <w:rFonts w:eastAsia="Calibri"/>
              </w:rPr>
              <w:t>8212</w:t>
            </w:r>
          </w:p>
        </w:tc>
        <w:tc>
          <w:tcPr>
            <w:tcW w:w="3316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76C1319B" w14:textId="77777777" w:rsidR="000832DD" w:rsidRPr="00FD5631" w:rsidRDefault="000832DD" w:rsidP="00BD19BC">
            <w:pPr>
              <w:rPr>
                <w:rFonts w:eastAsia="Calibri"/>
              </w:rPr>
            </w:pPr>
            <w:r w:rsidRPr="00FD5631">
              <w:rPr>
                <w:rFonts w:eastAsia="Calibri"/>
              </w:rPr>
              <w:t>Сборщики электрического и электронного оборудования</w:t>
            </w:r>
          </w:p>
        </w:tc>
      </w:tr>
      <w:tr w:rsidR="00FD5631" w:rsidRPr="00FD5631" w14:paraId="71BF5D47" w14:textId="77777777" w:rsidTr="00BD19BC">
        <w:trPr>
          <w:trHeight w:val="20"/>
        </w:trPr>
        <w:tc>
          <w:tcPr>
            <w:tcW w:w="1072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4418917A" w14:textId="77777777" w:rsidR="000832DD" w:rsidRPr="00FD5631" w:rsidRDefault="000832DD" w:rsidP="00BD19BC">
            <w:r w:rsidRPr="00FD5631">
              <w:t>ЕТКС</w:t>
            </w:r>
            <w:r w:rsidRPr="00FD5631">
              <w:rPr>
                <w:rStyle w:val="ac"/>
              </w:rPr>
              <w:endnoteReference w:id="8"/>
            </w:r>
          </w:p>
        </w:tc>
        <w:tc>
          <w:tcPr>
            <w:tcW w:w="612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7D91D1DA" w14:textId="77777777" w:rsidR="000832DD" w:rsidRPr="00FD5631" w:rsidRDefault="000832DD" w:rsidP="00BD19BC">
            <w:r w:rsidRPr="00FD5631">
              <w:t>§ 53</w:t>
            </w:r>
          </w:p>
        </w:tc>
        <w:tc>
          <w:tcPr>
            <w:tcW w:w="3316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5E2CA4E9" w14:textId="4AD100A0" w:rsidR="000832DD" w:rsidRPr="00FD5631" w:rsidRDefault="000832DD" w:rsidP="005C4D5C">
            <w:r w:rsidRPr="00FD5631">
              <w:t>Наладчик контрольно-измерительных приборов и автоматики 4</w:t>
            </w:r>
            <w:r w:rsidR="005C4D5C">
              <w:noBreakHyphen/>
            </w:r>
            <w:r w:rsidRPr="00FD5631">
              <w:t>го разряда</w:t>
            </w:r>
          </w:p>
        </w:tc>
      </w:tr>
      <w:tr w:rsidR="00FD5631" w:rsidRPr="00FD5631" w14:paraId="6C681B7A" w14:textId="77777777" w:rsidTr="00BD19BC">
        <w:trPr>
          <w:trHeight w:val="20"/>
        </w:trPr>
        <w:tc>
          <w:tcPr>
            <w:tcW w:w="1072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556A5671" w14:textId="77777777" w:rsidR="000832DD" w:rsidRPr="00FD5631" w:rsidRDefault="000832DD" w:rsidP="00BD19BC">
            <w:r w:rsidRPr="00FD5631">
              <w:t>ОКПДТР</w:t>
            </w:r>
            <w:r w:rsidRPr="00FD5631">
              <w:rPr>
                <w:rStyle w:val="ac"/>
              </w:rPr>
              <w:endnoteReference w:id="9"/>
            </w:r>
          </w:p>
        </w:tc>
        <w:tc>
          <w:tcPr>
            <w:tcW w:w="612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6B830B62" w14:textId="77777777" w:rsidR="000832DD" w:rsidRPr="00FD5631" w:rsidRDefault="000832DD" w:rsidP="00BD19BC">
            <w:r w:rsidRPr="00FD5631">
              <w:t>14919</w:t>
            </w:r>
          </w:p>
        </w:tc>
        <w:tc>
          <w:tcPr>
            <w:tcW w:w="3316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1D58A2BE" w14:textId="77777777" w:rsidR="000832DD" w:rsidRPr="00FD5631" w:rsidRDefault="000832DD" w:rsidP="00BD19BC">
            <w:r w:rsidRPr="00FD5631">
              <w:t>Наладчик контрольно-измерительных приборов и автоматики</w:t>
            </w:r>
          </w:p>
        </w:tc>
      </w:tr>
      <w:tr w:rsidR="00FD5631" w:rsidRPr="00FD5631" w14:paraId="285A602C" w14:textId="77777777" w:rsidTr="00BD19BC">
        <w:trPr>
          <w:trHeight w:val="20"/>
        </w:trPr>
        <w:tc>
          <w:tcPr>
            <w:tcW w:w="1072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70F309F5" w14:textId="0DAA1584" w:rsidR="000832DD" w:rsidRPr="00FD5631" w:rsidRDefault="005C4D5C" w:rsidP="005C4D5C">
            <w:pPr>
              <w:rPr>
                <w:rFonts w:eastAsia="Calibri"/>
              </w:rPr>
            </w:pPr>
            <w:r>
              <w:rPr>
                <w:rFonts w:eastAsia="Calibri"/>
              </w:rPr>
              <w:t>Перечень СПО</w:t>
            </w:r>
            <w:r>
              <w:rPr>
                <w:rStyle w:val="ac"/>
                <w:rFonts w:eastAsia="Calibri"/>
              </w:rPr>
              <w:endnoteReference w:id="10"/>
            </w:r>
          </w:p>
        </w:tc>
        <w:tc>
          <w:tcPr>
            <w:tcW w:w="612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36D1F8E9" w14:textId="672A7A4B" w:rsidR="000832DD" w:rsidRPr="00FD5631" w:rsidRDefault="00D44ACB" w:rsidP="00BD19BC">
            <w:hyperlink r:id="rId15" w:history="1">
              <w:r w:rsidR="00DA3593">
                <w:t>15.01.37</w:t>
              </w:r>
            </w:hyperlink>
          </w:p>
        </w:tc>
        <w:tc>
          <w:tcPr>
            <w:tcW w:w="3316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3046D4B1" w14:textId="63A281A9" w:rsidR="000832DD" w:rsidRPr="00FD5631" w:rsidRDefault="00DA3593" w:rsidP="00BD19BC">
            <w:r>
              <w:t>Слесарь-наладчик контрольно-измерительных приборов и автоматики</w:t>
            </w:r>
          </w:p>
        </w:tc>
      </w:tr>
    </w:tbl>
    <w:p w14:paraId="188F9343" w14:textId="77777777" w:rsidR="00BD19BC" w:rsidRDefault="00BD19BC" w:rsidP="00FD5631">
      <w:pPr>
        <w:rPr>
          <w:b/>
          <w:bCs w:val="0"/>
        </w:rPr>
      </w:pPr>
    </w:p>
    <w:p w14:paraId="5703D4EF" w14:textId="3C0EA2FD" w:rsidR="000832DD" w:rsidRDefault="000832DD" w:rsidP="00FD5631">
      <w:pPr>
        <w:rPr>
          <w:b/>
          <w:bCs w:val="0"/>
        </w:rPr>
      </w:pPr>
      <w:r w:rsidRPr="00FD5631">
        <w:rPr>
          <w:b/>
          <w:bCs w:val="0"/>
        </w:rPr>
        <w:t>3.1.1. Трудовая функция</w:t>
      </w:r>
    </w:p>
    <w:p w14:paraId="49CC3FEE" w14:textId="77777777" w:rsidR="00BD19BC" w:rsidRPr="00FD5631" w:rsidRDefault="00BD19BC" w:rsidP="00FD5631">
      <w:pPr>
        <w:rPr>
          <w:b/>
          <w:bCs w:val="0"/>
        </w:rPr>
      </w:pPr>
    </w:p>
    <w:tbl>
      <w:tblPr>
        <w:tblW w:w="5000" w:type="pct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879"/>
        <w:gridCol w:w="356"/>
        <w:gridCol w:w="4056"/>
        <w:gridCol w:w="673"/>
        <w:gridCol w:w="975"/>
        <w:gridCol w:w="1903"/>
        <w:gridCol w:w="579"/>
      </w:tblGrid>
      <w:tr w:rsidR="00E7679C" w:rsidRPr="00FD5631" w14:paraId="4A831C47" w14:textId="77777777" w:rsidTr="008257F1">
        <w:trPr>
          <w:trHeight w:val="278"/>
        </w:trPr>
        <w:tc>
          <w:tcPr>
            <w:tcW w:w="901" w:type="pct"/>
            <w:tcBorders>
              <w:top w:val="nil"/>
              <w:bottom w:val="nil"/>
              <w:right w:val="single" w:sz="4" w:space="0" w:color="808080" w:themeColor="background1" w:themeShade="80"/>
            </w:tcBorders>
            <w:vAlign w:val="center"/>
          </w:tcPr>
          <w:p w14:paraId="079DF589" w14:textId="77777777" w:rsidR="000832DD" w:rsidRPr="00FD5631" w:rsidRDefault="000832DD" w:rsidP="00EC3C3A">
            <w:pPr>
              <w:rPr>
                <w:bCs w:val="0"/>
                <w:sz w:val="20"/>
              </w:rPr>
            </w:pPr>
            <w:r w:rsidRPr="00FD5631">
              <w:rPr>
                <w:sz w:val="20"/>
              </w:rPr>
              <w:t>Наименование</w:t>
            </w:r>
          </w:p>
        </w:tc>
        <w:tc>
          <w:tcPr>
            <w:tcW w:w="2117" w:type="pct"/>
            <w:gridSpan w:val="2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51E1404A" w14:textId="77777777" w:rsidR="000832DD" w:rsidRPr="00FD5631" w:rsidRDefault="000832DD" w:rsidP="00EC3C3A">
            <w:pPr>
              <w:rPr>
                <w:bCs w:val="0"/>
              </w:rPr>
            </w:pPr>
            <w:r w:rsidRPr="00FD5631">
              <w:t xml:space="preserve">Наладка простых </w:t>
            </w:r>
            <w:r w:rsidR="00680044" w:rsidRPr="00FD5631">
              <w:t>КИПиА</w:t>
            </w:r>
          </w:p>
        </w:tc>
        <w:tc>
          <w:tcPr>
            <w:tcW w:w="323" w:type="pct"/>
            <w:tcBorders>
              <w:top w:val="nil"/>
              <w:left w:val="single" w:sz="4" w:space="0" w:color="808080" w:themeColor="background1" w:themeShade="80"/>
              <w:bottom w:val="nil"/>
              <w:right w:val="single" w:sz="4" w:space="0" w:color="808080" w:themeColor="background1" w:themeShade="80"/>
            </w:tcBorders>
            <w:vAlign w:val="center"/>
          </w:tcPr>
          <w:p w14:paraId="496C4793" w14:textId="77777777" w:rsidR="000832DD" w:rsidRPr="00FD5631" w:rsidRDefault="000832DD" w:rsidP="00EC3C3A">
            <w:pPr>
              <w:jc w:val="center"/>
              <w:rPr>
                <w:bCs w:val="0"/>
                <w:sz w:val="20"/>
                <w:vertAlign w:val="superscript"/>
              </w:rPr>
            </w:pPr>
            <w:r w:rsidRPr="00FD5631">
              <w:rPr>
                <w:sz w:val="20"/>
              </w:rPr>
              <w:t>Код</w:t>
            </w:r>
          </w:p>
        </w:tc>
        <w:tc>
          <w:tcPr>
            <w:tcW w:w="468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5A02B36F" w14:textId="77777777" w:rsidR="000832DD" w:rsidRPr="00FD5631" w:rsidRDefault="008B1B41" w:rsidP="00351E01">
            <w:pPr>
              <w:jc w:val="center"/>
              <w:rPr>
                <w:bCs w:val="0"/>
              </w:rPr>
            </w:pPr>
            <w:r w:rsidRPr="00FD5631">
              <w:rPr>
                <w:lang w:val="en-US"/>
              </w:rPr>
              <w:t>A</w:t>
            </w:r>
            <w:r w:rsidR="000832DD" w:rsidRPr="00FD5631">
              <w:t>/01.3</w:t>
            </w:r>
          </w:p>
        </w:tc>
        <w:tc>
          <w:tcPr>
            <w:tcW w:w="913" w:type="pct"/>
            <w:tcBorders>
              <w:top w:val="nil"/>
              <w:left w:val="single" w:sz="4" w:space="0" w:color="808080" w:themeColor="background1" w:themeShade="80"/>
              <w:bottom w:val="nil"/>
              <w:right w:val="single" w:sz="4" w:space="0" w:color="808080" w:themeColor="background1" w:themeShade="80"/>
            </w:tcBorders>
            <w:vAlign w:val="center"/>
          </w:tcPr>
          <w:p w14:paraId="34AA8BC8" w14:textId="77777777" w:rsidR="000832DD" w:rsidRPr="00FD5631" w:rsidRDefault="000832DD" w:rsidP="00EC3C3A">
            <w:pPr>
              <w:jc w:val="center"/>
              <w:rPr>
                <w:bCs w:val="0"/>
                <w:sz w:val="20"/>
                <w:vertAlign w:val="superscript"/>
              </w:rPr>
            </w:pPr>
            <w:r w:rsidRPr="00FD5631">
              <w:rPr>
                <w:sz w:val="20"/>
              </w:rPr>
              <w:t>Уровень (подуровень) квалификации</w:t>
            </w:r>
          </w:p>
        </w:tc>
        <w:tc>
          <w:tcPr>
            <w:tcW w:w="278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0DC14510" w14:textId="77777777" w:rsidR="000832DD" w:rsidRPr="00FD5631" w:rsidRDefault="000832DD" w:rsidP="00EC3C3A">
            <w:pPr>
              <w:jc w:val="center"/>
              <w:rPr>
                <w:bCs w:val="0"/>
              </w:rPr>
            </w:pPr>
            <w:r w:rsidRPr="00FD5631">
              <w:t>3</w:t>
            </w:r>
          </w:p>
        </w:tc>
      </w:tr>
      <w:tr w:rsidR="008257F1" w:rsidRPr="00FD5631" w14:paraId="3CB67825" w14:textId="77777777" w:rsidTr="008257F1">
        <w:trPr>
          <w:trHeight w:val="278"/>
        </w:trPr>
        <w:tc>
          <w:tcPr>
            <w:tcW w:w="901" w:type="pct"/>
            <w:tcBorders>
              <w:top w:val="nil"/>
              <w:bottom w:val="nil"/>
              <w:right w:val="nil"/>
            </w:tcBorders>
            <w:vAlign w:val="center"/>
          </w:tcPr>
          <w:p w14:paraId="4FDBFBED" w14:textId="77777777" w:rsidR="008257F1" w:rsidRPr="00FD5631" w:rsidRDefault="008257F1" w:rsidP="00EC3C3A">
            <w:pPr>
              <w:rPr>
                <w:sz w:val="20"/>
              </w:rPr>
            </w:pPr>
          </w:p>
        </w:tc>
        <w:tc>
          <w:tcPr>
            <w:tcW w:w="2117" w:type="pct"/>
            <w:gridSpan w:val="2"/>
            <w:tcBorders>
              <w:top w:val="single" w:sz="4" w:space="0" w:color="808080" w:themeColor="background1" w:themeShade="80"/>
              <w:left w:val="nil"/>
              <w:bottom w:val="nil"/>
              <w:right w:val="nil"/>
            </w:tcBorders>
          </w:tcPr>
          <w:p w14:paraId="455C8691" w14:textId="77777777" w:rsidR="008257F1" w:rsidRPr="00FD5631" w:rsidRDefault="008257F1" w:rsidP="00EC3C3A"/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A34FDB" w14:textId="77777777" w:rsidR="008257F1" w:rsidRPr="00FD5631" w:rsidRDefault="008257F1" w:rsidP="00EC3C3A">
            <w:pPr>
              <w:jc w:val="center"/>
              <w:rPr>
                <w:sz w:val="20"/>
              </w:rPr>
            </w:pPr>
          </w:p>
        </w:tc>
        <w:tc>
          <w:tcPr>
            <w:tcW w:w="468" w:type="pct"/>
            <w:tcBorders>
              <w:top w:val="single" w:sz="4" w:space="0" w:color="808080" w:themeColor="background1" w:themeShade="80"/>
              <w:left w:val="nil"/>
              <w:bottom w:val="nil"/>
              <w:right w:val="nil"/>
            </w:tcBorders>
            <w:vAlign w:val="center"/>
          </w:tcPr>
          <w:p w14:paraId="593B3C9B" w14:textId="77777777" w:rsidR="008257F1" w:rsidRPr="00FD5631" w:rsidRDefault="008257F1" w:rsidP="00351E01">
            <w:pPr>
              <w:jc w:val="center"/>
              <w:rPr>
                <w:lang w:val="en-US"/>
              </w:rPr>
            </w:pPr>
          </w:p>
        </w:tc>
        <w:tc>
          <w:tcPr>
            <w:tcW w:w="9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90DB0D" w14:textId="77777777" w:rsidR="008257F1" w:rsidRPr="00FD5631" w:rsidRDefault="008257F1" w:rsidP="00EC3C3A">
            <w:pPr>
              <w:jc w:val="center"/>
              <w:rPr>
                <w:sz w:val="20"/>
              </w:rPr>
            </w:pPr>
          </w:p>
        </w:tc>
        <w:tc>
          <w:tcPr>
            <w:tcW w:w="278" w:type="pct"/>
            <w:tcBorders>
              <w:top w:val="single" w:sz="4" w:space="0" w:color="808080" w:themeColor="background1" w:themeShade="80"/>
              <w:left w:val="nil"/>
              <w:bottom w:val="nil"/>
              <w:right w:val="nil"/>
            </w:tcBorders>
            <w:vAlign w:val="center"/>
          </w:tcPr>
          <w:p w14:paraId="60306C45" w14:textId="77777777" w:rsidR="008257F1" w:rsidRPr="00FD5631" w:rsidRDefault="008257F1" w:rsidP="00EC3C3A">
            <w:pPr>
              <w:jc w:val="center"/>
            </w:pPr>
          </w:p>
        </w:tc>
      </w:tr>
      <w:tr w:rsidR="008257F1" w:rsidRPr="00FD5631" w14:paraId="68A9E6B3" w14:textId="77777777" w:rsidTr="008257F1">
        <w:trPr>
          <w:trHeight w:val="278"/>
        </w:trPr>
        <w:tc>
          <w:tcPr>
            <w:tcW w:w="901" w:type="pct"/>
            <w:tcBorders>
              <w:top w:val="nil"/>
              <w:bottom w:val="nil"/>
              <w:right w:val="nil"/>
            </w:tcBorders>
            <w:vAlign w:val="center"/>
          </w:tcPr>
          <w:p w14:paraId="34A45754" w14:textId="77777777" w:rsidR="008257F1" w:rsidRPr="00FD5631" w:rsidRDefault="008257F1" w:rsidP="00EC3C3A">
            <w:pPr>
              <w:rPr>
                <w:sz w:val="20"/>
              </w:rPr>
            </w:pPr>
          </w:p>
        </w:tc>
        <w:tc>
          <w:tcPr>
            <w:tcW w:w="2117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FB703CA" w14:textId="77777777" w:rsidR="008257F1" w:rsidRPr="00FD5631" w:rsidRDefault="008257F1" w:rsidP="00EC3C3A"/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1920CB" w14:textId="77777777" w:rsidR="008257F1" w:rsidRPr="00FD5631" w:rsidRDefault="008257F1" w:rsidP="00EC3C3A">
            <w:pPr>
              <w:jc w:val="center"/>
              <w:rPr>
                <w:sz w:val="20"/>
              </w:rPr>
            </w:pPr>
          </w:p>
        </w:tc>
        <w:tc>
          <w:tcPr>
            <w:tcW w:w="468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0BDF5E" w14:textId="77777777" w:rsidR="008257F1" w:rsidRPr="00FD5631" w:rsidRDefault="008257F1" w:rsidP="00351E01">
            <w:pPr>
              <w:jc w:val="center"/>
              <w:rPr>
                <w:lang w:val="en-US"/>
              </w:rPr>
            </w:pPr>
          </w:p>
        </w:tc>
        <w:tc>
          <w:tcPr>
            <w:tcW w:w="9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84E7E6" w14:textId="77777777" w:rsidR="008257F1" w:rsidRPr="00FD5631" w:rsidRDefault="008257F1" w:rsidP="00EC3C3A">
            <w:pPr>
              <w:jc w:val="center"/>
              <w:rPr>
                <w:sz w:val="20"/>
              </w:rPr>
            </w:pPr>
          </w:p>
        </w:tc>
        <w:tc>
          <w:tcPr>
            <w:tcW w:w="278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C138B9" w14:textId="77777777" w:rsidR="008257F1" w:rsidRPr="00FD5631" w:rsidRDefault="008257F1" w:rsidP="00EC3C3A">
            <w:pPr>
              <w:jc w:val="center"/>
            </w:pPr>
          </w:p>
        </w:tc>
      </w:tr>
      <w:tr w:rsidR="00FD5631" w:rsidRPr="00FD5631" w14:paraId="6CCFC0DF" w14:textId="77777777" w:rsidTr="00BD19BC">
        <w:tblPrEx>
          <w:tblBorders>
            <w:top w:val="single" w:sz="4" w:space="0" w:color="808080" w:themeColor="background1" w:themeShade="80"/>
            <w:left w:val="single" w:sz="4" w:space="0" w:color="808080" w:themeColor="background1" w:themeShade="80"/>
            <w:bottom w:val="single" w:sz="4" w:space="0" w:color="808080" w:themeColor="background1" w:themeShade="80"/>
            <w:right w:val="single" w:sz="4" w:space="0" w:color="808080" w:themeColor="background1" w:themeShade="80"/>
            <w:insideH w:val="single" w:sz="4" w:space="0" w:color="808080" w:themeColor="background1" w:themeShade="80"/>
            <w:insideV w:val="single" w:sz="4" w:space="0" w:color="808080" w:themeColor="background1" w:themeShade="80"/>
          </w:tblBorders>
        </w:tblPrEx>
        <w:trPr>
          <w:trHeight w:val="20"/>
        </w:trPr>
        <w:tc>
          <w:tcPr>
            <w:tcW w:w="1072" w:type="pct"/>
            <w:gridSpan w:val="2"/>
            <w:vMerge w:val="restart"/>
          </w:tcPr>
          <w:p w14:paraId="6FAB864F" w14:textId="77777777" w:rsidR="000832DD" w:rsidRPr="00FD5631" w:rsidRDefault="000832DD" w:rsidP="00EC3C3A">
            <w:pPr>
              <w:rPr>
                <w:bCs w:val="0"/>
              </w:rPr>
            </w:pPr>
            <w:r w:rsidRPr="00FD5631">
              <w:lastRenderedPageBreak/>
              <w:t>Трудовые действия</w:t>
            </w:r>
          </w:p>
        </w:tc>
        <w:tc>
          <w:tcPr>
            <w:tcW w:w="3928" w:type="pct"/>
            <w:gridSpan w:val="5"/>
          </w:tcPr>
          <w:p w14:paraId="224C867A" w14:textId="2214E302" w:rsidR="000832DD" w:rsidRPr="00612DE2" w:rsidRDefault="00414700" w:rsidP="00BD19BC">
            <w:pPr>
              <w:jc w:val="both"/>
              <w:rPr>
                <w:rFonts w:eastAsia="Batang"/>
                <w:lang w:eastAsia="ko-KR"/>
              </w:rPr>
            </w:pPr>
            <w:r w:rsidRPr="00612DE2">
              <w:t>Установление последовательности выполнения работ при наладке простых</w:t>
            </w:r>
            <w:r w:rsidR="000832DD" w:rsidRPr="00612DE2">
              <w:t xml:space="preserve"> </w:t>
            </w:r>
            <w:r w:rsidR="00680044" w:rsidRPr="00612DE2">
              <w:t>КИПиА</w:t>
            </w:r>
          </w:p>
        </w:tc>
      </w:tr>
      <w:tr w:rsidR="00FD5631" w:rsidRPr="00FD5631" w14:paraId="2DDD2ADB" w14:textId="77777777" w:rsidTr="00BD19BC">
        <w:tblPrEx>
          <w:tblBorders>
            <w:top w:val="single" w:sz="4" w:space="0" w:color="808080" w:themeColor="background1" w:themeShade="80"/>
            <w:left w:val="single" w:sz="4" w:space="0" w:color="808080" w:themeColor="background1" w:themeShade="80"/>
            <w:bottom w:val="single" w:sz="4" w:space="0" w:color="808080" w:themeColor="background1" w:themeShade="80"/>
            <w:right w:val="single" w:sz="4" w:space="0" w:color="808080" w:themeColor="background1" w:themeShade="80"/>
            <w:insideH w:val="single" w:sz="4" w:space="0" w:color="808080" w:themeColor="background1" w:themeShade="80"/>
            <w:insideV w:val="single" w:sz="4" w:space="0" w:color="808080" w:themeColor="background1" w:themeShade="80"/>
          </w:tblBorders>
        </w:tblPrEx>
        <w:trPr>
          <w:trHeight w:val="20"/>
        </w:trPr>
        <w:tc>
          <w:tcPr>
            <w:tcW w:w="1072" w:type="pct"/>
            <w:gridSpan w:val="2"/>
            <w:vMerge/>
          </w:tcPr>
          <w:p w14:paraId="792720F2" w14:textId="77777777" w:rsidR="000832DD" w:rsidRPr="00FD5631" w:rsidRDefault="000832DD" w:rsidP="00EC3C3A">
            <w:pPr>
              <w:rPr>
                <w:bCs w:val="0"/>
              </w:rPr>
            </w:pPr>
          </w:p>
        </w:tc>
        <w:tc>
          <w:tcPr>
            <w:tcW w:w="3928" w:type="pct"/>
            <w:gridSpan w:val="5"/>
          </w:tcPr>
          <w:p w14:paraId="6D27E084" w14:textId="77777777" w:rsidR="000832DD" w:rsidRPr="00612DE2" w:rsidRDefault="000832DD" w:rsidP="00BD19BC">
            <w:pPr>
              <w:jc w:val="both"/>
            </w:pPr>
            <w:r w:rsidRPr="00612DE2">
              <w:t xml:space="preserve">Подготовка рабочего места при наладке простых </w:t>
            </w:r>
            <w:r w:rsidR="00680044" w:rsidRPr="00612DE2">
              <w:t>КИПиА</w:t>
            </w:r>
            <w:r w:rsidRPr="00612DE2">
              <w:t xml:space="preserve"> </w:t>
            </w:r>
          </w:p>
        </w:tc>
      </w:tr>
      <w:tr w:rsidR="00FD5631" w:rsidRPr="00FD5631" w14:paraId="3D9D24B6" w14:textId="77777777" w:rsidTr="00BD19BC">
        <w:tblPrEx>
          <w:tblBorders>
            <w:top w:val="single" w:sz="4" w:space="0" w:color="808080" w:themeColor="background1" w:themeShade="80"/>
            <w:left w:val="single" w:sz="4" w:space="0" w:color="808080" w:themeColor="background1" w:themeShade="80"/>
            <w:bottom w:val="single" w:sz="4" w:space="0" w:color="808080" w:themeColor="background1" w:themeShade="80"/>
            <w:right w:val="single" w:sz="4" w:space="0" w:color="808080" w:themeColor="background1" w:themeShade="80"/>
            <w:insideH w:val="single" w:sz="4" w:space="0" w:color="808080" w:themeColor="background1" w:themeShade="80"/>
            <w:insideV w:val="single" w:sz="4" w:space="0" w:color="808080" w:themeColor="background1" w:themeShade="80"/>
          </w:tblBorders>
        </w:tblPrEx>
        <w:trPr>
          <w:trHeight w:val="20"/>
        </w:trPr>
        <w:tc>
          <w:tcPr>
            <w:tcW w:w="1072" w:type="pct"/>
            <w:gridSpan w:val="2"/>
            <w:vMerge/>
          </w:tcPr>
          <w:p w14:paraId="04761D89" w14:textId="77777777" w:rsidR="00414700" w:rsidRPr="00FD5631" w:rsidRDefault="00414700" w:rsidP="00414700">
            <w:pPr>
              <w:rPr>
                <w:bCs w:val="0"/>
              </w:rPr>
            </w:pPr>
          </w:p>
        </w:tc>
        <w:tc>
          <w:tcPr>
            <w:tcW w:w="3928" w:type="pct"/>
            <w:gridSpan w:val="5"/>
          </w:tcPr>
          <w:p w14:paraId="4257CE96" w14:textId="7540E474" w:rsidR="00414700" w:rsidRPr="00612DE2" w:rsidRDefault="00414700" w:rsidP="00BD19BC">
            <w:pPr>
              <w:jc w:val="both"/>
            </w:pPr>
            <w:r w:rsidRPr="00612DE2">
              <w:t>Выбор инструментов и приспособлений для наладки простых КИПиА</w:t>
            </w:r>
          </w:p>
        </w:tc>
      </w:tr>
      <w:tr w:rsidR="00FD5631" w:rsidRPr="00FD5631" w14:paraId="60D7F592" w14:textId="77777777" w:rsidTr="00BD19BC">
        <w:tblPrEx>
          <w:tblBorders>
            <w:top w:val="single" w:sz="4" w:space="0" w:color="808080" w:themeColor="background1" w:themeShade="80"/>
            <w:left w:val="single" w:sz="4" w:space="0" w:color="808080" w:themeColor="background1" w:themeShade="80"/>
            <w:bottom w:val="single" w:sz="4" w:space="0" w:color="808080" w:themeColor="background1" w:themeShade="80"/>
            <w:right w:val="single" w:sz="4" w:space="0" w:color="808080" w:themeColor="background1" w:themeShade="80"/>
            <w:insideH w:val="single" w:sz="4" w:space="0" w:color="808080" w:themeColor="background1" w:themeShade="80"/>
            <w:insideV w:val="single" w:sz="4" w:space="0" w:color="808080" w:themeColor="background1" w:themeShade="80"/>
          </w:tblBorders>
        </w:tblPrEx>
        <w:trPr>
          <w:trHeight w:val="20"/>
        </w:trPr>
        <w:tc>
          <w:tcPr>
            <w:tcW w:w="1072" w:type="pct"/>
            <w:gridSpan w:val="2"/>
            <w:vMerge/>
          </w:tcPr>
          <w:p w14:paraId="18C1D3A0" w14:textId="77777777" w:rsidR="00414700" w:rsidRPr="00FD5631" w:rsidRDefault="00414700" w:rsidP="00414700">
            <w:pPr>
              <w:rPr>
                <w:bCs w:val="0"/>
              </w:rPr>
            </w:pPr>
          </w:p>
        </w:tc>
        <w:tc>
          <w:tcPr>
            <w:tcW w:w="3928" w:type="pct"/>
            <w:gridSpan w:val="5"/>
          </w:tcPr>
          <w:p w14:paraId="5EE06037" w14:textId="77777777" w:rsidR="00414700" w:rsidRPr="00612DE2" w:rsidRDefault="00414700" w:rsidP="00BD19BC">
            <w:pPr>
              <w:jc w:val="both"/>
              <w:rPr>
                <w:bCs w:val="0"/>
              </w:rPr>
            </w:pPr>
            <w:r w:rsidRPr="00612DE2">
              <w:t>Регулировка простых КИПиА</w:t>
            </w:r>
          </w:p>
        </w:tc>
      </w:tr>
      <w:tr w:rsidR="00FD5631" w:rsidRPr="00FD5631" w14:paraId="2B25BC9F" w14:textId="77777777" w:rsidTr="00BD19BC">
        <w:tblPrEx>
          <w:tblBorders>
            <w:top w:val="single" w:sz="4" w:space="0" w:color="808080" w:themeColor="background1" w:themeShade="80"/>
            <w:left w:val="single" w:sz="4" w:space="0" w:color="808080" w:themeColor="background1" w:themeShade="80"/>
            <w:bottom w:val="single" w:sz="4" w:space="0" w:color="808080" w:themeColor="background1" w:themeShade="80"/>
            <w:right w:val="single" w:sz="4" w:space="0" w:color="808080" w:themeColor="background1" w:themeShade="80"/>
            <w:insideH w:val="single" w:sz="4" w:space="0" w:color="808080" w:themeColor="background1" w:themeShade="80"/>
            <w:insideV w:val="single" w:sz="4" w:space="0" w:color="808080" w:themeColor="background1" w:themeShade="80"/>
          </w:tblBorders>
        </w:tblPrEx>
        <w:trPr>
          <w:trHeight w:val="20"/>
        </w:trPr>
        <w:tc>
          <w:tcPr>
            <w:tcW w:w="1072" w:type="pct"/>
            <w:gridSpan w:val="2"/>
            <w:vMerge/>
          </w:tcPr>
          <w:p w14:paraId="57F4C8D7" w14:textId="77777777" w:rsidR="00414700" w:rsidRPr="00FD5631" w:rsidRDefault="00414700" w:rsidP="00414700">
            <w:pPr>
              <w:rPr>
                <w:bCs w:val="0"/>
              </w:rPr>
            </w:pPr>
          </w:p>
        </w:tc>
        <w:tc>
          <w:tcPr>
            <w:tcW w:w="3928" w:type="pct"/>
            <w:gridSpan w:val="5"/>
          </w:tcPr>
          <w:p w14:paraId="64C9C209" w14:textId="77777777" w:rsidR="00414700" w:rsidRPr="00612DE2" w:rsidRDefault="00414700" w:rsidP="00BD19BC">
            <w:pPr>
              <w:jc w:val="both"/>
              <w:rPr>
                <w:bCs w:val="0"/>
              </w:rPr>
            </w:pPr>
            <w:r w:rsidRPr="00612DE2">
              <w:t>Составление и макетирование схем для регулирования простых КИПиА</w:t>
            </w:r>
          </w:p>
        </w:tc>
      </w:tr>
      <w:tr w:rsidR="00FD5631" w:rsidRPr="00FD5631" w14:paraId="45F0571F" w14:textId="77777777" w:rsidTr="00BD19BC">
        <w:tblPrEx>
          <w:tblBorders>
            <w:top w:val="single" w:sz="4" w:space="0" w:color="808080" w:themeColor="background1" w:themeShade="80"/>
            <w:left w:val="single" w:sz="4" w:space="0" w:color="808080" w:themeColor="background1" w:themeShade="80"/>
            <w:bottom w:val="single" w:sz="4" w:space="0" w:color="808080" w:themeColor="background1" w:themeShade="80"/>
            <w:right w:val="single" w:sz="4" w:space="0" w:color="808080" w:themeColor="background1" w:themeShade="80"/>
            <w:insideH w:val="single" w:sz="4" w:space="0" w:color="808080" w:themeColor="background1" w:themeShade="80"/>
            <w:insideV w:val="single" w:sz="4" w:space="0" w:color="808080" w:themeColor="background1" w:themeShade="80"/>
          </w:tblBorders>
        </w:tblPrEx>
        <w:trPr>
          <w:trHeight w:val="20"/>
        </w:trPr>
        <w:tc>
          <w:tcPr>
            <w:tcW w:w="1072" w:type="pct"/>
            <w:gridSpan w:val="2"/>
            <w:vMerge w:val="restart"/>
          </w:tcPr>
          <w:p w14:paraId="61C1E212" w14:textId="77777777" w:rsidR="00414700" w:rsidRPr="00FD5631" w:rsidDel="002A1D54" w:rsidRDefault="00414700" w:rsidP="00414700">
            <w:pPr>
              <w:rPr>
                <w:bCs w:val="0"/>
              </w:rPr>
            </w:pPr>
            <w:r w:rsidRPr="00FD5631" w:rsidDel="002A1D54">
              <w:t>Необходимые умения</w:t>
            </w:r>
          </w:p>
        </w:tc>
        <w:tc>
          <w:tcPr>
            <w:tcW w:w="3928" w:type="pct"/>
            <w:gridSpan w:val="5"/>
          </w:tcPr>
          <w:p w14:paraId="660AC339" w14:textId="7272FCE8" w:rsidR="00414700" w:rsidRPr="00612DE2" w:rsidRDefault="00414700" w:rsidP="00BD19BC">
            <w:pPr>
              <w:jc w:val="both"/>
            </w:pPr>
            <w:r w:rsidRPr="00612DE2">
              <w:t>Читать и анализировать конструкторскую документацию на простые КИПиА</w:t>
            </w:r>
          </w:p>
        </w:tc>
      </w:tr>
      <w:tr w:rsidR="00FD5631" w:rsidRPr="00FD5631" w14:paraId="1DAA27AD" w14:textId="77777777" w:rsidTr="00BD19BC">
        <w:tblPrEx>
          <w:tblBorders>
            <w:top w:val="single" w:sz="4" w:space="0" w:color="808080" w:themeColor="background1" w:themeShade="80"/>
            <w:left w:val="single" w:sz="4" w:space="0" w:color="808080" w:themeColor="background1" w:themeShade="80"/>
            <w:bottom w:val="single" w:sz="4" w:space="0" w:color="808080" w:themeColor="background1" w:themeShade="80"/>
            <w:right w:val="single" w:sz="4" w:space="0" w:color="808080" w:themeColor="background1" w:themeShade="80"/>
            <w:insideH w:val="single" w:sz="4" w:space="0" w:color="808080" w:themeColor="background1" w:themeShade="80"/>
            <w:insideV w:val="single" w:sz="4" w:space="0" w:color="808080" w:themeColor="background1" w:themeShade="80"/>
          </w:tblBorders>
        </w:tblPrEx>
        <w:trPr>
          <w:trHeight w:val="20"/>
        </w:trPr>
        <w:tc>
          <w:tcPr>
            <w:tcW w:w="1072" w:type="pct"/>
            <w:gridSpan w:val="2"/>
            <w:vMerge/>
          </w:tcPr>
          <w:p w14:paraId="2319A71F" w14:textId="77777777" w:rsidR="00414700" w:rsidRPr="00FD5631" w:rsidDel="002A1D54" w:rsidRDefault="00414700" w:rsidP="00414700"/>
        </w:tc>
        <w:tc>
          <w:tcPr>
            <w:tcW w:w="3928" w:type="pct"/>
            <w:gridSpan w:val="5"/>
          </w:tcPr>
          <w:p w14:paraId="2A2D0F21" w14:textId="53CEFA48" w:rsidR="00414700" w:rsidRPr="00612DE2" w:rsidRDefault="00414700" w:rsidP="00BD19BC">
            <w:pPr>
              <w:jc w:val="both"/>
            </w:pPr>
            <w:r w:rsidRPr="00612DE2">
              <w:t>Читать и анализировать технологическую документацию на простые КИПиА</w:t>
            </w:r>
          </w:p>
        </w:tc>
      </w:tr>
      <w:tr w:rsidR="00FD5631" w:rsidRPr="00FD5631" w14:paraId="447B0FF4" w14:textId="77777777" w:rsidTr="00BD19BC">
        <w:tblPrEx>
          <w:tblBorders>
            <w:top w:val="single" w:sz="4" w:space="0" w:color="808080" w:themeColor="background1" w:themeShade="80"/>
            <w:left w:val="single" w:sz="4" w:space="0" w:color="808080" w:themeColor="background1" w:themeShade="80"/>
            <w:bottom w:val="single" w:sz="4" w:space="0" w:color="808080" w:themeColor="background1" w:themeShade="80"/>
            <w:right w:val="single" w:sz="4" w:space="0" w:color="808080" w:themeColor="background1" w:themeShade="80"/>
            <w:insideH w:val="single" w:sz="4" w:space="0" w:color="808080" w:themeColor="background1" w:themeShade="80"/>
            <w:insideV w:val="single" w:sz="4" w:space="0" w:color="808080" w:themeColor="background1" w:themeShade="80"/>
          </w:tblBorders>
        </w:tblPrEx>
        <w:trPr>
          <w:trHeight w:val="20"/>
        </w:trPr>
        <w:tc>
          <w:tcPr>
            <w:tcW w:w="1072" w:type="pct"/>
            <w:gridSpan w:val="2"/>
            <w:vMerge/>
          </w:tcPr>
          <w:p w14:paraId="304B0BF1" w14:textId="77777777" w:rsidR="00414700" w:rsidRPr="00FD5631" w:rsidDel="002A1D54" w:rsidRDefault="00414700" w:rsidP="00414700">
            <w:pPr>
              <w:rPr>
                <w:bCs w:val="0"/>
              </w:rPr>
            </w:pPr>
          </w:p>
        </w:tc>
        <w:tc>
          <w:tcPr>
            <w:tcW w:w="3928" w:type="pct"/>
            <w:gridSpan w:val="5"/>
          </w:tcPr>
          <w:p w14:paraId="4A15E18F" w14:textId="77777777" w:rsidR="00414700" w:rsidRPr="00612DE2" w:rsidRDefault="00414700" w:rsidP="00BD19BC">
            <w:pPr>
              <w:jc w:val="both"/>
            </w:pPr>
            <w:r w:rsidRPr="00612DE2">
              <w:t>Подготавливать рабочее место для рационального и безопасного выполнения работ при наладке простых КИПиА</w:t>
            </w:r>
          </w:p>
        </w:tc>
      </w:tr>
      <w:tr w:rsidR="00FD5631" w:rsidRPr="00FD5631" w14:paraId="1E3AD1C3" w14:textId="77777777" w:rsidTr="00BD19BC">
        <w:tblPrEx>
          <w:tblBorders>
            <w:top w:val="single" w:sz="4" w:space="0" w:color="808080" w:themeColor="background1" w:themeShade="80"/>
            <w:left w:val="single" w:sz="4" w:space="0" w:color="808080" w:themeColor="background1" w:themeShade="80"/>
            <w:bottom w:val="single" w:sz="4" w:space="0" w:color="808080" w:themeColor="background1" w:themeShade="80"/>
            <w:right w:val="single" w:sz="4" w:space="0" w:color="808080" w:themeColor="background1" w:themeShade="80"/>
            <w:insideH w:val="single" w:sz="4" w:space="0" w:color="808080" w:themeColor="background1" w:themeShade="80"/>
            <w:insideV w:val="single" w:sz="4" w:space="0" w:color="808080" w:themeColor="background1" w:themeShade="80"/>
          </w:tblBorders>
        </w:tblPrEx>
        <w:trPr>
          <w:trHeight w:val="20"/>
        </w:trPr>
        <w:tc>
          <w:tcPr>
            <w:tcW w:w="1072" w:type="pct"/>
            <w:gridSpan w:val="2"/>
            <w:vMerge/>
          </w:tcPr>
          <w:p w14:paraId="401FD7C9" w14:textId="77777777" w:rsidR="00414700" w:rsidRPr="00FD5631" w:rsidDel="002A1D54" w:rsidRDefault="00414700" w:rsidP="00414700">
            <w:pPr>
              <w:rPr>
                <w:bCs w:val="0"/>
              </w:rPr>
            </w:pPr>
          </w:p>
        </w:tc>
        <w:tc>
          <w:tcPr>
            <w:tcW w:w="3928" w:type="pct"/>
            <w:gridSpan w:val="5"/>
          </w:tcPr>
          <w:p w14:paraId="20A61330" w14:textId="46648A4D" w:rsidR="00414700" w:rsidRPr="00612DE2" w:rsidRDefault="00414700" w:rsidP="00BD19BC">
            <w:pPr>
              <w:jc w:val="both"/>
            </w:pPr>
            <w:r w:rsidRPr="00612DE2">
              <w:t>Выбирать инструменты и приспособления для производства работ при наладке простых КИПиА</w:t>
            </w:r>
          </w:p>
        </w:tc>
      </w:tr>
      <w:tr w:rsidR="00FD5631" w:rsidRPr="00FD5631" w14:paraId="67C076FC" w14:textId="77777777" w:rsidTr="00BD19BC">
        <w:tblPrEx>
          <w:tblBorders>
            <w:top w:val="single" w:sz="4" w:space="0" w:color="808080" w:themeColor="background1" w:themeShade="80"/>
            <w:left w:val="single" w:sz="4" w:space="0" w:color="808080" w:themeColor="background1" w:themeShade="80"/>
            <w:bottom w:val="single" w:sz="4" w:space="0" w:color="808080" w:themeColor="background1" w:themeShade="80"/>
            <w:right w:val="single" w:sz="4" w:space="0" w:color="808080" w:themeColor="background1" w:themeShade="80"/>
            <w:insideH w:val="single" w:sz="4" w:space="0" w:color="808080" w:themeColor="background1" w:themeShade="80"/>
            <w:insideV w:val="single" w:sz="4" w:space="0" w:color="808080" w:themeColor="background1" w:themeShade="80"/>
          </w:tblBorders>
        </w:tblPrEx>
        <w:trPr>
          <w:trHeight w:val="20"/>
        </w:trPr>
        <w:tc>
          <w:tcPr>
            <w:tcW w:w="1072" w:type="pct"/>
            <w:gridSpan w:val="2"/>
            <w:vMerge/>
          </w:tcPr>
          <w:p w14:paraId="518DD797" w14:textId="77777777" w:rsidR="00414700" w:rsidRPr="00FD5631" w:rsidDel="002A1D54" w:rsidRDefault="00414700" w:rsidP="00414700">
            <w:pPr>
              <w:rPr>
                <w:bCs w:val="0"/>
              </w:rPr>
            </w:pPr>
          </w:p>
        </w:tc>
        <w:tc>
          <w:tcPr>
            <w:tcW w:w="3928" w:type="pct"/>
            <w:gridSpan w:val="5"/>
          </w:tcPr>
          <w:p w14:paraId="4994AD12" w14:textId="77777777" w:rsidR="00414700" w:rsidRPr="00612DE2" w:rsidRDefault="00414700" w:rsidP="00BD19BC">
            <w:pPr>
              <w:jc w:val="both"/>
            </w:pPr>
            <w:r w:rsidRPr="00612DE2">
              <w:t>Просматривать конструкторскую и технологическую документацию на простые КИПиА с использованием прикладных компьютерных программ</w:t>
            </w:r>
          </w:p>
        </w:tc>
      </w:tr>
      <w:tr w:rsidR="00FD5631" w:rsidRPr="00FD5631" w14:paraId="4E239E25" w14:textId="77777777" w:rsidTr="00BD19BC">
        <w:tblPrEx>
          <w:tblBorders>
            <w:top w:val="single" w:sz="4" w:space="0" w:color="808080" w:themeColor="background1" w:themeShade="80"/>
            <w:left w:val="single" w:sz="4" w:space="0" w:color="808080" w:themeColor="background1" w:themeShade="80"/>
            <w:bottom w:val="single" w:sz="4" w:space="0" w:color="808080" w:themeColor="background1" w:themeShade="80"/>
            <w:right w:val="single" w:sz="4" w:space="0" w:color="808080" w:themeColor="background1" w:themeShade="80"/>
            <w:insideH w:val="single" w:sz="4" w:space="0" w:color="808080" w:themeColor="background1" w:themeShade="80"/>
            <w:insideV w:val="single" w:sz="4" w:space="0" w:color="808080" w:themeColor="background1" w:themeShade="80"/>
          </w:tblBorders>
        </w:tblPrEx>
        <w:trPr>
          <w:trHeight w:val="20"/>
        </w:trPr>
        <w:tc>
          <w:tcPr>
            <w:tcW w:w="1072" w:type="pct"/>
            <w:gridSpan w:val="2"/>
            <w:vMerge/>
          </w:tcPr>
          <w:p w14:paraId="5DA18D84" w14:textId="77777777" w:rsidR="00414700" w:rsidRPr="00FD5631" w:rsidDel="002A1D54" w:rsidRDefault="00414700" w:rsidP="00414700">
            <w:pPr>
              <w:rPr>
                <w:bCs w:val="0"/>
              </w:rPr>
            </w:pPr>
          </w:p>
        </w:tc>
        <w:tc>
          <w:tcPr>
            <w:tcW w:w="3928" w:type="pct"/>
            <w:gridSpan w:val="5"/>
          </w:tcPr>
          <w:p w14:paraId="19BEF758" w14:textId="77777777" w:rsidR="00414700" w:rsidRPr="00612DE2" w:rsidRDefault="00414700" w:rsidP="00BD19BC">
            <w:pPr>
              <w:jc w:val="both"/>
            </w:pPr>
            <w:r w:rsidRPr="00612DE2">
              <w:t>Печатать конструкторскую и технологическую документацию на простые КИПиА с использованием устройств вывода графической и текстовой информации</w:t>
            </w:r>
          </w:p>
        </w:tc>
      </w:tr>
      <w:tr w:rsidR="00FD5631" w:rsidRPr="00FD5631" w14:paraId="136D2305" w14:textId="77777777" w:rsidTr="00BD19BC">
        <w:tblPrEx>
          <w:tblBorders>
            <w:top w:val="single" w:sz="4" w:space="0" w:color="808080" w:themeColor="background1" w:themeShade="80"/>
            <w:left w:val="single" w:sz="4" w:space="0" w:color="808080" w:themeColor="background1" w:themeShade="80"/>
            <w:bottom w:val="single" w:sz="4" w:space="0" w:color="808080" w:themeColor="background1" w:themeShade="80"/>
            <w:right w:val="single" w:sz="4" w:space="0" w:color="808080" w:themeColor="background1" w:themeShade="80"/>
            <w:insideH w:val="single" w:sz="4" w:space="0" w:color="808080" w:themeColor="background1" w:themeShade="80"/>
            <w:insideV w:val="single" w:sz="4" w:space="0" w:color="808080" w:themeColor="background1" w:themeShade="80"/>
          </w:tblBorders>
        </w:tblPrEx>
        <w:trPr>
          <w:trHeight w:val="20"/>
        </w:trPr>
        <w:tc>
          <w:tcPr>
            <w:tcW w:w="1072" w:type="pct"/>
            <w:gridSpan w:val="2"/>
            <w:vMerge/>
          </w:tcPr>
          <w:p w14:paraId="4776CD9A" w14:textId="77777777" w:rsidR="00414700" w:rsidRPr="00FD5631" w:rsidDel="002A1D54" w:rsidRDefault="00414700" w:rsidP="00414700">
            <w:pPr>
              <w:rPr>
                <w:bCs w:val="0"/>
              </w:rPr>
            </w:pPr>
          </w:p>
        </w:tc>
        <w:tc>
          <w:tcPr>
            <w:tcW w:w="3928" w:type="pct"/>
            <w:gridSpan w:val="5"/>
          </w:tcPr>
          <w:p w14:paraId="33BA76D2" w14:textId="77777777" w:rsidR="00414700" w:rsidRPr="00612DE2" w:rsidRDefault="00414700" w:rsidP="00BD19BC">
            <w:pPr>
              <w:jc w:val="both"/>
            </w:pPr>
            <w:r w:rsidRPr="00612DE2">
              <w:t>Просматривать документы и их реквизиты в электронном архиве</w:t>
            </w:r>
          </w:p>
        </w:tc>
      </w:tr>
      <w:tr w:rsidR="00FD5631" w:rsidRPr="00FD5631" w14:paraId="7AF120C2" w14:textId="77777777" w:rsidTr="00BD19BC">
        <w:tblPrEx>
          <w:tblBorders>
            <w:top w:val="single" w:sz="4" w:space="0" w:color="808080" w:themeColor="background1" w:themeShade="80"/>
            <w:left w:val="single" w:sz="4" w:space="0" w:color="808080" w:themeColor="background1" w:themeShade="80"/>
            <w:bottom w:val="single" w:sz="4" w:space="0" w:color="808080" w:themeColor="background1" w:themeShade="80"/>
            <w:right w:val="single" w:sz="4" w:space="0" w:color="808080" w:themeColor="background1" w:themeShade="80"/>
            <w:insideH w:val="single" w:sz="4" w:space="0" w:color="808080" w:themeColor="background1" w:themeShade="80"/>
            <w:insideV w:val="single" w:sz="4" w:space="0" w:color="808080" w:themeColor="background1" w:themeShade="80"/>
          </w:tblBorders>
        </w:tblPrEx>
        <w:trPr>
          <w:trHeight w:val="20"/>
        </w:trPr>
        <w:tc>
          <w:tcPr>
            <w:tcW w:w="1072" w:type="pct"/>
            <w:gridSpan w:val="2"/>
            <w:vMerge/>
          </w:tcPr>
          <w:p w14:paraId="5CE52A4A" w14:textId="77777777" w:rsidR="00414700" w:rsidRPr="00FD5631" w:rsidDel="002A1D54" w:rsidRDefault="00414700" w:rsidP="00414700">
            <w:pPr>
              <w:rPr>
                <w:bCs w:val="0"/>
              </w:rPr>
            </w:pPr>
          </w:p>
        </w:tc>
        <w:tc>
          <w:tcPr>
            <w:tcW w:w="3928" w:type="pct"/>
            <w:gridSpan w:val="5"/>
          </w:tcPr>
          <w:p w14:paraId="5E9450EB" w14:textId="77777777" w:rsidR="00414700" w:rsidRPr="00612DE2" w:rsidRDefault="00414700" w:rsidP="00BD19BC">
            <w:pPr>
              <w:jc w:val="both"/>
            </w:pPr>
            <w:r w:rsidRPr="00612DE2">
              <w:t>Сохранять документы из электронного архива</w:t>
            </w:r>
          </w:p>
        </w:tc>
      </w:tr>
      <w:tr w:rsidR="00FD5631" w:rsidRPr="00FD5631" w14:paraId="728D306F" w14:textId="77777777" w:rsidTr="00BD19BC">
        <w:tblPrEx>
          <w:tblBorders>
            <w:top w:val="single" w:sz="4" w:space="0" w:color="808080" w:themeColor="background1" w:themeShade="80"/>
            <w:left w:val="single" w:sz="4" w:space="0" w:color="808080" w:themeColor="background1" w:themeShade="80"/>
            <w:bottom w:val="single" w:sz="4" w:space="0" w:color="808080" w:themeColor="background1" w:themeShade="80"/>
            <w:right w:val="single" w:sz="4" w:space="0" w:color="808080" w:themeColor="background1" w:themeShade="80"/>
            <w:insideH w:val="single" w:sz="4" w:space="0" w:color="808080" w:themeColor="background1" w:themeShade="80"/>
            <w:insideV w:val="single" w:sz="4" w:space="0" w:color="808080" w:themeColor="background1" w:themeShade="80"/>
          </w:tblBorders>
        </w:tblPrEx>
        <w:trPr>
          <w:trHeight w:val="20"/>
        </w:trPr>
        <w:tc>
          <w:tcPr>
            <w:tcW w:w="1072" w:type="pct"/>
            <w:gridSpan w:val="2"/>
            <w:vMerge/>
          </w:tcPr>
          <w:p w14:paraId="0F82A711" w14:textId="77777777" w:rsidR="00414700" w:rsidRPr="00FD5631" w:rsidDel="002A1D54" w:rsidRDefault="00414700" w:rsidP="00414700">
            <w:pPr>
              <w:rPr>
                <w:bCs w:val="0"/>
              </w:rPr>
            </w:pPr>
          </w:p>
        </w:tc>
        <w:tc>
          <w:tcPr>
            <w:tcW w:w="3928" w:type="pct"/>
            <w:gridSpan w:val="5"/>
          </w:tcPr>
          <w:p w14:paraId="225002EE" w14:textId="77777777" w:rsidR="00414700" w:rsidRPr="00612DE2" w:rsidRDefault="00414700" w:rsidP="00BD19BC">
            <w:pPr>
              <w:jc w:val="both"/>
            </w:pPr>
            <w:r w:rsidRPr="00612DE2">
              <w:t>Измерять сопротивление изоляции, производить фазировку, проверять полярность простых КИПиА</w:t>
            </w:r>
          </w:p>
        </w:tc>
      </w:tr>
      <w:tr w:rsidR="00FD5631" w:rsidRPr="00FD5631" w14:paraId="7EEF8576" w14:textId="77777777" w:rsidTr="00BD19BC">
        <w:tblPrEx>
          <w:tblBorders>
            <w:top w:val="single" w:sz="4" w:space="0" w:color="808080" w:themeColor="background1" w:themeShade="80"/>
            <w:left w:val="single" w:sz="4" w:space="0" w:color="808080" w:themeColor="background1" w:themeShade="80"/>
            <w:bottom w:val="single" w:sz="4" w:space="0" w:color="808080" w:themeColor="background1" w:themeShade="80"/>
            <w:right w:val="single" w:sz="4" w:space="0" w:color="808080" w:themeColor="background1" w:themeShade="80"/>
            <w:insideH w:val="single" w:sz="4" w:space="0" w:color="808080" w:themeColor="background1" w:themeShade="80"/>
            <w:insideV w:val="single" w:sz="4" w:space="0" w:color="808080" w:themeColor="background1" w:themeShade="80"/>
          </w:tblBorders>
        </w:tblPrEx>
        <w:trPr>
          <w:trHeight w:val="20"/>
        </w:trPr>
        <w:tc>
          <w:tcPr>
            <w:tcW w:w="1072" w:type="pct"/>
            <w:gridSpan w:val="2"/>
            <w:vMerge/>
          </w:tcPr>
          <w:p w14:paraId="2D881992" w14:textId="77777777" w:rsidR="00414700" w:rsidRPr="00FD5631" w:rsidDel="002A1D54" w:rsidRDefault="00414700" w:rsidP="00414700">
            <w:pPr>
              <w:rPr>
                <w:bCs w:val="0"/>
              </w:rPr>
            </w:pPr>
          </w:p>
        </w:tc>
        <w:tc>
          <w:tcPr>
            <w:tcW w:w="3928" w:type="pct"/>
            <w:gridSpan w:val="5"/>
          </w:tcPr>
          <w:p w14:paraId="5949CAA2" w14:textId="77777777" w:rsidR="00414700" w:rsidRPr="00612DE2" w:rsidRDefault="00414700" w:rsidP="00BD19BC">
            <w:pPr>
              <w:jc w:val="both"/>
            </w:pPr>
            <w:r w:rsidRPr="00612DE2">
              <w:t>Проверять соответствие оборудования и приборов простых КИПиА технической документации</w:t>
            </w:r>
          </w:p>
        </w:tc>
      </w:tr>
      <w:tr w:rsidR="00FD5631" w:rsidRPr="00FD5631" w14:paraId="6CE2886E" w14:textId="77777777" w:rsidTr="00BD19BC">
        <w:tblPrEx>
          <w:tblBorders>
            <w:top w:val="single" w:sz="4" w:space="0" w:color="808080" w:themeColor="background1" w:themeShade="80"/>
            <w:left w:val="single" w:sz="4" w:space="0" w:color="808080" w:themeColor="background1" w:themeShade="80"/>
            <w:bottom w:val="single" w:sz="4" w:space="0" w:color="808080" w:themeColor="background1" w:themeShade="80"/>
            <w:right w:val="single" w:sz="4" w:space="0" w:color="808080" w:themeColor="background1" w:themeShade="80"/>
            <w:insideH w:val="single" w:sz="4" w:space="0" w:color="808080" w:themeColor="background1" w:themeShade="80"/>
            <w:insideV w:val="single" w:sz="4" w:space="0" w:color="808080" w:themeColor="background1" w:themeShade="80"/>
          </w:tblBorders>
        </w:tblPrEx>
        <w:trPr>
          <w:trHeight w:val="20"/>
        </w:trPr>
        <w:tc>
          <w:tcPr>
            <w:tcW w:w="1072" w:type="pct"/>
            <w:gridSpan w:val="2"/>
            <w:vMerge/>
          </w:tcPr>
          <w:p w14:paraId="45DFED30" w14:textId="77777777" w:rsidR="00414700" w:rsidRPr="00FD5631" w:rsidDel="002A1D54" w:rsidRDefault="00414700" w:rsidP="00414700">
            <w:pPr>
              <w:rPr>
                <w:bCs w:val="0"/>
              </w:rPr>
            </w:pPr>
          </w:p>
        </w:tc>
        <w:tc>
          <w:tcPr>
            <w:tcW w:w="3928" w:type="pct"/>
            <w:gridSpan w:val="5"/>
          </w:tcPr>
          <w:p w14:paraId="3A9B24E0" w14:textId="77777777" w:rsidR="00414700" w:rsidRPr="00612DE2" w:rsidRDefault="00414700" w:rsidP="00BD19BC">
            <w:pPr>
              <w:jc w:val="both"/>
            </w:pPr>
            <w:r w:rsidRPr="00612DE2">
              <w:t xml:space="preserve">Проверять правильность и качество монтажа проводок простых КИПиА </w:t>
            </w:r>
          </w:p>
        </w:tc>
      </w:tr>
      <w:tr w:rsidR="00FD5631" w:rsidRPr="00FD5631" w14:paraId="6DFF187C" w14:textId="77777777" w:rsidTr="00BD19BC">
        <w:tblPrEx>
          <w:tblBorders>
            <w:top w:val="single" w:sz="4" w:space="0" w:color="808080" w:themeColor="background1" w:themeShade="80"/>
            <w:left w:val="single" w:sz="4" w:space="0" w:color="808080" w:themeColor="background1" w:themeShade="80"/>
            <w:bottom w:val="single" w:sz="4" w:space="0" w:color="808080" w:themeColor="background1" w:themeShade="80"/>
            <w:right w:val="single" w:sz="4" w:space="0" w:color="808080" w:themeColor="background1" w:themeShade="80"/>
            <w:insideH w:val="single" w:sz="4" w:space="0" w:color="808080" w:themeColor="background1" w:themeShade="80"/>
            <w:insideV w:val="single" w:sz="4" w:space="0" w:color="808080" w:themeColor="background1" w:themeShade="80"/>
          </w:tblBorders>
        </w:tblPrEx>
        <w:trPr>
          <w:trHeight w:val="20"/>
        </w:trPr>
        <w:tc>
          <w:tcPr>
            <w:tcW w:w="1072" w:type="pct"/>
            <w:gridSpan w:val="2"/>
            <w:vMerge/>
          </w:tcPr>
          <w:p w14:paraId="4998C2BF" w14:textId="77777777" w:rsidR="00414700" w:rsidRPr="00FD5631" w:rsidDel="002A1D54" w:rsidRDefault="00414700" w:rsidP="00414700">
            <w:pPr>
              <w:rPr>
                <w:bCs w:val="0"/>
              </w:rPr>
            </w:pPr>
          </w:p>
        </w:tc>
        <w:tc>
          <w:tcPr>
            <w:tcW w:w="3928" w:type="pct"/>
            <w:gridSpan w:val="5"/>
          </w:tcPr>
          <w:p w14:paraId="0473EAB0" w14:textId="77777777" w:rsidR="00414700" w:rsidRPr="00612DE2" w:rsidRDefault="00414700" w:rsidP="00BD19BC">
            <w:pPr>
              <w:jc w:val="both"/>
            </w:pPr>
            <w:r w:rsidRPr="00612DE2">
              <w:t>Устранять ошибки монтажа труб и трубных проводок простых КИПиА</w:t>
            </w:r>
          </w:p>
        </w:tc>
      </w:tr>
      <w:tr w:rsidR="00FD5631" w:rsidRPr="00FD5631" w14:paraId="6A7D2EED" w14:textId="77777777" w:rsidTr="00BD19BC">
        <w:tblPrEx>
          <w:tblBorders>
            <w:top w:val="single" w:sz="4" w:space="0" w:color="808080" w:themeColor="background1" w:themeShade="80"/>
            <w:left w:val="single" w:sz="4" w:space="0" w:color="808080" w:themeColor="background1" w:themeShade="80"/>
            <w:bottom w:val="single" w:sz="4" w:space="0" w:color="808080" w:themeColor="background1" w:themeShade="80"/>
            <w:right w:val="single" w:sz="4" w:space="0" w:color="808080" w:themeColor="background1" w:themeShade="80"/>
            <w:insideH w:val="single" w:sz="4" w:space="0" w:color="808080" w:themeColor="background1" w:themeShade="80"/>
            <w:insideV w:val="single" w:sz="4" w:space="0" w:color="808080" w:themeColor="background1" w:themeShade="80"/>
          </w:tblBorders>
        </w:tblPrEx>
        <w:trPr>
          <w:trHeight w:val="20"/>
        </w:trPr>
        <w:tc>
          <w:tcPr>
            <w:tcW w:w="1072" w:type="pct"/>
            <w:gridSpan w:val="2"/>
            <w:vMerge/>
          </w:tcPr>
          <w:p w14:paraId="6E5B2FE0" w14:textId="77777777" w:rsidR="00414700" w:rsidRPr="00FD5631" w:rsidDel="002A1D54" w:rsidRDefault="00414700" w:rsidP="00414700">
            <w:pPr>
              <w:rPr>
                <w:bCs w:val="0"/>
              </w:rPr>
            </w:pPr>
          </w:p>
        </w:tc>
        <w:tc>
          <w:tcPr>
            <w:tcW w:w="3928" w:type="pct"/>
            <w:gridSpan w:val="5"/>
          </w:tcPr>
          <w:p w14:paraId="3B4894B1" w14:textId="77777777" w:rsidR="00414700" w:rsidRPr="00612DE2" w:rsidRDefault="00414700" w:rsidP="00BD19BC">
            <w:pPr>
              <w:jc w:val="both"/>
              <w:rPr>
                <w:bCs w:val="0"/>
              </w:rPr>
            </w:pPr>
            <w:r w:rsidRPr="00612DE2">
              <w:t>Производить наладку систем измерения и регулирования температуры простых КИПиА</w:t>
            </w:r>
          </w:p>
        </w:tc>
      </w:tr>
      <w:tr w:rsidR="00FD5631" w:rsidRPr="00FD5631" w14:paraId="03742D81" w14:textId="77777777" w:rsidTr="00BD19BC">
        <w:tblPrEx>
          <w:tblBorders>
            <w:top w:val="single" w:sz="4" w:space="0" w:color="808080" w:themeColor="background1" w:themeShade="80"/>
            <w:left w:val="single" w:sz="4" w:space="0" w:color="808080" w:themeColor="background1" w:themeShade="80"/>
            <w:bottom w:val="single" w:sz="4" w:space="0" w:color="808080" w:themeColor="background1" w:themeShade="80"/>
            <w:right w:val="single" w:sz="4" w:space="0" w:color="808080" w:themeColor="background1" w:themeShade="80"/>
            <w:insideH w:val="single" w:sz="4" w:space="0" w:color="808080" w:themeColor="background1" w:themeShade="80"/>
            <w:insideV w:val="single" w:sz="4" w:space="0" w:color="808080" w:themeColor="background1" w:themeShade="80"/>
          </w:tblBorders>
        </w:tblPrEx>
        <w:trPr>
          <w:trHeight w:val="20"/>
        </w:trPr>
        <w:tc>
          <w:tcPr>
            <w:tcW w:w="1072" w:type="pct"/>
            <w:gridSpan w:val="2"/>
            <w:vMerge/>
          </w:tcPr>
          <w:p w14:paraId="5F7E3820" w14:textId="77777777" w:rsidR="00414700" w:rsidRPr="00FD5631" w:rsidDel="002A1D54" w:rsidRDefault="00414700" w:rsidP="00414700">
            <w:pPr>
              <w:rPr>
                <w:bCs w:val="0"/>
              </w:rPr>
            </w:pPr>
          </w:p>
        </w:tc>
        <w:tc>
          <w:tcPr>
            <w:tcW w:w="3928" w:type="pct"/>
            <w:gridSpan w:val="5"/>
          </w:tcPr>
          <w:p w14:paraId="083C1166" w14:textId="77777777" w:rsidR="00414700" w:rsidRPr="00612DE2" w:rsidRDefault="00414700" w:rsidP="00BD19BC">
            <w:pPr>
              <w:jc w:val="both"/>
              <w:rPr>
                <w:bCs w:val="0"/>
              </w:rPr>
            </w:pPr>
            <w:r w:rsidRPr="00612DE2">
              <w:t>Производить наладку систем измерения и регулирования давления простых КИПиА</w:t>
            </w:r>
          </w:p>
        </w:tc>
      </w:tr>
      <w:tr w:rsidR="00FD5631" w:rsidRPr="00FD5631" w14:paraId="71C8E600" w14:textId="77777777" w:rsidTr="00BD19BC">
        <w:tblPrEx>
          <w:tblBorders>
            <w:top w:val="single" w:sz="4" w:space="0" w:color="808080" w:themeColor="background1" w:themeShade="80"/>
            <w:left w:val="single" w:sz="4" w:space="0" w:color="808080" w:themeColor="background1" w:themeShade="80"/>
            <w:bottom w:val="single" w:sz="4" w:space="0" w:color="808080" w:themeColor="background1" w:themeShade="80"/>
            <w:right w:val="single" w:sz="4" w:space="0" w:color="808080" w:themeColor="background1" w:themeShade="80"/>
            <w:insideH w:val="single" w:sz="4" w:space="0" w:color="808080" w:themeColor="background1" w:themeShade="80"/>
            <w:insideV w:val="single" w:sz="4" w:space="0" w:color="808080" w:themeColor="background1" w:themeShade="80"/>
          </w:tblBorders>
        </w:tblPrEx>
        <w:trPr>
          <w:trHeight w:val="20"/>
        </w:trPr>
        <w:tc>
          <w:tcPr>
            <w:tcW w:w="1072" w:type="pct"/>
            <w:gridSpan w:val="2"/>
            <w:vMerge/>
          </w:tcPr>
          <w:p w14:paraId="1B02713A" w14:textId="77777777" w:rsidR="00414700" w:rsidRPr="00FD5631" w:rsidDel="002A1D54" w:rsidRDefault="00414700" w:rsidP="00414700">
            <w:pPr>
              <w:rPr>
                <w:bCs w:val="0"/>
              </w:rPr>
            </w:pPr>
          </w:p>
        </w:tc>
        <w:tc>
          <w:tcPr>
            <w:tcW w:w="3928" w:type="pct"/>
            <w:gridSpan w:val="5"/>
          </w:tcPr>
          <w:p w14:paraId="47BE7CDC" w14:textId="77777777" w:rsidR="00414700" w:rsidRPr="00612DE2" w:rsidRDefault="00414700" w:rsidP="00BD19BC">
            <w:pPr>
              <w:jc w:val="both"/>
              <w:rPr>
                <w:bCs w:val="0"/>
              </w:rPr>
            </w:pPr>
            <w:r w:rsidRPr="00612DE2">
              <w:t>Производить настройку систем и устройств расхода и уровня простых КИПиА</w:t>
            </w:r>
          </w:p>
        </w:tc>
      </w:tr>
      <w:tr w:rsidR="00FD5631" w:rsidRPr="00FD5631" w14:paraId="52DD5EB6" w14:textId="77777777" w:rsidTr="00BD19BC">
        <w:tblPrEx>
          <w:tblBorders>
            <w:top w:val="single" w:sz="4" w:space="0" w:color="808080" w:themeColor="background1" w:themeShade="80"/>
            <w:left w:val="single" w:sz="4" w:space="0" w:color="808080" w:themeColor="background1" w:themeShade="80"/>
            <w:bottom w:val="single" w:sz="4" w:space="0" w:color="808080" w:themeColor="background1" w:themeShade="80"/>
            <w:right w:val="single" w:sz="4" w:space="0" w:color="808080" w:themeColor="background1" w:themeShade="80"/>
            <w:insideH w:val="single" w:sz="4" w:space="0" w:color="808080" w:themeColor="background1" w:themeShade="80"/>
            <w:insideV w:val="single" w:sz="4" w:space="0" w:color="808080" w:themeColor="background1" w:themeShade="80"/>
          </w:tblBorders>
        </w:tblPrEx>
        <w:trPr>
          <w:trHeight w:val="20"/>
        </w:trPr>
        <w:tc>
          <w:tcPr>
            <w:tcW w:w="1072" w:type="pct"/>
            <w:gridSpan w:val="2"/>
            <w:vMerge/>
          </w:tcPr>
          <w:p w14:paraId="432C8549" w14:textId="77777777" w:rsidR="00414700" w:rsidRPr="00FD5631" w:rsidDel="002A1D54" w:rsidRDefault="00414700" w:rsidP="00414700">
            <w:pPr>
              <w:rPr>
                <w:bCs w:val="0"/>
              </w:rPr>
            </w:pPr>
          </w:p>
        </w:tc>
        <w:tc>
          <w:tcPr>
            <w:tcW w:w="3928" w:type="pct"/>
            <w:gridSpan w:val="5"/>
          </w:tcPr>
          <w:p w14:paraId="1E0221F4" w14:textId="77777777" w:rsidR="00414700" w:rsidRPr="00612DE2" w:rsidRDefault="00414700" w:rsidP="00BD19BC">
            <w:pPr>
              <w:jc w:val="both"/>
              <w:rPr>
                <w:bCs w:val="0"/>
              </w:rPr>
            </w:pPr>
            <w:r w:rsidRPr="00612DE2">
              <w:t xml:space="preserve">Производить наладку КИПиА электропривода </w:t>
            </w:r>
          </w:p>
        </w:tc>
      </w:tr>
      <w:tr w:rsidR="00FD5631" w:rsidRPr="00FD5631" w14:paraId="79D8B147" w14:textId="77777777" w:rsidTr="00BD19BC">
        <w:tblPrEx>
          <w:tblBorders>
            <w:top w:val="single" w:sz="4" w:space="0" w:color="808080" w:themeColor="background1" w:themeShade="80"/>
            <w:left w:val="single" w:sz="4" w:space="0" w:color="808080" w:themeColor="background1" w:themeShade="80"/>
            <w:bottom w:val="single" w:sz="4" w:space="0" w:color="808080" w:themeColor="background1" w:themeShade="80"/>
            <w:right w:val="single" w:sz="4" w:space="0" w:color="808080" w:themeColor="background1" w:themeShade="80"/>
            <w:insideH w:val="single" w:sz="4" w:space="0" w:color="808080" w:themeColor="background1" w:themeShade="80"/>
            <w:insideV w:val="single" w:sz="4" w:space="0" w:color="808080" w:themeColor="background1" w:themeShade="80"/>
          </w:tblBorders>
        </w:tblPrEx>
        <w:trPr>
          <w:trHeight w:val="20"/>
        </w:trPr>
        <w:tc>
          <w:tcPr>
            <w:tcW w:w="1072" w:type="pct"/>
            <w:gridSpan w:val="2"/>
            <w:vMerge/>
          </w:tcPr>
          <w:p w14:paraId="11875A7D" w14:textId="77777777" w:rsidR="00414700" w:rsidRPr="00FD5631" w:rsidDel="002A1D54" w:rsidRDefault="00414700" w:rsidP="00414700">
            <w:pPr>
              <w:rPr>
                <w:bCs w:val="0"/>
              </w:rPr>
            </w:pPr>
          </w:p>
        </w:tc>
        <w:tc>
          <w:tcPr>
            <w:tcW w:w="3928" w:type="pct"/>
            <w:gridSpan w:val="5"/>
          </w:tcPr>
          <w:p w14:paraId="10A7363E" w14:textId="77777777" w:rsidR="00414700" w:rsidRPr="00612DE2" w:rsidRDefault="00414700" w:rsidP="00BD19BC">
            <w:pPr>
              <w:jc w:val="both"/>
              <w:rPr>
                <w:bCs w:val="0"/>
              </w:rPr>
            </w:pPr>
            <w:r w:rsidRPr="00612DE2">
              <w:t xml:space="preserve">Производить наладку схем управления электроприводом </w:t>
            </w:r>
          </w:p>
        </w:tc>
      </w:tr>
      <w:tr w:rsidR="00FD5631" w:rsidRPr="00FD5631" w14:paraId="2DF700EE" w14:textId="77777777" w:rsidTr="00BD19BC">
        <w:tblPrEx>
          <w:tblBorders>
            <w:top w:val="single" w:sz="4" w:space="0" w:color="808080" w:themeColor="background1" w:themeShade="80"/>
            <w:left w:val="single" w:sz="4" w:space="0" w:color="808080" w:themeColor="background1" w:themeShade="80"/>
            <w:bottom w:val="single" w:sz="4" w:space="0" w:color="808080" w:themeColor="background1" w:themeShade="80"/>
            <w:right w:val="single" w:sz="4" w:space="0" w:color="808080" w:themeColor="background1" w:themeShade="80"/>
            <w:insideH w:val="single" w:sz="4" w:space="0" w:color="808080" w:themeColor="background1" w:themeShade="80"/>
            <w:insideV w:val="single" w:sz="4" w:space="0" w:color="808080" w:themeColor="background1" w:themeShade="80"/>
          </w:tblBorders>
        </w:tblPrEx>
        <w:trPr>
          <w:trHeight w:val="20"/>
        </w:trPr>
        <w:tc>
          <w:tcPr>
            <w:tcW w:w="1072" w:type="pct"/>
            <w:gridSpan w:val="2"/>
            <w:vMerge/>
          </w:tcPr>
          <w:p w14:paraId="0915D8F2" w14:textId="77777777" w:rsidR="00414700" w:rsidRPr="00FD5631" w:rsidDel="002A1D54" w:rsidRDefault="00414700" w:rsidP="00414700">
            <w:pPr>
              <w:rPr>
                <w:bCs w:val="0"/>
              </w:rPr>
            </w:pPr>
          </w:p>
        </w:tc>
        <w:tc>
          <w:tcPr>
            <w:tcW w:w="3928" w:type="pct"/>
            <w:gridSpan w:val="5"/>
          </w:tcPr>
          <w:p w14:paraId="263081F9" w14:textId="77777777" w:rsidR="00414700" w:rsidRPr="00612DE2" w:rsidRDefault="00414700" w:rsidP="00BD19BC">
            <w:pPr>
              <w:jc w:val="both"/>
              <w:rPr>
                <w:bCs w:val="0"/>
              </w:rPr>
            </w:pPr>
            <w:r w:rsidRPr="00612DE2">
              <w:t>Составлять и макетировать схемы для регулирования простых КИПиА</w:t>
            </w:r>
          </w:p>
        </w:tc>
      </w:tr>
      <w:tr w:rsidR="00FD5631" w:rsidRPr="00FD5631" w14:paraId="35011EDA" w14:textId="77777777" w:rsidTr="00BD19BC">
        <w:tblPrEx>
          <w:tblBorders>
            <w:top w:val="single" w:sz="4" w:space="0" w:color="808080" w:themeColor="background1" w:themeShade="80"/>
            <w:left w:val="single" w:sz="4" w:space="0" w:color="808080" w:themeColor="background1" w:themeShade="80"/>
            <w:bottom w:val="single" w:sz="4" w:space="0" w:color="808080" w:themeColor="background1" w:themeShade="80"/>
            <w:right w:val="single" w:sz="4" w:space="0" w:color="808080" w:themeColor="background1" w:themeShade="80"/>
            <w:insideH w:val="single" w:sz="4" w:space="0" w:color="808080" w:themeColor="background1" w:themeShade="80"/>
            <w:insideV w:val="single" w:sz="4" w:space="0" w:color="808080" w:themeColor="background1" w:themeShade="80"/>
          </w:tblBorders>
        </w:tblPrEx>
        <w:trPr>
          <w:trHeight w:val="20"/>
        </w:trPr>
        <w:tc>
          <w:tcPr>
            <w:tcW w:w="1072" w:type="pct"/>
            <w:gridSpan w:val="2"/>
            <w:vMerge w:val="restart"/>
          </w:tcPr>
          <w:p w14:paraId="77EB6B45" w14:textId="77777777" w:rsidR="00414700" w:rsidRPr="00FD5631" w:rsidDel="002A1D54" w:rsidRDefault="00414700" w:rsidP="00414700">
            <w:pPr>
              <w:rPr>
                <w:bCs w:val="0"/>
              </w:rPr>
            </w:pPr>
            <w:r w:rsidRPr="00FD5631" w:rsidDel="002A1D54">
              <w:t xml:space="preserve">Необходимые </w:t>
            </w:r>
            <w:r w:rsidRPr="00FD5631">
              <w:t>знания</w:t>
            </w:r>
          </w:p>
        </w:tc>
        <w:tc>
          <w:tcPr>
            <w:tcW w:w="3928" w:type="pct"/>
            <w:gridSpan w:val="5"/>
          </w:tcPr>
          <w:p w14:paraId="1D7F3AD7" w14:textId="77777777" w:rsidR="00414700" w:rsidRPr="00612DE2" w:rsidRDefault="00414700" w:rsidP="00BD19BC">
            <w:pPr>
              <w:jc w:val="both"/>
            </w:pPr>
            <w:r w:rsidRPr="00612DE2">
              <w:t>Требования, предъявляемые к рабочему месту при наладке простых КИПиА</w:t>
            </w:r>
          </w:p>
        </w:tc>
      </w:tr>
      <w:tr w:rsidR="00FD5631" w:rsidRPr="00FD5631" w14:paraId="5B78B18A" w14:textId="77777777" w:rsidTr="00BD19BC">
        <w:tblPrEx>
          <w:tblBorders>
            <w:top w:val="single" w:sz="4" w:space="0" w:color="808080" w:themeColor="background1" w:themeShade="80"/>
            <w:left w:val="single" w:sz="4" w:space="0" w:color="808080" w:themeColor="background1" w:themeShade="80"/>
            <w:bottom w:val="single" w:sz="4" w:space="0" w:color="808080" w:themeColor="background1" w:themeShade="80"/>
            <w:right w:val="single" w:sz="4" w:space="0" w:color="808080" w:themeColor="background1" w:themeShade="80"/>
            <w:insideH w:val="single" w:sz="4" w:space="0" w:color="808080" w:themeColor="background1" w:themeShade="80"/>
            <w:insideV w:val="single" w:sz="4" w:space="0" w:color="808080" w:themeColor="background1" w:themeShade="80"/>
          </w:tblBorders>
        </w:tblPrEx>
        <w:trPr>
          <w:trHeight w:val="20"/>
        </w:trPr>
        <w:tc>
          <w:tcPr>
            <w:tcW w:w="1072" w:type="pct"/>
            <w:gridSpan w:val="2"/>
            <w:vMerge/>
          </w:tcPr>
          <w:p w14:paraId="07095562" w14:textId="77777777" w:rsidR="00414700" w:rsidRPr="00FD5631" w:rsidDel="002A1D54" w:rsidRDefault="00414700" w:rsidP="00414700">
            <w:pPr>
              <w:rPr>
                <w:bCs w:val="0"/>
              </w:rPr>
            </w:pPr>
          </w:p>
        </w:tc>
        <w:tc>
          <w:tcPr>
            <w:tcW w:w="3928" w:type="pct"/>
            <w:gridSpan w:val="5"/>
          </w:tcPr>
          <w:p w14:paraId="0C1D4F52" w14:textId="77777777" w:rsidR="00414700" w:rsidRPr="00612DE2" w:rsidRDefault="00414700" w:rsidP="00BD19BC">
            <w:pPr>
              <w:jc w:val="both"/>
            </w:pPr>
            <w:r w:rsidRPr="00612DE2">
              <w:t>Виды, конструкция, назначение, возможности и правила использования инструментов и приспособлений при наладке простых КИПиА</w:t>
            </w:r>
          </w:p>
        </w:tc>
      </w:tr>
      <w:tr w:rsidR="00FD5631" w:rsidRPr="00FD5631" w14:paraId="195B2061" w14:textId="77777777" w:rsidTr="00BD19BC">
        <w:tblPrEx>
          <w:tblBorders>
            <w:top w:val="single" w:sz="4" w:space="0" w:color="808080" w:themeColor="background1" w:themeShade="80"/>
            <w:left w:val="single" w:sz="4" w:space="0" w:color="808080" w:themeColor="background1" w:themeShade="80"/>
            <w:bottom w:val="single" w:sz="4" w:space="0" w:color="808080" w:themeColor="background1" w:themeShade="80"/>
            <w:right w:val="single" w:sz="4" w:space="0" w:color="808080" w:themeColor="background1" w:themeShade="80"/>
            <w:insideH w:val="single" w:sz="4" w:space="0" w:color="808080" w:themeColor="background1" w:themeShade="80"/>
            <w:insideV w:val="single" w:sz="4" w:space="0" w:color="808080" w:themeColor="background1" w:themeShade="80"/>
          </w:tblBorders>
        </w:tblPrEx>
        <w:trPr>
          <w:trHeight w:val="20"/>
        </w:trPr>
        <w:tc>
          <w:tcPr>
            <w:tcW w:w="1072" w:type="pct"/>
            <w:gridSpan w:val="2"/>
            <w:vMerge/>
          </w:tcPr>
          <w:p w14:paraId="403FD02D" w14:textId="77777777" w:rsidR="00414700" w:rsidRPr="00FD5631" w:rsidDel="002A1D54" w:rsidRDefault="00414700" w:rsidP="00414700">
            <w:pPr>
              <w:rPr>
                <w:bCs w:val="0"/>
              </w:rPr>
            </w:pPr>
          </w:p>
        </w:tc>
        <w:tc>
          <w:tcPr>
            <w:tcW w:w="3928" w:type="pct"/>
            <w:gridSpan w:val="5"/>
          </w:tcPr>
          <w:p w14:paraId="6B222E67" w14:textId="77777777" w:rsidR="00414700" w:rsidRPr="00612DE2" w:rsidRDefault="00414700" w:rsidP="00BD19BC">
            <w:pPr>
              <w:jc w:val="both"/>
            </w:pPr>
            <w:r w:rsidRPr="00612DE2">
              <w:t>Основные форматы представления электронной графической и текстовой информации</w:t>
            </w:r>
          </w:p>
        </w:tc>
      </w:tr>
      <w:tr w:rsidR="00FD5631" w:rsidRPr="00FD5631" w14:paraId="07CEAB68" w14:textId="77777777" w:rsidTr="00BD19BC">
        <w:tblPrEx>
          <w:tblBorders>
            <w:top w:val="single" w:sz="4" w:space="0" w:color="808080" w:themeColor="background1" w:themeShade="80"/>
            <w:left w:val="single" w:sz="4" w:space="0" w:color="808080" w:themeColor="background1" w:themeShade="80"/>
            <w:bottom w:val="single" w:sz="4" w:space="0" w:color="808080" w:themeColor="background1" w:themeShade="80"/>
            <w:right w:val="single" w:sz="4" w:space="0" w:color="808080" w:themeColor="background1" w:themeShade="80"/>
            <w:insideH w:val="single" w:sz="4" w:space="0" w:color="808080" w:themeColor="background1" w:themeShade="80"/>
            <w:insideV w:val="single" w:sz="4" w:space="0" w:color="808080" w:themeColor="background1" w:themeShade="80"/>
          </w:tblBorders>
        </w:tblPrEx>
        <w:trPr>
          <w:trHeight w:val="20"/>
        </w:trPr>
        <w:tc>
          <w:tcPr>
            <w:tcW w:w="1072" w:type="pct"/>
            <w:gridSpan w:val="2"/>
            <w:vMerge/>
          </w:tcPr>
          <w:p w14:paraId="57F5DF8F" w14:textId="77777777" w:rsidR="00414700" w:rsidRPr="00FD5631" w:rsidDel="002A1D54" w:rsidRDefault="00414700" w:rsidP="00414700">
            <w:pPr>
              <w:rPr>
                <w:bCs w:val="0"/>
              </w:rPr>
            </w:pPr>
          </w:p>
        </w:tc>
        <w:tc>
          <w:tcPr>
            <w:tcW w:w="3928" w:type="pct"/>
            <w:gridSpan w:val="5"/>
          </w:tcPr>
          <w:p w14:paraId="0E8E653E" w14:textId="77777777" w:rsidR="00414700" w:rsidRPr="00612DE2" w:rsidRDefault="00414700" w:rsidP="00BD19BC">
            <w:pPr>
              <w:jc w:val="both"/>
            </w:pPr>
            <w:r w:rsidRPr="00612DE2">
              <w:t>Прикладные компьютерные программы для просмотра текстовой информации: наименования, возможности и порядок работы в них</w:t>
            </w:r>
          </w:p>
        </w:tc>
      </w:tr>
      <w:tr w:rsidR="00FD5631" w:rsidRPr="00FD5631" w14:paraId="149F9CDF" w14:textId="77777777" w:rsidTr="00BD19BC">
        <w:tblPrEx>
          <w:tblBorders>
            <w:top w:val="single" w:sz="4" w:space="0" w:color="808080" w:themeColor="background1" w:themeShade="80"/>
            <w:left w:val="single" w:sz="4" w:space="0" w:color="808080" w:themeColor="background1" w:themeShade="80"/>
            <w:bottom w:val="single" w:sz="4" w:space="0" w:color="808080" w:themeColor="background1" w:themeShade="80"/>
            <w:right w:val="single" w:sz="4" w:space="0" w:color="808080" w:themeColor="background1" w:themeShade="80"/>
            <w:insideH w:val="single" w:sz="4" w:space="0" w:color="808080" w:themeColor="background1" w:themeShade="80"/>
            <w:insideV w:val="single" w:sz="4" w:space="0" w:color="808080" w:themeColor="background1" w:themeShade="80"/>
          </w:tblBorders>
        </w:tblPrEx>
        <w:trPr>
          <w:trHeight w:val="20"/>
        </w:trPr>
        <w:tc>
          <w:tcPr>
            <w:tcW w:w="1072" w:type="pct"/>
            <w:gridSpan w:val="2"/>
            <w:vMerge/>
          </w:tcPr>
          <w:p w14:paraId="1E926AE2" w14:textId="77777777" w:rsidR="00414700" w:rsidRPr="00FD5631" w:rsidDel="002A1D54" w:rsidRDefault="00414700" w:rsidP="00414700">
            <w:pPr>
              <w:rPr>
                <w:bCs w:val="0"/>
              </w:rPr>
            </w:pPr>
          </w:p>
        </w:tc>
        <w:tc>
          <w:tcPr>
            <w:tcW w:w="3928" w:type="pct"/>
            <w:gridSpan w:val="5"/>
          </w:tcPr>
          <w:p w14:paraId="721B191F" w14:textId="77777777" w:rsidR="00414700" w:rsidRPr="00612DE2" w:rsidRDefault="00414700" w:rsidP="00BD19BC">
            <w:pPr>
              <w:jc w:val="both"/>
            </w:pPr>
            <w:r w:rsidRPr="00612DE2">
              <w:t>Прикладные компьютерные программы для просмотра графической информации: наименования, возможности и порядок работы в них</w:t>
            </w:r>
          </w:p>
        </w:tc>
      </w:tr>
      <w:tr w:rsidR="00FD5631" w:rsidRPr="00FD5631" w14:paraId="344E17D5" w14:textId="77777777" w:rsidTr="00BD19BC">
        <w:tblPrEx>
          <w:tblBorders>
            <w:top w:val="single" w:sz="4" w:space="0" w:color="808080" w:themeColor="background1" w:themeShade="80"/>
            <w:left w:val="single" w:sz="4" w:space="0" w:color="808080" w:themeColor="background1" w:themeShade="80"/>
            <w:bottom w:val="single" w:sz="4" w:space="0" w:color="808080" w:themeColor="background1" w:themeShade="80"/>
            <w:right w:val="single" w:sz="4" w:space="0" w:color="808080" w:themeColor="background1" w:themeShade="80"/>
            <w:insideH w:val="single" w:sz="4" w:space="0" w:color="808080" w:themeColor="background1" w:themeShade="80"/>
            <w:insideV w:val="single" w:sz="4" w:space="0" w:color="808080" w:themeColor="background1" w:themeShade="80"/>
          </w:tblBorders>
        </w:tblPrEx>
        <w:trPr>
          <w:trHeight w:val="20"/>
        </w:trPr>
        <w:tc>
          <w:tcPr>
            <w:tcW w:w="1072" w:type="pct"/>
            <w:gridSpan w:val="2"/>
            <w:vMerge/>
          </w:tcPr>
          <w:p w14:paraId="4A51CBFC" w14:textId="77777777" w:rsidR="00414700" w:rsidRPr="00FD5631" w:rsidDel="002A1D54" w:rsidRDefault="00414700" w:rsidP="00414700">
            <w:pPr>
              <w:rPr>
                <w:bCs w:val="0"/>
              </w:rPr>
            </w:pPr>
          </w:p>
        </w:tc>
        <w:tc>
          <w:tcPr>
            <w:tcW w:w="3928" w:type="pct"/>
            <w:gridSpan w:val="5"/>
          </w:tcPr>
          <w:p w14:paraId="3F0B6C7F" w14:textId="77777777" w:rsidR="00414700" w:rsidRPr="00612DE2" w:rsidRDefault="00414700" w:rsidP="00BD19BC">
            <w:pPr>
              <w:jc w:val="both"/>
            </w:pPr>
            <w:r w:rsidRPr="00612DE2">
              <w:t>Виды, назначение и порядок применения устройств вывода графической и текстовой информации</w:t>
            </w:r>
          </w:p>
        </w:tc>
      </w:tr>
      <w:tr w:rsidR="00FD5631" w:rsidRPr="00FD5631" w14:paraId="41BB70DB" w14:textId="77777777" w:rsidTr="00BD19BC">
        <w:tblPrEx>
          <w:tblBorders>
            <w:top w:val="single" w:sz="4" w:space="0" w:color="808080" w:themeColor="background1" w:themeShade="80"/>
            <w:left w:val="single" w:sz="4" w:space="0" w:color="808080" w:themeColor="background1" w:themeShade="80"/>
            <w:bottom w:val="single" w:sz="4" w:space="0" w:color="808080" w:themeColor="background1" w:themeShade="80"/>
            <w:right w:val="single" w:sz="4" w:space="0" w:color="808080" w:themeColor="background1" w:themeShade="80"/>
            <w:insideH w:val="single" w:sz="4" w:space="0" w:color="808080" w:themeColor="background1" w:themeShade="80"/>
            <w:insideV w:val="single" w:sz="4" w:space="0" w:color="808080" w:themeColor="background1" w:themeShade="80"/>
          </w:tblBorders>
        </w:tblPrEx>
        <w:trPr>
          <w:trHeight w:val="20"/>
        </w:trPr>
        <w:tc>
          <w:tcPr>
            <w:tcW w:w="1072" w:type="pct"/>
            <w:gridSpan w:val="2"/>
            <w:vMerge/>
          </w:tcPr>
          <w:p w14:paraId="32F51C19" w14:textId="77777777" w:rsidR="00414700" w:rsidRPr="00FD5631" w:rsidDel="002A1D54" w:rsidRDefault="00414700" w:rsidP="00414700">
            <w:pPr>
              <w:rPr>
                <w:bCs w:val="0"/>
              </w:rPr>
            </w:pPr>
          </w:p>
        </w:tc>
        <w:tc>
          <w:tcPr>
            <w:tcW w:w="3928" w:type="pct"/>
            <w:gridSpan w:val="5"/>
          </w:tcPr>
          <w:p w14:paraId="0043BD22" w14:textId="77777777" w:rsidR="00414700" w:rsidRPr="00612DE2" w:rsidRDefault="00414700" w:rsidP="00BD19BC">
            <w:pPr>
              <w:jc w:val="both"/>
            </w:pPr>
            <w:r w:rsidRPr="00612DE2">
              <w:t>Порядок работы с электронным архивом технической документации</w:t>
            </w:r>
          </w:p>
        </w:tc>
      </w:tr>
      <w:tr w:rsidR="00FD5631" w:rsidRPr="00FD5631" w14:paraId="2033702A" w14:textId="77777777" w:rsidTr="00BD19BC">
        <w:tblPrEx>
          <w:tblBorders>
            <w:top w:val="single" w:sz="4" w:space="0" w:color="808080" w:themeColor="background1" w:themeShade="80"/>
            <w:left w:val="single" w:sz="4" w:space="0" w:color="808080" w:themeColor="background1" w:themeShade="80"/>
            <w:bottom w:val="single" w:sz="4" w:space="0" w:color="808080" w:themeColor="background1" w:themeShade="80"/>
            <w:right w:val="single" w:sz="4" w:space="0" w:color="808080" w:themeColor="background1" w:themeShade="80"/>
            <w:insideH w:val="single" w:sz="4" w:space="0" w:color="808080" w:themeColor="background1" w:themeShade="80"/>
            <w:insideV w:val="single" w:sz="4" w:space="0" w:color="808080" w:themeColor="background1" w:themeShade="80"/>
          </w:tblBorders>
        </w:tblPrEx>
        <w:trPr>
          <w:trHeight w:val="20"/>
        </w:trPr>
        <w:tc>
          <w:tcPr>
            <w:tcW w:w="1072" w:type="pct"/>
            <w:gridSpan w:val="2"/>
            <w:vMerge/>
          </w:tcPr>
          <w:p w14:paraId="4EE5618B" w14:textId="77777777" w:rsidR="00414700" w:rsidRPr="00FD5631" w:rsidDel="002A1D54" w:rsidRDefault="00414700" w:rsidP="00414700">
            <w:pPr>
              <w:rPr>
                <w:bCs w:val="0"/>
              </w:rPr>
            </w:pPr>
          </w:p>
        </w:tc>
        <w:tc>
          <w:tcPr>
            <w:tcW w:w="3928" w:type="pct"/>
            <w:gridSpan w:val="5"/>
          </w:tcPr>
          <w:p w14:paraId="50DBED82" w14:textId="77777777" w:rsidR="00414700" w:rsidRPr="00612DE2" w:rsidRDefault="00414700" w:rsidP="00BD19BC">
            <w:pPr>
              <w:jc w:val="both"/>
            </w:pPr>
            <w:r w:rsidRPr="00612DE2">
              <w:t>Виды, назначение и область применения контрольно-измерительных приборов</w:t>
            </w:r>
          </w:p>
        </w:tc>
      </w:tr>
      <w:tr w:rsidR="00FD5631" w:rsidRPr="00FD5631" w14:paraId="05876FB0" w14:textId="77777777" w:rsidTr="00BD19BC">
        <w:tblPrEx>
          <w:tblBorders>
            <w:top w:val="single" w:sz="4" w:space="0" w:color="808080" w:themeColor="background1" w:themeShade="80"/>
            <w:left w:val="single" w:sz="4" w:space="0" w:color="808080" w:themeColor="background1" w:themeShade="80"/>
            <w:bottom w:val="single" w:sz="4" w:space="0" w:color="808080" w:themeColor="background1" w:themeShade="80"/>
            <w:right w:val="single" w:sz="4" w:space="0" w:color="808080" w:themeColor="background1" w:themeShade="80"/>
            <w:insideH w:val="single" w:sz="4" w:space="0" w:color="808080" w:themeColor="background1" w:themeShade="80"/>
            <w:insideV w:val="single" w:sz="4" w:space="0" w:color="808080" w:themeColor="background1" w:themeShade="80"/>
          </w:tblBorders>
        </w:tblPrEx>
        <w:trPr>
          <w:trHeight w:val="20"/>
        </w:trPr>
        <w:tc>
          <w:tcPr>
            <w:tcW w:w="1072" w:type="pct"/>
            <w:gridSpan w:val="2"/>
            <w:vMerge/>
          </w:tcPr>
          <w:p w14:paraId="7062D039" w14:textId="77777777" w:rsidR="00414700" w:rsidRPr="00FD5631" w:rsidDel="002A1D54" w:rsidRDefault="00414700" w:rsidP="00414700">
            <w:pPr>
              <w:rPr>
                <w:bCs w:val="0"/>
              </w:rPr>
            </w:pPr>
          </w:p>
        </w:tc>
        <w:tc>
          <w:tcPr>
            <w:tcW w:w="3928" w:type="pct"/>
            <w:gridSpan w:val="5"/>
          </w:tcPr>
          <w:p w14:paraId="19DB1A2A" w14:textId="77777777" w:rsidR="00414700" w:rsidRPr="00612DE2" w:rsidRDefault="00414700" w:rsidP="00BD19BC">
            <w:pPr>
              <w:jc w:val="both"/>
            </w:pPr>
            <w:r w:rsidRPr="00612DE2">
              <w:t>Назначение измерительного преобразователя</w:t>
            </w:r>
          </w:p>
        </w:tc>
      </w:tr>
      <w:tr w:rsidR="00FD5631" w:rsidRPr="00FD5631" w14:paraId="4EACEC6F" w14:textId="77777777" w:rsidTr="00BD19BC">
        <w:tblPrEx>
          <w:tblBorders>
            <w:top w:val="single" w:sz="4" w:space="0" w:color="808080" w:themeColor="background1" w:themeShade="80"/>
            <w:left w:val="single" w:sz="4" w:space="0" w:color="808080" w:themeColor="background1" w:themeShade="80"/>
            <w:bottom w:val="single" w:sz="4" w:space="0" w:color="808080" w:themeColor="background1" w:themeShade="80"/>
            <w:right w:val="single" w:sz="4" w:space="0" w:color="808080" w:themeColor="background1" w:themeShade="80"/>
            <w:insideH w:val="single" w:sz="4" w:space="0" w:color="808080" w:themeColor="background1" w:themeShade="80"/>
            <w:insideV w:val="single" w:sz="4" w:space="0" w:color="808080" w:themeColor="background1" w:themeShade="80"/>
          </w:tblBorders>
        </w:tblPrEx>
        <w:trPr>
          <w:trHeight w:val="20"/>
        </w:trPr>
        <w:tc>
          <w:tcPr>
            <w:tcW w:w="1072" w:type="pct"/>
            <w:gridSpan w:val="2"/>
            <w:vMerge/>
          </w:tcPr>
          <w:p w14:paraId="37D46FC8" w14:textId="77777777" w:rsidR="00414700" w:rsidRPr="00FD5631" w:rsidDel="002A1D54" w:rsidRDefault="00414700" w:rsidP="00414700">
            <w:pPr>
              <w:rPr>
                <w:bCs w:val="0"/>
              </w:rPr>
            </w:pPr>
          </w:p>
        </w:tc>
        <w:tc>
          <w:tcPr>
            <w:tcW w:w="3928" w:type="pct"/>
            <w:gridSpan w:val="5"/>
          </w:tcPr>
          <w:p w14:paraId="6BD11203" w14:textId="77777777" w:rsidR="00414700" w:rsidRPr="00612DE2" w:rsidRDefault="00414700" w:rsidP="00BD19BC">
            <w:pPr>
              <w:jc w:val="both"/>
            </w:pPr>
            <w:r w:rsidRPr="00612DE2">
              <w:t>Понятие надежности и безотказности систем технологического контроля и управления</w:t>
            </w:r>
          </w:p>
        </w:tc>
      </w:tr>
      <w:tr w:rsidR="00FD5631" w:rsidRPr="00FD5631" w14:paraId="44BC1C39" w14:textId="77777777" w:rsidTr="00BD19BC">
        <w:tblPrEx>
          <w:tblBorders>
            <w:top w:val="single" w:sz="4" w:space="0" w:color="808080" w:themeColor="background1" w:themeShade="80"/>
            <w:left w:val="single" w:sz="4" w:space="0" w:color="808080" w:themeColor="background1" w:themeShade="80"/>
            <w:bottom w:val="single" w:sz="4" w:space="0" w:color="808080" w:themeColor="background1" w:themeShade="80"/>
            <w:right w:val="single" w:sz="4" w:space="0" w:color="808080" w:themeColor="background1" w:themeShade="80"/>
            <w:insideH w:val="single" w:sz="4" w:space="0" w:color="808080" w:themeColor="background1" w:themeShade="80"/>
            <w:insideV w:val="single" w:sz="4" w:space="0" w:color="808080" w:themeColor="background1" w:themeShade="80"/>
          </w:tblBorders>
        </w:tblPrEx>
        <w:trPr>
          <w:trHeight w:val="20"/>
        </w:trPr>
        <w:tc>
          <w:tcPr>
            <w:tcW w:w="1072" w:type="pct"/>
            <w:gridSpan w:val="2"/>
            <w:vMerge/>
          </w:tcPr>
          <w:p w14:paraId="5AF7352A" w14:textId="77777777" w:rsidR="00414700" w:rsidRPr="00FD5631" w:rsidDel="002A1D54" w:rsidRDefault="00414700" w:rsidP="00414700">
            <w:pPr>
              <w:rPr>
                <w:bCs w:val="0"/>
              </w:rPr>
            </w:pPr>
          </w:p>
        </w:tc>
        <w:tc>
          <w:tcPr>
            <w:tcW w:w="3928" w:type="pct"/>
            <w:gridSpan w:val="5"/>
          </w:tcPr>
          <w:p w14:paraId="58BF7A1A" w14:textId="77777777" w:rsidR="00414700" w:rsidRPr="00612DE2" w:rsidRDefault="00414700" w:rsidP="00BD19BC">
            <w:pPr>
              <w:jc w:val="both"/>
            </w:pPr>
            <w:r w:rsidRPr="00612DE2">
              <w:t>Виды, конструкция и область применения контрольно-измерительной аппаратуры для наладочных работ</w:t>
            </w:r>
          </w:p>
        </w:tc>
      </w:tr>
      <w:tr w:rsidR="00FD5631" w:rsidRPr="00FD5631" w14:paraId="280B57B5" w14:textId="77777777" w:rsidTr="00BD19BC">
        <w:tblPrEx>
          <w:tblBorders>
            <w:top w:val="single" w:sz="4" w:space="0" w:color="808080" w:themeColor="background1" w:themeShade="80"/>
            <w:left w:val="single" w:sz="4" w:space="0" w:color="808080" w:themeColor="background1" w:themeShade="80"/>
            <w:bottom w:val="single" w:sz="4" w:space="0" w:color="808080" w:themeColor="background1" w:themeShade="80"/>
            <w:right w:val="single" w:sz="4" w:space="0" w:color="808080" w:themeColor="background1" w:themeShade="80"/>
            <w:insideH w:val="single" w:sz="4" w:space="0" w:color="808080" w:themeColor="background1" w:themeShade="80"/>
            <w:insideV w:val="single" w:sz="4" w:space="0" w:color="808080" w:themeColor="background1" w:themeShade="80"/>
          </w:tblBorders>
        </w:tblPrEx>
        <w:trPr>
          <w:trHeight w:val="20"/>
        </w:trPr>
        <w:tc>
          <w:tcPr>
            <w:tcW w:w="1072" w:type="pct"/>
            <w:gridSpan w:val="2"/>
            <w:vMerge/>
          </w:tcPr>
          <w:p w14:paraId="7F939C4E" w14:textId="77777777" w:rsidR="00414700" w:rsidRPr="00FD5631" w:rsidDel="002A1D54" w:rsidRDefault="00414700" w:rsidP="00414700">
            <w:pPr>
              <w:rPr>
                <w:bCs w:val="0"/>
              </w:rPr>
            </w:pPr>
          </w:p>
        </w:tc>
        <w:tc>
          <w:tcPr>
            <w:tcW w:w="3928" w:type="pct"/>
            <w:gridSpan w:val="5"/>
          </w:tcPr>
          <w:p w14:paraId="5CE0683A" w14:textId="77777777" w:rsidR="00414700" w:rsidRPr="00612DE2" w:rsidRDefault="00414700" w:rsidP="00BD19BC">
            <w:pPr>
              <w:jc w:val="both"/>
            </w:pPr>
            <w:r w:rsidRPr="00612DE2">
              <w:t>Методы измерения электрических величин</w:t>
            </w:r>
          </w:p>
        </w:tc>
      </w:tr>
      <w:tr w:rsidR="00FD5631" w:rsidRPr="00FD5631" w14:paraId="0C4AEF22" w14:textId="77777777" w:rsidTr="00BD19BC">
        <w:tblPrEx>
          <w:tblBorders>
            <w:top w:val="single" w:sz="4" w:space="0" w:color="808080" w:themeColor="background1" w:themeShade="80"/>
            <w:left w:val="single" w:sz="4" w:space="0" w:color="808080" w:themeColor="background1" w:themeShade="80"/>
            <w:bottom w:val="single" w:sz="4" w:space="0" w:color="808080" w:themeColor="background1" w:themeShade="80"/>
            <w:right w:val="single" w:sz="4" w:space="0" w:color="808080" w:themeColor="background1" w:themeShade="80"/>
            <w:insideH w:val="single" w:sz="4" w:space="0" w:color="808080" w:themeColor="background1" w:themeShade="80"/>
            <w:insideV w:val="single" w:sz="4" w:space="0" w:color="808080" w:themeColor="background1" w:themeShade="80"/>
          </w:tblBorders>
        </w:tblPrEx>
        <w:trPr>
          <w:trHeight w:val="20"/>
        </w:trPr>
        <w:tc>
          <w:tcPr>
            <w:tcW w:w="1072" w:type="pct"/>
            <w:gridSpan w:val="2"/>
            <w:vMerge/>
          </w:tcPr>
          <w:p w14:paraId="56307E0A" w14:textId="77777777" w:rsidR="00414700" w:rsidRPr="00FD5631" w:rsidDel="002A1D54" w:rsidRDefault="00414700" w:rsidP="00414700">
            <w:pPr>
              <w:rPr>
                <w:bCs w:val="0"/>
              </w:rPr>
            </w:pPr>
          </w:p>
        </w:tc>
        <w:tc>
          <w:tcPr>
            <w:tcW w:w="3928" w:type="pct"/>
            <w:gridSpan w:val="5"/>
          </w:tcPr>
          <w:p w14:paraId="1D6023D2" w14:textId="77777777" w:rsidR="00414700" w:rsidRPr="00612DE2" w:rsidRDefault="00414700" w:rsidP="00BD19BC">
            <w:pPr>
              <w:jc w:val="both"/>
            </w:pPr>
            <w:r w:rsidRPr="00612DE2">
              <w:t>Операции, выполняемые при наладке приборов для измерения электрических величин</w:t>
            </w:r>
          </w:p>
        </w:tc>
      </w:tr>
      <w:tr w:rsidR="00FD5631" w:rsidRPr="00FD5631" w14:paraId="4C887AE2" w14:textId="77777777" w:rsidTr="00BD19BC">
        <w:tblPrEx>
          <w:tblBorders>
            <w:top w:val="single" w:sz="4" w:space="0" w:color="808080" w:themeColor="background1" w:themeShade="80"/>
            <w:left w:val="single" w:sz="4" w:space="0" w:color="808080" w:themeColor="background1" w:themeShade="80"/>
            <w:bottom w:val="single" w:sz="4" w:space="0" w:color="808080" w:themeColor="background1" w:themeShade="80"/>
            <w:right w:val="single" w:sz="4" w:space="0" w:color="808080" w:themeColor="background1" w:themeShade="80"/>
            <w:insideH w:val="single" w:sz="4" w:space="0" w:color="808080" w:themeColor="background1" w:themeShade="80"/>
            <w:insideV w:val="single" w:sz="4" w:space="0" w:color="808080" w:themeColor="background1" w:themeShade="80"/>
          </w:tblBorders>
        </w:tblPrEx>
        <w:trPr>
          <w:trHeight w:val="20"/>
        </w:trPr>
        <w:tc>
          <w:tcPr>
            <w:tcW w:w="1072" w:type="pct"/>
            <w:gridSpan w:val="2"/>
            <w:vMerge/>
          </w:tcPr>
          <w:p w14:paraId="31C4958A" w14:textId="77777777" w:rsidR="00414700" w:rsidRPr="00FD5631" w:rsidDel="002A1D54" w:rsidRDefault="00414700" w:rsidP="00414700">
            <w:pPr>
              <w:rPr>
                <w:bCs w:val="0"/>
              </w:rPr>
            </w:pPr>
          </w:p>
        </w:tc>
        <w:tc>
          <w:tcPr>
            <w:tcW w:w="3928" w:type="pct"/>
            <w:gridSpan w:val="5"/>
          </w:tcPr>
          <w:p w14:paraId="5DA98CB9" w14:textId="77777777" w:rsidR="00414700" w:rsidRPr="00612DE2" w:rsidRDefault="00414700" w:rsidP="00BD19BC">
            <w:pPr>
              <w:jc w:val="both"/>
            </w:pPr>
            <w:r w:rsidRPr="00612DE2">
              <w:t>Виды, назначение и конструкция линий связи между приборами и средствами автоматизации</w:t>
            </w:r>
          </w:p>
        </w:tc>
      </w:tr>
      <w:tr w:rsidR="00FD5631" w:rsidRPr="00FD5631" w14:paraId="0B9646E0" w14:textId="77777777" w:rsidTr="00BD19BC">
        <w:tblPrEx>
          <w:tblBorders>
            <w:top w:val="single" w:sz="4" w:space="0" w:color="808080" w:themeColor="background1" w:themeShade="80"/>
            <w:left w:val="single" w:sz="4" w:space="0" w:color="808080" w:themeColor="background1" w:themeShade="80"/>
            <w:bottom w:val="single" w:sz="4" w:space="0" w:color="808080" w:themeColor="background1" w:themeShade="80"/>
            <w:right w:val="single" w:sz="4" w:space="0" w:color="808080" w:themeColor="background1" w:themeShade="80"/>
            <w:insideH w:val="single" w:sz="4" w:space="0" w:color="808080" w:themeColor="background1" w:themeShade="80"/>
            <w:insideV w:val="single" w:sz="4" w:space="0" w:color="808080" w:themeColor="background1" w:themeShade="80"/>
          </w:tblBorders>
        </w:tblPrEx>
        <w:trPr>
          <w:trHeight w:val="20"/>
        </w:trPr>
        <w:tc>
          <w:tcPr>
            <w:tcW w:w="1072" w:type="pct"/>
            <w:gridSpan w:val="2"/>
            <w:vMerge/>
          </w:tcPr>
          <w:p w14:paraId="2ADF1C99" w14:textId="77777777" w:rsidR="00414700" w:rsidRPr="00FD5631" w:rsidDel="002A1D54" w:rsidRDefault="00414700" w:rsidP="00414700">
            <w:pPr>
              <w:rPr>
                <w:bCs w:val="0"/>
              </w:rPr>
            </w:pPr>
          </w:p>
        </w:tc>
        <w:tc>
          <w:tcPr>
            <w:tcW w:w="3928" w:type="pct"/>
            <w:gridSpan w:val="5"/>
          </w:tcPr>
          <w:p w14:paraId="4C58F405" w14:textId="77777777" w:rsidR="00414700" w:rsidRPr="00612DE2" w:rsidRDefault="00414700" w:rsidP="00BD19BC">
            <w:pPr>
              <w:jc w:val="both"/>
            </w:pPr>
            <w:r w:rsidRPr="00612DE2">
              <w:t>Порядок визуальной и инструментальной проверки правильности монтажа электрических проводок</w:t>
            </w:r>
          </w:p>
        </w:tc>
      </w:tr>
      <w:tr w:rsidR="00FD5631" w:rsidRPr="00FD5631" w14:paraId="376A38D3" w14:textId="77777777" w:rsidTr="00BD19BC">
        <w:tblPrEx>
          <w:tblBorders>
            <w:top w:val="single" w:sz="4" w:space="0" w:color="808080" w:themeColor="background1" w:themeShade="80"/>
            <w:left w:val="single" w:sz="4" w:space="0" w:color="808080" w:themeColor="background1" w:themeShade="80"/>
            <w:bottom w:val="single" w:sz="4" w:space="0" w:color="808080" w:themeColor="background1" w:themeShade="80"/>
            <w:right w:val="single" w:sz="4" w:space="0" w:color="808080" w:themeColor="background1" w:themeShade="80"/>
            <w:insideH w:val="single" w:sz="4" w:space="0" w:color="808080" w:themeColor="background1" w:themeShade="80"/>
            <w:insideV w:val="single" w:sz="4" w:space="0" w:color="808080" w:themeColor="background1" w:themeShade="80"/>
          </w:tblBorders>
        </w:tblPrEx>
        <w:trPr>
          <w:trHeight w:val="20"/>
        </w:trPr>
        <w:tc>
          <w:tcPr>
            <w:tcW w:w="1072" w:type="pct"/>
            <w:gridSpan w:val="2"/>
            <w:vMerge/>
          </w:tcPr>
          <w:p w14:paraId="1F29B7CC" w14:textId="77777777" w:rsidR="00414700" w:rsidRPr="00FD5631" w:rsidDel="002A1D54" w:rsidRDefault="00414700" w:rsidP="00414700">
            <w:pPr>
              <w:rPr>
                <w:bCs w:val="0"/>
              </w:rPr>
            </w:pPr>
          </w:p>
        </w:tc>
        <w:tc>
          <w:tcPr>
            <w:tcW w:w="3928" w:type="pct"/>
            <w:gridSpan w:val="5"/>
          </w:tcPr>
          <w:p w14:paraId="1E7CDE56" w14:textId="77777777" w:rsidR="00414700" w:rsidRPr="00612DE2" w:rsidRDefault="00414700" w:rsidP="00BD19BC">
            <w:pPr>
              <w:jc w:val="both"/>
            </w:pPr>
            <w:r w:rsidRPr="00612DE2">
              <w:t>Требования, предъявляемые к трубным проводкам систем контроля и автоматики</w:t>
            </w:r>
          </w:p>
        </w:tc>
      </w:tr>
      <w:tr w:rsidR="00FD5631" w:rsidRPr="00FD5631" w14:paraId="6AD7E0A6" w14:textId="77777777" w:rsidTr="00BD19BC">
        <w:tblPrEx>
          <w:tblBorders>
            <w:top w:val="single" w:sz="4" w:space="0" w:color="808080" w:themeColor="background1" w:themeShade="80"/>
            <w:left w:val="single" w:sz="4" w:space="0" w:color="808080" w:themeColor="background1" w:themeShade="80"/>
            <w:bottom w:val="single" w:sz="4" w:space="0" w:color="808080" w:themeColor="background1" w:themeShade="80"/>
            <w:right w:val="single" w:sz="4" w:space="0" w:color="808080" w:themeColor="background1" w:themeShade="80"/>
            <w:insideH w:val="single" w:sz="4" w:space="0" w:color="808080" w:themeColor="background1" w:themeShade="80"/>
            <w:insideV w:val="single" w:sz="4" w:space="0" w:color="808080" w:themeColor="background1" w:themeShade="80"/>
          </w:tblBorders>
        </w:tblPrEx>
        <w:trPr>
          <w:trHeight w:val="20"/>
        </w:trPr>
        <w:tc>
          <w:tcPr>
            <w:tcW w:w="1072" w:type="pct"/>
            <w:gridSpan w:val="2"/>
            <w:vMerge/>
          </w:tcPr>
          <w:p w14:paraId="0112B73F" w14:textId="77777777" w:rsidR="00414700" w:rsidRPr="00FD5631" w:rsidDel="002A1D54" w:rsidRDefault="00414700" w:rsidP="00414700">
            <w:pPr>
              <w:rPr>
                <w:bCs w:val="0"/>
              </w:rPr>
            </w:pPr>
          </w:p>
        </w:tc>
        <w:tc>
          <w:tcPr>
            <w:tcW w:w="3928" w:type="pct"/>
            <w:gridSpan w:val="5"/>
          </w:tcPr>
          <w:p w14:paraId="460C8F07" w14:textId="77777777" w:rsidR="00414700" w:rsidRPr="00612DE2" w:rsidRDefault="00414700" w:rsidP="00BD19BC">
            <w:pPr>
              <w:jc w:val="both"/>
            </w:pPr>
            <w:r w:rsidRPr="00612DE2">
              <w:t>Виды, конструкция и назначение приборов и датчиков для измерения температуры</w:t>
            </w:r>
          </w:p>
        </w:tc>
      </w:tr>
      <w:tr w:rsidR="00FD5631" w:rsidRPr="00FD5631" w14:paraId="79FEB787" w14:textId="77777777" w:rsidTr="00BD19BC">
        <w:tblPrEx>
          <w:tblBorders>
            <w:top w:val="single" w:sz="4" w:space="0" w:color="808080" w:themeColor="background1" w:themeShade="80"/>
            <w:left w:val="single" w:sz="4" w:space="0" w:color="808080" w:themeColor="background1" w:themeShade="80"/>
            <w:bottom w:val="single" w:sz="4" w:space="0" w:color="808080" w:themeColor="background1" w:themeShade="80"/>
            <w:right w:val="single" w:sz="4" w:space="0" w:color="808080" w:themeColor="background1" w:themeShade="80"/>
            <w:insideH w:val="single" w:sz="4" w:space="0" w:color="808080" w:themeColor="background1" w:themeShade="80"/>
            <w:insideV w:val="single" w:sz="4" w:space="0" w:color="808080" w:themeColor="background1" w:themeShade="80"/>
          </w:tblBorders>
        </w:tblPrEx>
        <w:trPr>
          <w:trHeight w:val="20"/>
        </w:trPr>
        <w:tc>
          <w:tcPr>
            <w:tcW w:w="1072" w:type="pct"/>
            <w:gridSpan w:val="2"/>
            <w:vMerge/>
          </w:tcPr>
          <w:p w14:paraId="76D23531" w14:textId="77777777" w:rsidR="00414700" w:rsidRPr="00FD5631" w:rsidDel="002A1D54" w:rsidRDefault="00414700" w:rsidP="00414700">
            <w:pPr>
              <w:rPr>
                <w:bCs w:val="0"/>
              </w:rPr>
            </w:pPr>
          </w:p>
        </w:tc>
        <w:tc>
          <w:tcPr>
            <w:tcW w:w="3928" w:type="pct"/>
            <w:gridSpan w:val="5"/>
          </w:tcPr>
          <w:p w14:paraId="794F806C" w14:textId="77777777" w:rsidR="00414700" w:rsidRPr="00612DE2" w:rsidRDefault="00414700" w:rsidP="00BD19BC">
            <w:pPr>
              <w:jc w:val="both"/>
            </w:pPr>
            <w:r w:rsidRPr="00612DE2">
              <w:t>Правила наладки и регулировки термометров после монтажа</w:t>
            </w:r>
          </w:p>
        </w:tc>
      </w:tr>
      <w:tr w:rsidR="00FD5631" w:rsidRPr="00FD5631" w14:paraId="5D014872" w14:textId="77777777" w:rsidTr="00BD19BC">
        <w:tblPrEx>
          <w:tblBorders>
            <w:top w:val="single" w:sz="4" w:space="0" w:color="808080" w:themeColor="background1" w:themeShade="80"/>
            <w:left w:val="single" w:sz="4" w:space="0" w:color="808080" w:themeColor="background1" w:themeShade="80"/>
            <w:bottom w:val="single" w:sz="4" w:space="0" w:color="808080" w:themeColor="background1" w:themeShade="80"/>
            <w:right w:val="single" w:sz="4" w:space="0" w:color="808080" w:themeColor="background1" w:themeShade="80"/>
            <w:insideH w:val="single" w:sz="4" w:space="0" w:color="808080" w:themeColor="background1" w:themeShade="80"/>
            <w:insideV w:val="single" w:sz="4" w:space="0" w:color="808080" w:themeColor="background1" w:themeShade="80"/>
          </w:tblBorders>
        </w:tblPrEx>
        <w:trPr>
          <w:trHeight w:val="20"/>
        </w:trPr>
        <w:tc>
          <w:tcPr>
            <w:tcW w:w="1072" w:type="pct"/>
            <w:gridSpan w:val="2"/>
            <w:vMerge/>
          </w:tcPr>
          <w:p w14:paraId="3BD39F78" w14:textId="77777777" w:rsidR="00414700" w:rsidRPr="00FD5631" w:rsidDel="002A1D54" w:rsidRDefault="00414700" w:rsidP="00414700">
            <w:pPr>
              <w:rPr>
                <w:bCs w:val="0"/>
              </w:rPr>
            </w:pPr>
          </w:p>
        </w:tc>
        <w:tc>
          <w:tcPr>
            <w:tcW w:w="3928" w:type="pct"/>
            <w:gridSpan w:val="5"/>
          </w:tcPr>
          <w:p w14:paraId="409987F3" w14:textId="77777777" w:rsidR="00414700" w:rsidRPr="00612DE2" w:rsidRDefault="00414700" w:rsidP="00BD19BC">
            <w:pPr>
              <w:jc w:val="both"/>
            </w:pPr>
            <w:r w:rsidRPr="00612DE2">
              <w:t>Виды, назначение, область применения вторичных приборов в системах измерения температуры</w:t>
            </w:r>
          </w:p>
        </w:tc>
      </w:tr>
      <w:tr w:rsidR="00FD5631" w:rsidRPr="00FD5631" w14:paraId="25355524" w14:textId="77777777" w:rsidTr="00BD19BC">
        <w:tblPrEx>
          <w:tblBorders>
            <w:top w:val="single" w:sz="4" w:space="0" w:color="808080" w:themeColor="background1" w:themeShade="80"/>
            <w:left w:val="single" w:sz="4" w:space="0" w:color="808080" w:themeColor="background1" w:themeShade="80"/>
            <w:bottom w:val="single" w:sz="4" w:space="0" w:color="808080" w:themeColor="background1" w:themeShade="80"/>
            <w:right w:val="single" w:sz="4" w:space="0" w:color="808080" w:themeColor="background1" w:themeShade="80"/>
            <w:insideH w:val="single" w:sz="4" w:space="0" w:color="808080" w:themeColor="background1" w:themeShade="80"/>
            <w:insideV w:val="single" w:sz="4" w:space="0" w:color="808080" w:themeColor="background1" w:themeShade="80"/>
          </w:tblBorders>
        </w:tblPrEx>
        <w:trPr>
          <w:trHeight w:val="20"/>
        </w:trPr>
        <w:tc>
          <w:tcPr>
            <w:tcW w:w="1072" w:type="pct"/>
            <w:gridSpan w:val="2"/>
            <w:vMerge/>
          </w:tcPr>
          <w:p w14:paraId="15452F15" w14:textId="77777777" w:rsidR="00414700" w:rsidRPr="00FD5631" w:rsidDel="002A1D54" w:rsidRDefault="00414700" w:rsidP="00414700">
            <w:pPr>
              <w:rPr>
                <w:bCs w:val="0"/>
              </w:rPr>
            </w:pPr>
          </w:p>
        </w:tc>
        <w:tc>
          <w:tcPr>
            <w:tcW w:w="3928" w:type="pct"/>
            <w:gridSpan w:val="5"/>
          </w:tcPr>
          <w:p w14:paraId="1A2C012A" w14:textId="77777777" w:rsidR="00414700" w:rsidRPr="00612DE2" w:rsidRDefault="00414700" w:rsidP="00BD19BC">
            <w:pPr>
              <w:jc w:val="both"/>
            </w:pPr>
            <w:r w:rsidRPr="00612DE2">
              <w:t>Правила проверки систем измерения давления после монтажа</w:t>
            </w:r>
          </w:p>
        </w:tc>
      </w:tr>
      <w:tr w:rsidR="00FD5631" w:rsidRPr="00FD5631" w14:paraId="099B546F" w14:textId="77777777" w:rsidTr="00BD19BC">
        <w:tblPrEx>
          <w:tblBorders>
            <w:top w:val="single" w:sz="4" w:space="0" w:color="808080" w:themeColor="background1" w:themeShade="80"/>
            <w:left w:val="single" w:sz="4" w:space="0" w:color="808080" w:themeColor="background1" w:themeShade="80"/>
            <w:bottom w:val="single" w:sz="4" w:space="0" w:color="808080" w:themeColor="background1" w:themeShade="80"/>
            <w:right w:val="single" w:sz="4" w:space="0" w:color="808080" w:themeColor="background1" w:themeShade="80"/>
            <w:insideH w:val="single" w:sz="4" w:space="0" w:color="808080" w:themeColor="background1" w:themeShade="80"/>
            <w:insideV w:val="single" w:sz="4" w:space="0" w:color="808080" w:themeColor="background1" w:themeShade="80"/>
          </w:tblBorders>
        </w:tblPrEx>
        <w:trPr>
          <w:trHeight w:val="20"/>
        </w:trPr>
        <w:tc>
          <w:tcPr>
            <w:tcW w:w="1072" w:type="pct"/>
            <w:gridSpan w:val="2"/>
            <w:vMerge/>
          </w:tcPr>
          <w:p w14:paraId="0A10185A" w14:textId="77777777" w:rsidR="00414700" w:rsidRPr="00FD5631" w:rsidDel="002A1D54" w:rsidRDefault="00414700" w:rsidP="00414700">
            <w:pPr>
              <w:rPr>
                <w:bCs w:val="0"/>
              </w:rPr>
            </w:pPr>
          </w:p>
        </w:tc>
        <w:tc>
          <w:tcPr>
            <w:tcW w:w="3928" w:type="pct"/>
            <w:gridSpan w:val="5"/>
          </w:tcPr>
          <w:p w14:paraId="2682F91B" w14:textId="77777777" w:rsidR="00414700" w:rsidRPr="00612DE2" w:rsidRDefault="00414700" w:rsidP="00BD19BC">
            <w:pPr>
              <w:jc w:val="both"/>
            </w:pPr>
            <w:r w:rsidRPr="00612DE2">
              <w:t>Способы гашения пульсаций</w:t>
            </w:r>
          </w:p>
        </w:tc>
      </w:tr>
      <w:tr w:rsidR="00FD5631" w:rsidRPr="00FD5631" w14:paraId="521BB003" w14:textId="77777777" w:rsidTr="00BD19BC">
        <w:tblPrEx>
          <w:tblBorders>
            <w:top w:val="single" w:sz="4" w:space="0" w:color="808080" w:themeColor="background1" w:themeShade="80"/>
            <w:left w:val="single" w:sz="4" w:space="0" w:color="808080" w:themeColor="background1" w:themeShade="80"/>
            <w:bottom w:val="single" w:sz="4" w:space="0" w:color="808080" w:themeColor="background1" w:themeShade="80"/>
            <w:right w:val="single" w:sz="4" w:space="0" w:color="808080" w:themeColor="background1" w:themeShade="80"/>
            <w:insideH w:val="single" w:sz="4" w:space="0" w:color="808080" w:themeColor="background1" w:themeShade="80"/>
            <w:insideV w:val="single" w:sz="4" w:space="0" w:color="808080" w:themeColor="background1" w:themeShade="80"/>
          </w:tblBorders>
        </w:tblPrEx>
        <w:trPr>
          <w:trHeight w:val="20"/>
        </w:trPr>
        <w:tc>
          <w:tcPr>
            <w:tcW w:w="1072" w:type="pct"/>
            <w:gridSpan w:val="2"/>
            <w:vMerge/>
          </w:tcPr>
          <w:p w14:paraId="2702CEB6" w14:textId="77777777" w:rsidR="00414700" w:rsidRPr="00FD5631" w:rsidDel="002A1D54" w:rsidRDefault="00414700" w:rsidP="00414700">
            <w:pPr>
              <w:rPr>
                <w:bCs w:val="0"/>
              </w:rPr>
            </w:pPr>
          </w:p>
        </w:tc>
        <w:tc>
          <w:tcPr>
            <w:tcW w:w="3928" w:type="pct"/>
            <w:gridSpan w:val="5"/>
          </w:tcPr>
          <w:p w14:paraId="31C0F249" w14:textId="77777777" w:rsidR="00414700" w:rsidRPr="00612DE2" w:rsidRDefault="00414700" w:rsidP="00BD19BC">
            <w:pPr>
              <w:jc w:val="both"/>
            </w:pPr>
            <w:r w:rsidRPr="00612DE2">
              <w:t>Виды, конструкция и область применения приборов для измерения расхода и уровня</w:t>
            </w:r>
          </w:p>
        </w:tc>
      </w:tr>
      <w:tr w:rsidR="00FD5631" w:rsidRPr="00FD5631" w14:paraId="4E2975A3" w14:textId="77777777" w:rsidTr="00BD19BC">
        <w:tblPrEx>
          <w:tblBorders>
            <w:top w:val="single" w:sz="4" w:space="0" w:color="808080" w:themeColor="background1" w:themeShade="80"/>
            <w:left w:val="single" w:sz="4" w:space="0" w:color="808080" w:themeColor="background1" w:themeShade="80"/>
            <w:bottom w:val="single" w:sz="4" w:space="0" w:color="808080" w:themeColor="background1" w:themeShade="80"/>
            <w:right w:val="single" w:sz="4" w:space="0" w:color="808080" w:themeColor="background1" w:themeShade="80"/>
            <w:insideH w:val="single" w:sz="4" w:space="0" w:color="808080" w:themeColor="background1" w:themeShade="80"/>
            <w:insideV w:val="single" w:sz="4" w:space="0" w:color="808080" w:themeColor="background1" w:themeShade="80"/>
          </w:tblBorders>
        </w:tblPrEx>
        <w:trPr>
          <w:trHeight w:val="20"/>
        </w:trPr>
        <w:tc>
          <w:tcPr>
            <w:tcW w:w="1072" w:type="pct"/>
            <w:gridSpan w:val="2"/>
            <w:vMerge/>
          </w:tcPr>
          <w:p w14:paraId="0B3C4699" w14:textId="77777777" w:rsidR="00414700" w:rsidRPr="00FD5631" w:rsidDel="002A1D54" w:rsidRDefault="00414700" w:rsidP="00414700">
            <w:pPr>
              <w:rPr>
                <w:bCs w:val="0"/>
              </w:rPr>
            </w:pPr>
          </w:p>
        </w:tc>
        <w:tc>
          <w:tcPr>
            <w:tcW w:w="3928" w:type="pct"/>
            <w:gridSpan w:val="5"/>
          </w:tcPr>
          <w:p w14:paraId="226D1774" w14:textId="6F8700CA" w:rsidR="00414700" w:rsidRPr="00612DE2" w:rsidRDefault="00414700" w:rsidP="00612DE2">
            <w:pPr>
              <w:jc w:val="both"/>
            </w:pPr>
            <w:r w:rsidRPr="00612DE2">
              <w:t>Правила наладки приборов для измерения расход</w:t>
            </w:r>
            <w:r w:rsidR="00612DE2">
              <w:t>а</w:t>
            </w:r>
            <w:r w:rsidRPr="00612DE2">
              <w:t xml:space="preserve"> и уровня</w:t>
            </w:r>
          </w:p>
        </w:tc>
      </w:tr>
      <w:tr w:rsidR="00FD5631" w:rsidRPr="00FD5631" w14:paraId="542ADC45" w14:textId="77777777" w:rsidTr="00BD19BC">
        <w:tblPrEx>
          <w:tblBorders>
            <w:top w:val="single" w:sz="4" w:space="0" w:color="808080" w:themeColor="background1" w:themeShade="80"/>
            <w:left w:val="single" w:sz="4" w:space="0" w:color="808080" w:themeColor="background1" w:themeShade="80"/>
            <w:bottom w:val="single" w:sz="4" w:space="0" w:color="808080" w:themeColor="background1" w:themeShade="80"/>
            <w:right w:val="single" w:sz="4" w:space="0" w:color="808080" w:themeColor="background1" w:themeShade="80"/>
            <w:insideH w:val="single" w:sz="4" w:space="0" w:color="808080" w:themeColor="background1" w:themeShade="80"/>
            <w:insideV w:val="single" w:sz="4" w:space="0" w:color="808080" w:themeColor="background1" w:themeShade="80"/>
          </w:tblBorders>
        </w:tblPrEx>
        <w:trPr>
          <w:trHeight w:val="20"/>
        </w:trPr>
        <w:tc>
          <w:tcPr>
            <w:tcW w:w="1072" w:type="pct"/>
            <w:gridSpan w:val="2"/>
            <w:vMerge/>
          </w:tcPr>
          <w:p w14:paraId="2792C668" w14:textId="77777777" w:rsidR="00414700" w:rsidRPr="00FD5631" w:rsidDel="002A1D54" w:rsidRDefault="00414700" w:rsidP="00414700">
            <w:pPr>
              <w:rPr>
                <w:bCs w:val="0"/>
              </w:rPr>
            </w:pPr>
          </w:p>
        </w:tc>
        <w:tc>
          <w:tcPr>
            <w:tcW w:w="3928" w:type="pct"/>
            <w:gridSpan w:val="5"/>
          </w:tcPr>
          <w:p w14:paraId="44D2559A" w14:textId="77777777" w:rsidR="00414700" w:rsidRPr="00612DE2" w:rsidRDefault="00414700" w:rsidP="00BD19BC">
            <w:pPr>
              <w:jc w:val="both"/>
            </w:pPr>
            <w:r w:rsidRPr="00612DE2">
              <w:t>Виды, конструкция и область применения устройств управления</w:t>
            </w:r>
          </w:p>
        </w:tc>
      </w:tr>
      <w:tr w:rsidR="00FD5631" w:rsidRPr="00FD5631" w14:paraId="19E3B207" w14:textId="77777777" w:rsidTr="00BD19BC">
        <w:tblPrEx>
          <w:tblBorders>
            <w:top w:val="single" w:sz="4" w:space="0" w:color="808080" w:themeColor="background1" w:themeShade="80"/>
            <w:left w:val="single" w:sz="4" w:space="0" w:color="808080" w:themeColor="background1" w:themeShade="80"/>
            <w:bottom w:val="single" w:sz="4" w:space="0" w:color="808080" w:themeColor="background1" w:themeShade="80"/>
            <w:right w:val="single" w:sz="4" w:space="0" w:color="808080" w:themeColor="background1" w:themeShade="80"/>
            <w:insideH w:val="single" w:sz="4" w:space="0" w:color="808080" w:themeColor="background1" w:themeShade="80"/>
            <w:insideV w:val="single" w:sz="4" w:space="0" w:color="808080" w:themeColor="background1" w:themeShade="80"/>
          </w:tblBorders>
        </w:tblPrEx>
        <w:trPr>
          <w:trHeight w:val="20"/>
        </w:trPr>
        <w:tc>
          <w:tcPr>
            <w:tcW w:w="1072" w:type="pct"/>
            <w:gridSpan w:val="2"/>
            <w:vMerge/>
          </w:tcPr>
          <w:p w14:paraId="0B512F6B" w14:textId="77777777" w:rsidR="00414700" w:rsidRPr="00FD5631" w:rsidDel="002A1D54" w:rsidRDefault="00414700" w:rsidP="00414700">
            <w:pPr>
              <w:rPr>
                <w:bCs w:val="0"/>
              </w:rPr>
            </w:pPr>
          </w:p>
        </w:tc>
        <w:tc>
          <w:tcPr>
            <w:tcW w:w="3928" w:type="pct"/>
            <w:gridSpan w:val="5"/>
          </w:tcPr>
          <w:p w14:paraId="4494C202" w14:textId="77777777" w:rsidR="00414700" w:rsidRPr="00612DE2" w:rsidRDefault="00414700" w:rsidP="00BD19BC">
            <w:pPr>
              <w:jc w:val="both"/>
            </w:pPr>
            <w:r w:rsidRPr="00612DE2">
              <w:t>Виды, конструкция и область применения аппаратов защиты</w:t>
            </w:r>
          </w:p>
        </w:tc>
      </w:tr>
      <w:tr w:rsidR="00FD5631" w:rsidRPr="00FD5631" w14:paraId="5108A5AD" w14:textId="77777777" w:rsidTr="00BD19BC">
        <w:tblPrEx>
          <w:tblBorders>
            <w:top w:val="single" w:sz="4" w:space="0" w:color="808080" w:themeColor="background1" w:themeShade="80"/>
            <w:left w:val="single" w:sz="4" w:space="0" w:color="808080" w:themeColor="background1" w:themeShade="80"/>
            <w:bottom w:val="single" w:sz="4" w:space="0" w:color="808080" w:themeColor="background1" w:themeShade="80"/>
            <w:right w:val="single" w:sz="4" w:space="0" w:color="808080" w:themeColor="background1" w:themeShade="80"/>
            <w:insideH w:val="single" w:sz="4" w:space="0" w:color="808080" w:themeColor="background1" w:themeShade="80"/>
            <w:insideV w:val="single" w:sz="4" w:space="0" w:color="808080" w:themeColor="background1" w:themeShade="80"/>
          </w:tblBorders>
        </w:tblPrEx>
        <w:trPr>
          <w:trHeight w:val="20"/>
        </w:trPr>
        <w:tc>
          <w:tcPr>
            <w:tcW w:w="1072" w:type="pct"/>
            <w:gridSpan w:val="2"/>
            <w:vMerge/>
          </w:tcPr>
          <w:p w14:paraId="4F316E37" w14:textId="77777777" w:rsidR="00414700" w:rsidRPr="00FD5631" w:rsidDel="002A1D54" w:rsidRDefault="00414700" w:rsidP="00414700">
            <w:pPr>
              <w:rPr>
                <w:bCs w:val="0"/>
              </w:rPr>
            </w:pPr>
          </w:p>
        </w:tc>
        <w:tc>
          <w:tcPr>
            <w:tcW w:w="3928" w:type="pct"/>
            <w:gridSpan w:val="5"/>
          </w:tcPr>
          <w:p w14:paraId="365E0C3F" w14:textId="77777777" w:rsidR="00414700" w:rsidRPr="00612DE2" w:rsidRDefault="00414700" w:rsidP="00BD19BC">
            <w:pPr>
              <w:jc w:val="both"/>
            </w:pPr>
            <w:r w:rsidRPr="00612DE2">
              <w:t>Виды, конструкция и область применения устройств автоматики</w:t>
            </w:r>
          </w:p>
        </w:tc>
      </w:tr>
      <w:tr w:rsidR="00FD5631" w:rsidRPr="00FD5631" w14:paraId="22BB6A65" w14:textId="77777777" w:rsidTr="00BD19BC">
        <w:tblPrEx>
          <w:tblBorders>
            <w:top w:val="single" w:sz="4" w:space="0" w:color="808080" w:themeColor="background1" w:themeShade="80"/>
            <w:left w:val="single" w:sz="4" w:space="0" w:color="808080" w:themeColor="background1" w:themeShade="80"/>
            <w:bottom w:val="single" w:sz="4" w:space="0" w:color="808080" w:themeColor="background1" w:themeShade="80"/>
            <w:right w:val="single" w:sz="4" w:space="0" w:color="808080" w:themeColor="background1" w:themeShade="80"/>
            <w:insideH w:val="single" w:sz="4" w:space="0" w:color="808080" w:themeColor="background1" w:themeShade="80"/>
            <w:insideV w:val="single" w:sz="4" w:space="0" w:color="808080" w:themeColor="background1" w:themeShade="80"/>
          </w:tblBorders>
        </w:tblPrEx>
        <w:trPr>
          <w:trHeight w:val="20"/>
        </w:trPr>
        <w:tc>
          <w:tcPr>
            <w:tcW w:w="1072" w:type="pct"/>
            <w:gridSpan w:val="2"/>
            <w:vMerge/>
          </w:tcPr>
          <w:p w14:paraId="53C8C10D" w14:textId="77777777" w:rsidR="00414700" w:rsidRPr="00FD5631" w:rsidDel="002A1D54" w:rsidRDefault="00414700" w:rsidP="00414700">
            <w:pPr>
              <w:rPr>
                <w:bCs w:val="0"/>
              </w:rPr>
            </w:pPr>
          </w:p>
        </w:tc>
        <w:tc>
          <w:tcPr>
            <w:tcW w:w="3928" w:type="pct"/>
            <w:gridSpan w:val="5"/>
          </w:tcPr>
          <w:p w14:paraId="57A2FC71" w14:textId="77777777" w:rsidR="00414700" w:rsidRPr="00612DE2" w:rsidRDefault="00414700" w:rsidP="00BD19BC">
            <w:pPr>
              <w:jc w:val="both"/>
              <w:rPr>
                <w:bCs w:val="0"/>
              </w:rPr>
            </w:pPr>
            <w:r w:rsidRPr="00612DE2">
              <w:t>Основные и вспомогательные функции автоматических систем управления электроприводом</w:t>
            </w:r>
          </w:p>
        </w:tc>
      </w:tr>
      <w:tr w:rsidR="00FD5631" w:rsidRPr="00FD5631" w14:paraId="38A1EE3F" w14:textId="77777777" w:rsidTr="00BD19BC">
        <w:tblPrEx>
          <w:tblBorders>
            <w:top w:val="single" w:sz="4" w:space="0" w:color="808080" w:themeColor="background1" w:themeShade="80"/>
            <w:left w:val="single" w:sz="4" w:space="0" w:color="808080" w:themeColor="background1" w:themeShade="80"/>
            <w:bottom w:val="single" w:sz="4" w:space="0" w:color="808080" w:themeColor="background1" w:themeShade="80"/>
            <w:right w:val="single" w:sz="4" w:space="0" w:color="808080" w:themeColor="background1" w:themeShade="80"/>
            <w:insideH w:val="single" w:sz="4" w:space="0" w:color="808080" w:themeColor="background1" w:themeShade="80"/>
            <w:insideV w:val="single" w:sz="4" w:space="0" w:color="808080" w:themeColor="background1" w:themeShade="80"/>
          </w:tblBorders>
        </w:tblPrEx>
        <w:trPr>
          <w:trHeight w:val="20"/>
        </w:trPr>
        <w:tc>
          <w:tcPr>
            <w:tcW w:w="1072" w:type="pct"/>
            <w:gridSpan w:val="2"/>
            <w:vMerge/>
          </w:tcPr>
          <w:p w14:paraId="0AED7B63" w14:textId="77777777" w:rsidR="00414700" w:rsidRPr="00FD5631" w:rsidDel="002A1D54" w:rsidRDefault="00414700" w:rsidP="00414700">
            <w:pPr>
              <w:rPr>
                <w:bCs w:val="0"/>
              </w:rPr>
            </w:pPr>
          </w:p>
        </w:tc>
        <w:tc>
          <w:tcPr>
            <w:tcW w:w="3928" w:type="pct"/>
            <w:gridSpan w:val="5"/>
          </w:tcPr>
          <w:p w14:paraId="53A33E82" w14:textId="77777777" w:rsidR="00414700" w:rsidRPr="00612DE2" w:rsidRDefault="00414700" w:rsidP="00BD19BC">
            <w:pPr>
              <w:jc w:val="both"/>
              <w:rPr>
                <w:bCs w:val="0"/>
              </w:rPr>
            </w:pPr>
            <w:r w:rsidRPr="00612DE2">
              <w:t>Принципы управления электроприводом</w:t>
            </w:r>
          </w:p>
        </w:tc>
      </w:tr>
      <w:tr w:rsidR="00FD5631" w:rsidRPr="00FD5631" w14:paraId="0BCEFED8" w14:textId="77777777" w:rsidTr="00BD19BC">
        <w:tblPrEx>
          <w:tblBorders>
            <w:top w:val="single" w:sz="4" w:space="0" w:color="808080" w:themeColor="background1" w:themeShade="80"/>
            <w:left w:val="single" w:sz="4" w:space="0" w:color="808080" w:themeColor="background1" w:themeShade="80"/>
            <w:bottom w:val="single" w:sz="4" w:space="0" w:color="808080" w:themeColor="background1" w:themeShade="80"/>
            <w:right w:val="single" w:sz="4" w:space="0" w:color="808080" w:themeColor="background1" w:themeShade="80"/>
            <w:insideH w:val="single" w:sz="4" w:space="0" w:color="808080" w:themeColor="background1" w:themeShade="80"/>
            <w:insideV w:val="single" w:sz="4" w:space="0" w:color="808080" w:themeColor="background1" w:themeShade="80"/>
          </w:tblBorders>
        </w:tblPrEx>
        <w:trPr>
          <w:trHeight w:val="20"/>
        </w:trPr>
        <w:tc>
          <w:tcPr>
            <w:tcW w:w="1072" w:type="pct"/>
            <w:gridSpan w:val="2"/>
            <w:vMerge/>
          </w:tcPr>
          <w:p w14:paraId="373DCBBE" w14:textId="77777777" w:rsidR="00414700" w:rsidRPr="00FD5631" w:rsidDel="002A1D54" w:rsidRDefault="00414700" w:rsidP="00414700">
            <w:pPr>
              <w:rPr>
                <w:bCs w:val="0"/>
              </w:rPr>
            </w:pPr>
          </w:p>
        </w:tc>
        <w:tc>
          <w:tcPr>
            <w:tcW w:w="3928" w:type="pct"/>
            <w:gridSpan w:val="5"/>
          </w:tcPr>
          <w:p w14:paraId="58BDFE3B" w14:textId="77777777" w:rsidR="00414700" w:rsidRPr="00612DE2" w:rsidRDefault="00414700" w:rsidP="00BD19BC">
            <w:pPr>
              <w:jc w:val="both"/>
              <w:rPr>
                <w:bCs w:val="0"/>
              </w:rPr>
            </w:pPr>
            <w:r w:rsidRPr="00612DE2">
              <w:t>Правила наладки схем управления электроприводом</w:t>
            </w:r>
          </w:p>
        </w:tc>
      </w:tr>
      <w:tr w:rsidR="00FD5631" w:rsidRPr="00FD5631" w14:paraId="26346473" w14:textId="77777777" w:rsidTr="00BD19BC">
        <w:tblPrEx>
          <w:tblBorders>
            <w:top w:val="single" w:sz="4" w:space="0" w:color="808080" w:themeColor="background1" w:themeShade="80"/>
            <w:left w:val="single" w:sz="4" w:space="0" w:color="808080" w:themeColor="background1" w:themeShade="80"/>
            <w:bottom w:val="single" w:sz="4" w:space="0" w:color="808080" w:themeColor="background1" w:themeShade="80"/>
            <w:right w:val="single" w:sz="4" w:space="0" w:color="808080" w:themeColor="background1" w:themeShade="80"/>
            <w:insideH w:val="single" w:sz="4" w:space="0" w:color="808080" w:themeColor="background1" w:themeShade="80"/>
            <w:insideV w:val="single" w:sz="4" w:space="0" w:color="808080" w:themeColor="background1" w:themeShade="80"/>
          </w:tblBorders>
        </w:tblPrEx>
        <w:trPr>
          <w:trHeight w:val="20"/>
        </w:trPr>
        <w:tc>
          <w:tcPr>
            <w:tcW w:w="1072" w:type="pct"/>
            <w:gridSpan w:val="2"/>
            <w:vMerge/>
          </w:tcPr>
          <w:p w14:paraId="1F135D0B" w14:textId="77777777" w:rsidR="00414700" w:rsidRPr="00FD5631" w:rsidDel="002A1D54" w:rsidRDefault="00414700" w:rsidP="00414700">
            <w:pPr>
              <w:rPr>
                <w:bCs w:val="0"/>
              </w:rPr>
            </w:pPr>
          </w:p>
        </w:tc>
        <w:tc>
          <w:tcPr>
            <w:tcW w:w="3928" w:type="pct"/>
            <w:gridSpan w:val="5"/>
          </w:tcPr>
          <w:p w14:paraId="44E527CB" w14:textId="77777777" w:rsidR="00414700" w:rsidRPr="00612DE2" w:rsidRDefault="00414700" w:rsidP="00BD19BC">
            <w:pPr>
              <w:jc w:val="both"/>
              <w:rPr>
                <w:bCs w:val="0"/>
              </w:rPr>
            </w:pPr>
            <w:r w:rsidRPr="00612DE2">
              <w:t>Устройство и принцип работы полупроводниковых элементов, входящих в состав простых КИПиА</w:t>
            </w:r>
          </w:p>
        </w:tc>
      </w:tr>
      <w:tr w:rsidR="00FD5631" w:rsidRPr="00FD5631" w14:paraId="4A7FDDAE" w14:textId="77777777" w:rsidTr="00BD19BC">
        <w:tblPrEx>
          <w:tblBorders>
            <w:top w:val="single" w:sz="4" w:space="0" w:color="808080" w:themeColor="background1" w:themeShade="80"/>
            <w:left w:val="single" w:sz="4" w:space="0" w:color="808080" w:themeColor="background1" w:themeShade="80"/>
            <w:bottom w:val="single" w:sz="4" w:space="0" w:color="808080" w:themeColor="background1" w:themeShade="80"/>
            <w:right w:val="single" w:sz="4" w:space="0" w:color="808080" w:themeColor="background1" w:themeShade="80"/>
            <w:insideH w:val="single" w:sz="4" w:space="0" w:color="808080" w:themeColor="background1" w:themeShade="80"/>
            <w:insideV w:val="single" w:sz="4" w:space="0" w:color="808080" w:themeColor="background1" w:themeShade="80"/>
          </w:tblBorders>
        </w:tblPrEx>
        <w:trPr>
          <w:trHeight w:val="20"/>
        </w:trPr>
        <w:tc>
          <w:tcPr>
            <w:tcW w:w="1072" w:type="pct"/>
            <w:gridSpan w:val="2"/>
            <w:vMerge/>
          </w:tcPr>
          <w:p w14:paraId="42FE511D" w14:textId="77777777" w:rsidR="00414700" w:rsidRPr="00FD5631" w:rsidDel="002A1D54" w:rsidRDefault="00414700" w:rsidP="00414700">
            <w:pPr>
              <w:rPr>
                <w:bCs w:val="0"/>
              </w:rPr>
            </w:pPr>
          </w:p>
        </w:tc>
        <w:tc>
          <w:tcPr>
            <w:tcW w:w="3928" w:type="pct"/>
            <w:gridSpan w:val="5"/>
          </w:tcPr>
          <w:p w14:paraId="317AAE5C" w14:textId="77777777" w:rsidR="00414700" w:rsidRPr="00612DE2" w:rsidRDefault="00414700" w:rsidP="00BD19BC">
            <w:pPr>
              <w:jc w:val="both"/>
              <w:rPr>
                <w:bCs w:val="0"/>
              </w:rPr>
            </w:pPr>
            <w:r w:rsidRPr="00612DE2">
              <w:t xml:space="preserve">Основы электроники, электротехники и радиотехники </w:t>
            </w:r>
          </w:p>
        </w:tc>
      </w:tr>
      <w:tr w:rsidR="00FD5631" w:rsidRPr="00FD5631" w14:paraId="25384DE0" w14:textId="77777777" w:rsidTr="00BD19BC">
        <w:tblPrEx>
          <w:tblBorders>
            <w:top w:val="single" w:sz="4" w:space="0" w:color="808080" w:themeColor="background1" w:themeShade="80"/>
            <w:left w:val="single" w:sz="4" w:space="0" w:color="808080" w:themeColor="background1" w:themeShade="80"/>
            <w:bottom w:val="single" w:sz="4" w:space="0" w:color="808080" w:themeColor="background1" w:themeShade="80"/>
            <w:right w:val="single" w:sz="4" w:space="0" w:color="808080" w:themeColor="background1" w:themeShade="80"/>
            <w:insideH w:val="single" w:sz="4" w:space="0" w:color="808080" w:themeColor="background1" w:themeShade="80"/>
            <w:insideV w:val="single" w:sz="4" w:space="0" w:color="808080" w:themeColor="background1" w:themeShade="80"/>
          </w:tblBorders>
        </w:tblPrEx>
        <w:trPr>
          <w:trHeight w:val="20"/>
        </w:trPr>
        <w:tc>
          <w:tcPr>
            <w:tcW w:w="1072" w:type="pct"/>
            <w:gridSpan w:val="2"/>
            <w:vMerge/>
          </w:tcPr>
          <w:p w14:paraId="26684962" w14:textId="77777777" w:rsidR="00414700" w:rsidRPr="00FD5631" w:rsidDel="002A1D54" w:rsidRDefault="00414700" w:rsidP="00414700">
            <w:pPr>
              <w:rPr>
                <w:bCs w:val="0"/>
              </w:rPr>
            </w:pPr>
          </w:p>
        </w:tc>
        <w:tc>
          <w:tcPr>
            <w:tcW w:w="3928" w:type="pct"/>
            <w:gridSpan w:val="5"/>
          </w:tcPr>
          <w:p w14:paraId="09D40108" w14:textId="77777777" w:rsidR="00414700" w:rsidRPr="00612DE2" w:rsidRDefault="00414700" w:rsidP="00BD19BC">
            <w:pPr>
              <w:jc w:val="both"/>
              <w:rPr>
                <w:bCs w:val="0"/>
              </w:rPr>
            </w:pPr>
            <w:r w:rsidRPr="00612DE2">
              <w:t>Способы механической и электрической регулировок простых КИПиА</w:t>
            </w:r>
          </w:p>
        </w:tc>
      </w:tr>
      <w:tr w:rsidR="00FD5631" w:rsidRPr="00FD5631" w14:paraId="746CF8F9" w14:textId="77777777" w:rsidTr="00BD19BC">
        <w:tblPrEx>
          <w:tblBorders>
            <w:top w:val="single" w:sz="4" w:space="0" w:color="808080" w:themeColor="background1" w:themeShade="80"/>
            <w:left w:val="single" w:sz="4" w:space="0" w:color="808080" w:themeColor="background1" w:themeShade="80"/>
            <w:bottom w:val="single" w:sz="4" w:space="0" w:color="808080" w:themeColor="background1" w:themeShade="80"/>
            <w:right w:val="single" w:sz="4" w:space="0" w:color="808080" w:themeColor="background1" w:themeShade="80"/>
            <w:insideH w:val="single" w:sz="4" w:space="0" w:color="808080" w:themeColor="background1" w:themeShade="80"/>
            <w:insideV w:val="single" w:sz="4" w:space="0" w:color="808080" w:themeColor="background1" w:themeShade="80"/>
          </w:tblBorders>
        </w:tblPrEx>
        <w:trPr>
          <w:trHeight w:val="20"/>
        </w:trPr>
        <w:tc>
          <w:tcPr>
            <w:tcW w:w="1072" w:type="pct"/>
            <w:gridSpan w:val="2"/>
            <w:vMerge/>
          </w:tcPr>
          <w:p w14:paraId="7C10462A" w14:textId="77777777" w:rsidR="00414700" w:rsidRPr="00FD5631" w:rsidDel="002A1D54" w:rsidRDefault="00414700" w:rsidP="00414700">
            <w:pPr>
              <w:rPr>
                <w:bCs w:val="0"/>
              </w:rPr>
            </w:pPr>
          </w:p>
        </w:tc>
        <w:tc>
          <w:tcPr>
            <w:tcW w:w="3928" w:type="pct"/>
            <w:gridSpan w:val="5"/>
          </w:tcPr>
          <w:p w14:paraId="1760B784" w14:textId="77777777" w:rsidR="00414700" w:rsidRPr="00612DE2" w:rsidRDefault="00414700" w:rsidP="00BD19BC">
            <w:pPr>
              <w:jc w:val="both"/>
              <w:rPr>
                <w:bCs w:val="0"/>
              </w:rPr>
            </w:pPr>
            <w:r w:rsidRPr="00612DE2">
              <w:t>Способы макетирования схем для регулировки простых КИПиА</w:t>
            </w:r>
          </w:p>
        </w:tc>
      </w:tr>
      <w:tr w:rsidR="00FD5631" w:rsidRPr="00FD5631" w14:paraId="71A0A2A4" w14:textId="77777777" w:rsidTr="00BD19BC">
        <w:tblPrEx>
          <w:tblBorders>
            <w:top w:val="single" w:sz="4" w:space="0" w:color="808080" w:themeColor="background1" w:themeShade="80"/>
            <w:left w:val="single" w:sz="4" w:space="0" w:color="808080" w:themeColor="background1" w:themeShade="80"/>
            <w:bottom w:val="single" w:sz="4" w:space="0" w:color="808080" w:themeColor="background1" w:themeShade="80"/>
            <w:right w:val="single" w:sz="4" w:space="0" w:color="808080" w:themeColor="background1" w:themeShade="80"/>
            <w:insideH w:val="single" w:sz="4" w:space="0" w:color="808080" w:themeColor="background1" w:themeShade="80"/>
            <w:insideV w:val="single" w:sz="4" w:space="0" w:color="808080" w:themeColor="background1" w:themeShade="80"/>
          </w:tblBorders>
        </w:tblPrEx>
        <w:trPr>
          <w:trHeight w:val="20"/>
        </w:trPr>
        <w:tc>
          <w:tcPr>
            <w:tcW w:w="1072" w:type="pct"/>
            <w:gridSpan w:val="2"/>
            <w:vMerge/>
          </w:tcPr>
          <w:p w14:paraId="1398673D" w14:textId="77777777" w:rsidR="00414700" w:rsidRPr="00FD5631" w:rsidDel="002A1D54" w:rsidRDefault="00414700" w:rsidP="00414700">
            <w:pPr>
              <w:rPr>
                <w:bCs w:val="0"/>
              </w:rPr>
            </w:pPr>
          </w:p>
        </w:tc>
        <w:tc>
          <w:tcPr>
            <w:tcW w:w="3928" w:type="pct"/>
            <w:gridSpan w:val="5"/>
          </w:tcPr>
          <w:p w14:paraId="58BD4F86" w14:textId="77777777" w:rsidR="00414700" w:rsidRPr="00612DE2" w:rsidRDefault="00414700" w:rsidP="00BD19BC">
            <w:pPr>
              <w:jc w:val="both"/>
            </w:pPr>
            <w:r w:rsidRPr="00612DE2">
              <w:t>Виды и правила применения средств индивидуальной и коллективной защиты при наладке простых КИПиА</w:t>
            </w:r>
          </w:p>
        </w:tc>
      </w:tr>
      <w:tr w:rsidR="00FD5631" w:rsidRPr="00FD5631" w14:paraId="1A9ADE1D" w14:textId="77777777" w:rsidTr="00BD19BC">
        <w:tblPrEx>
          <w:tblBorders>
            <w:top w:val="single" w:sz="4" w:space="0" w:color="808080" w:themeColor="background1" w:themeShade="80"/>
            <w:left w:val="single" w:sz="4" w:space="0" w:color="808080" w:themeColor="background1" w:themeShade="80"/>
            <w:bottom w:val="single" w:sz="4" w:space="0" w:color="808080" w:themeColor="background1" w:themeShade="80"/>
            <w:right w:val="single" w:sz="4" w:space="0" w:color="808080" w:themeColor="background1" w:themeShade="80"/>
            <w:insideH w:val="single" w:sz="4" w:space="0" w:color="808080" w:themeColor="background1" w:themeShade="80"/>
            <w:insideV w:val="single" w:sz="4" w:space="0" w:color="808080" w:themeColor="background1" w:themeShade="80"/>
          </w:tblBorders>
        </w:tblPrEx>
        <w:trPr>
          <w:trHeight w:val="20"/>
        </w:trPr>
        <w:tc>
          <w:tcPr>
            <w:tcW w:w="1072" w:type="pct"/>
            <w:gridSpan w:val="2"/>
            <w:vMerge/>
          </w:tcPr>
          <w:p w14:paraId="3A8C5B0D" w14:textId="77777777" w:rsidR="00414700" w:rsidRPr="00FD5631" w:rsidDel="002A1D54" w:rsidRDefault="00414700" w:rsidP="00414700">
            <w:pPr>
              <w:rPr>
                <w:bCs w:val="0"/>
              </w:rPr>
            </w:pPr>
          </w:p>
        </w:tc>
        <w:tc>
          <w:tcPr>
            <w:tcW w:w="3928" w:type="pct"/>
            <w:gridSpan w:val="5"/>
          </w:tcPr>
          <w:p w14:paraId="358DC3BC" w14:textId="77777777" w:rsidR="00414700" w:rsidRPr="00612DE2" w:rsidRDefault="00414700" w:rsidP="00BD19BC">
            <w:pPr>
              <w:jc w:val="both"/>
            </w:pPr>
            <w:r w:rsidRPr="00612DE2">
              <w:t xml:space="preserve">Требования охраны труда, пожарной, промышленной, экологической безопасности и электробезопасности при наладке простых КИПиА </w:t>
            </w:r>
          </w:p>
        </w:tc>
      </w:tr>
      <w:tr w:rsidR="00FD5631" w:rsidRPr="00FD5631" w14:paraId="6AAFF7EB" w14:textId="77777777" w:rsidTr="00BD19BC">
        <w:tblPrEx>
          <w:tblBorders>
            <w:top w:val="single" w:sz="4" w:space="0" w:color="808080" w:themeColor="background1" w:themeShade="80"/>
            <w:left w:val="single" w:sz="4" w:space="0" w:color="808080" w:themeColor="background1" w:themeShade="80"/>
            <w:bottom w:val="single" w:sz="4" w:space="0" w:color="808080" w:themeColor="background1" w:themeShade="80"/>
            <w:right w:val="single" w:sz="4" w:space="0" w:color="808080" w:themeColor="background1" w:themeShade="80"/>
            <w:insideH w:val="single" w:sz="4" w:space="0" w:color="808080" w:themeColor="background1" w:themeShade="80"/>
            <w:insideV w:val="single" w:sz="4" w:space="0" w:color="808080" w:themeColor="background1" w:themeShade="80"/>
          </w:tblBorders>
        </w:tblPrEx>
        <w:trPr>
          <w:trHeight w:val="20"/>
        </w:trPr>
        <w:tc>
          <w:tcPr>
            <w:tcW w:w="1072" w:type="pct"/>
            <w:gridSpan w:val="2"/>
          </w:tcPr>
          <w:p w14:paraId="4247B7B5" w14:textId="77777777" w:rsidR="00414700" w:rsidRPr="00FD5631" w:rsidDel="002A1D54" w:rsidRDefault="00414700" w:rsidP="00414700">
            <w:pPr>
              <w:rPr>
                <w:bCs w:val="0"/>
              </w:rPr>
            </w:pPr>
            <w:r w:rsidRPr="00FD5631" w:rsidDel="002A1D54">
              <w:t>Другие характеристики</w:t>
            </w:r>
          </w:p>
        </w:tc>
        <w:tc>
          <w:tcPr>
            <w:tcW w:w="3928" w:type="pct"/>
            <w:gridSpan w:val="5"/>
            <w:shd w:val="clear" w:color="auto" w:fill="auto"/>
          </w:tcPr>
          <w:p w14:paraId="545F64EF" w14:textId="77777777" w:rsidR="00414700" w:rsidRPr="00612DE2" w:rsidRDefault="00414700" w:rsidP="00BD19BC">
            <w:pPr>
              <w:jc w:val="both"/>
              <w:rPr>
                <w:bCs w:val="0"/>
              </w:rPr>
            </w:pPr>
            <w:r w:rsidRPr="00612DE2">
              <w:t>-</w:t>
            </w:r>
          </w:p>
        </w:tc>
      </w:tr>
    </w:tbl>
    <w:p w14:paraId="504896C4" w14:textId="77777777" w:rsidR="00BD19BC" w:rsidRDefault="00BD19BC" w:rsidP="00FD5631">
      <w:pPr>
        <w:rPr>
          <w:b/>
          <w:bCs w:val="0"/>
        </w:rPr>
      </w:pPr>
    </w:p>
    <w:p w14:paraId="7BC6DD11" w14:textId="757CD01B" w:rsidR="000832DD" w:rsidRDefault="000832DD" w:rsidP="00FD5631">
      <w:pPr>
        <w:rPr>
          <w:b/>
          <w:bCs w:val="0"/>
        </w:rPr>
      </w:pPr>
      <w:r w:rsidRPr="00FD5631">
        <w:rPr>
          <w:b/>
          <w:bCs w:val="0"/>
        </w:rPr>
        <w:t>3.1.2. Трудовая функция</w:t>
      </w:r>
    </w:p>
    <w:p w14:paraId="48042DC1" w14:textId="77777777" w:rsidR="00BD19BC" w:rsidRPr="00FD5631" w:rsidRDefault="00BD19BC" w:rsidP="00FD5631">
      <w:pPr>
        <w:rPr>
          <w:b/>
          <w:bCs w:val="0"/>
        </w:rPr>
      </w:pPr>
    </w:p>
    <w:tbl>
      <w:tblPr>
        <w:tblW w:w="5000" w:type="pct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877"/>
        <w:gridCol w:w="4413"/>
        <w:gridCol w:w="674"/>
        <w:gridCol w:w="975"/>
        <w:gridCol w:w="1903"/>
        <w:gridCol w:w="579"/>
      </w:tblGrid>
      <w:tr w:rsidR="00E7679C" w:rsidRPr="00FD5631" w14:paraId="6FDF7B0C" w14:textId="77777777" w:rsidTr="00351E01">
        <w:trPr>
          <w:trHeight w:val="20"/>
        </w:trPr>
        <w:tc>
          <w:tcPr>
            <w:tcW w:w="900" w:type="pct"/>
            <w:tcBorders>
              <w:top w:val="nil"/>
              <w:bottom w:val="nil"/>
              <w:right w:val="single" w:sz="4" w:space="0" w:color="808080" w:themeColor="background1" w:themeShade="80"/>
            </w:tcBorders>
            <w:vAlign w:val="center"/>
          </w:tcPr>
          <w:p w14:paraId="1FDBD2C0" w14:textId="77777777" w:rsidR="000832DD" w:rsidRPr="00FD5631" w:rsidRDefault="000832DD" w:rsidP="00EC3C3A">
            <w:pPr>
              <w:rPr>
                <w:bCs w:val="0"/>
                <w:sz w:val="20"/>
              </w:rPr>
            </w:pPr>
            <w:r w:rsidRPr="00FD5631">
              <w:rPr>
                <w:sz w:val="20"/>
              </w:rPr>
              <w:t>Наименование</w:t>
            </w:r>
          </w:p>
        </w:tc>
        <w:tc>
          <w:tcPr>
            <w:tcW w:w="2117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4F30C626" w14:textId="77777777" w:rsidR="000832DD" w:rsidRPr="00FD5631" w:rsidRDefault="000832DD" w:rsidP="00EC3C3A">
            <w:pPr>
              <w:rPr>
                <w:bCs w:val="0"/>
              </w:rPr>
            </w:pPr>
            <w:r w:rsidRPr="00FD5631">
              <w:t xml:space="preserve">Испытание и сдача в эксплуатацию простых </w:t>
            </w:r>
            <w:r w:rsidR="00680044" w:rsidRPr="00FD5631">
              <w:t>КИПиА</w:t>
            </w:r>
          </w:p>
        </w:tc>
        <w:tc>
          <w:tcPr>
            <w:tcW w:w="323" w:type="pct"/>
            <w:tcBorders>
              <w:top w:val="nil"/>
              <w:left w:val="single" w:sz="4" w:space="0" w:color="808080" w:themeColor="background1" w:themeShade="80"/>
              <w:bottom w:val="nil"/>
              <w:right w:val="single" w:sz="4" w:space="0" w:color="808080" w:themeColor="background1" w:themeShade="80"/>
            </w:tcBorders>
            <w:vAlign w:val="center"/>
          </w:tcPr>
          <w:p w14:paraId="1D2E74B3" w14:textId="77777777" w:rsidR="000832DD" w:rsidRPr="00FD5631" w:rsidRDefault="000832DD" w:rsidP="00EC3C3A">
            <w:pPr>
              <w:jc w:val="center"/>
              <w:rPr>
                <w:bCs w:val="0"/>
                <w:sz w:val="20"/>
                <w:vertAlign w:val="superscript"/>
              </w:rPr>
            </w:pPr>
            <w:r w:rsidRPr="00FD5631">
              <w:rPr>
                <w:sz w:val="20"/>
              </w:rPr>
              <w:t>Код</w:t>
            </w:r>
          </w:p>
        </w:tc>
        <w:tc>
          <w:tcPr>
            <w:tcW w:w="468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1A3FC927" w14:textId="77777777" w:rsidR="000832DD" w:rsidRPr="00FD5631" w:rsidRDefault="008B1B41" w:rsidP="00351E01">
            <w:pPr>
              <w:jc w:val="center"/>
              <w:rPr>
                <w:bCs w:val="0"/>
              </w:rPr>
            </w:pPr>
            <w:r w:rsidRPr="00FD5631">
              <w:rPr>
                <w:lang w:val="en-US"/>
              </w:rPr>
              <w:t>A</w:t>
            </w:r>
            <w:r w:rsidR="000832DD" w:rsidRPr="00FD5631">
              <w:t>/02.3</w:t>
            </w:r>
          </w:p>
        </w:tc>
        <w:tc>
          <w:tcPr>
            <w:tcW w:w="913" w:type="pct"/>
            <w:tcBorders>
              <w:top w:val="nil"/>
              <w:left w:val="single" w:sz="4" w:space="0" w:color="808080" w:themeColor="background1" w:themeShade="80"/>
              <w:bottom w:val="nil"/>
              <w:right w:val="single" w:sz="4" w:space="0" w:color="808080" w:themeColor="background1" w:themeShade="80"/>
            </w:tcBorders>
            <w:vAlign w:val="center"/>
          </w:tcPr>
          <w:p w14:paraId="1C1493A5" w14:textId="77777777" w:rsidR="000832DD" w:rsidRPr="00FD5631" w:rsidRDefault="000832DD" w:rsidP="00EC3C3A">
            <w:pPr>
              <w:jc w:val="center"/>
              <w:rPr>
                <w:bCs w:val="0"/>
                <w:sz w:val="20"/>
                <w:vertAlign w:val="superscript"/>
              </w:rPr>
            </w:pPr>
            <w:r w:rsidRPr="00FD5631">
              <w:rPr>
                <w:sz w:val="20"/>
              </w:rPr>
              <w:t>Уровень (подуровень) квалификации</w:t>
            </w:r>
          </w:p>
        </w:tc>
        <w:tc>
          <w:tcPr>
            <w:tcW w:w="278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5C70D670" w14:textId="77777777" w:rsidR="000832DD" w:rsidRPr="00FD5631" w:rsidRDefault="000832DD" w:rsidP="00EC3C3A">
            <w:pPr>
              <w:jc w:val="center"/>
              <w:rPr>
                <w:bCs w:val="0"/>
              </w:rPr>
            </w:pPr>
            <w:r w:rsidRPr="00FD5631">
              <w:t>3</w:t>
            </w:r>
          </w:p>
        </w:tc>
      </w:tr>
    </w:tbl>
    <w:p w14:paraId="6B807EEE" w14:textId="77777777" w:rsidR="000832DD" w:rsidRPr="00FD5631" w:rsidRDefault="000832DD" w:rsidP="00EC3C3A"/>
    <w:tbl>
      <w:tblPr>
        <w:tblW w:w="5000" w:type="pct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ook w:val="01E0" w:firstRow="1" w:lastRow="1" w:firstColumn="1" w:lastColumn="1" w:noHBand="0" w:noVBand="0"/>
      </w:tblPr>
      <w:tblGrid>
        <w:gridCol w:w="2234"/>
        <w:gridCol w:w="8187"/>
      </w:tblGrid>
      <w:tr w:rsidR="00FD5631" w:rsidRPr="00FD5631" w14:paraId="675B7CB0" w14:textId="77777777" w:rsidTr="00BD19BC">
        <w:trPr>
          <w:trHeight w:val="20"/>
        </w:trPr>
        <w:tc>
          <w:tcPr>
            <w:tcW w:w="1072" w:type="pct"/>
            <w:vMerge w:val="restart"/>
          </w:tcPr>
          <w:p w14:paraId="0B5D79AD" w14:textId="77777777" w:rsidR="000832DD" w:rsidRPr="00FD5631" w:rsidRDefault="000832DD" w:rsidP="00EC3C3A">
            <w:r w:rsidRPr="00FD5631">
              <w:t>Трудовые действия</w:t>
            </w:r>
          </w:p>
        </w:tc>
        <w:tc>
          <w:tcPr>
            <w:tcW w:w="3928" w:type="pct"/>
          </w:tcPr>
          <w:p w14:paraId="1C118657" w14:textId="398AC9A7" w:rsidR="000832DD" w:rsidRPr="00FD5631" w:rsidRDefault="0066757B" w:rsidP="00BD19BC">
            <w:pPr>
              <w:jc w:val="both"/>
              <w:rPr>
                <w:rFonts w:eastAsia="Batang"/>
                <w:lang w:eastAsia="ko-KR"/>
              </w:rPr>
            </w:pPr>
            <w:r w:rsidRPr="00FD5631">
              <w:t xml:space="preserve">Установление последовательности выполнения работ при испытании </w:t>
            </w:r>
            <w:r w:rsidR="00F91E53" w:rsidRPr="00FD5631">
              <w:t xml:space="preserve">и </w:t>
            </w:r>
            <w:r w:rsidRPr="00FD5631">
              <w:t>сдаче простых</w:t>
            </w:r>
            <w:r w:rsidR="000832DD" w:rsidRPr="00FD5631">
              <w:t xml:space="preserve"> </w:t>
            </w:r>
            <w:r w:rsidR="00680044" w:rsidRPr="00FD5631">
              <w:t>КИПиА</w:t>
            </w:r>
          </w:p>
        </w:tc>
      </w:tr>
      <w:tr w:rsidR="00FD5631" w:rsidRPr="00FD5631" w14:paraId="0BFB5AAA" w14:textId="77777777" w:rsidTr="00BD19BC">
        <w:trPr>
          <w:trHeight w:val="20"/>
        </w:trPr>
        <w:tc>
          <w:tcPr>
            <w:tcW w:w="1072" w:type="pct"/>
            <w:vMerge/>
          </w:tcPr>
          <w:p w14:paraId="3BCB57E9" w14:textId="77777777" w:rsidR="000832DD" w:rsidRPr="00FD5631" w:rsidRDefault="000832DD" w:rsidP="00EC3C3A"/>
        </w:tc>
        <w:tc>
          <w:tcPr>
            <w:tcW w:w="3928" w:type="pct"/>
          </w:tcPr>
          <w:p w14:paraId="02F855AC" w14:textId="77777777" w:rsidR="000832DD" w:rsidRPr="00FD5631" w:rsidRDefault="000832DD" w:rsidP="00BD19BC">
            <w:pPr>
              <w:jc w:val="both"/>
            </w:pPr>
            <w:r w:rsidRPr="00FD5631">
              <w:t xml:space="preserve">Подготовка рабочего места при испытаниях и сдаче простых </w:t>
            </w:r>
            <w:r w:rsidR="00680044" w:rsidRPr="00FD5631">
              <w:t>КИПиА</w:t>
            </w:r>
            <w:r w:rsidRPr="00FD5631">
              <w:t xml:space="preserve"> </w:t>
            </w:r>
          </w:p>
        </w:tc>
      </w:tr>
      <w:tr w:rsidR="00FD5631" w:rsidRPr="00FD5631" w14:paraId="5A73E4C3" w14:textId="77777777" w:rsidTr="00BD19BC">
        <w:trPr>
          <w:trHeight w:val="20"/>
        </w:trPr>
        <w:tc>
          <w:tcPr>
            <w:tcW w:w="1072" w:type="pct"/>
            <w:vMerge/>
          </w:tcPr>
          <w:p w14:paraId="64B8E851" w14:textId="77777777" w:rsidR="0066757B" w:rsidRPr="00FD5631" w:rsidRDefault="0066757B" w:rsidP="0066757B"/>
        </w:tc>
        <w:tc>
          <w:tcPr>
            <w:tcW w:w="3928" w:type="pct"/>
          </w:tcPr>
          <w:p w14:paraId="24B54DBC" w14:textId="2C92C708" w:rsidR="0066757B" w:rsidRPr="00FD5631" w:rsidRDefault="0066757B" w:rsidP="00BD19BC">
            <w:pPr>
              <w:jc w:val="both"/>
            </w:pPr>
            <w:r w:rsidRPr="00FD5631">
              <w:t>Выбор инструментов и приспособлений для испытания и сдачи простых КИПиА</w:t>
            </w:r>
          </w:p>
        </w:tc>
      </w:tr>
      <w:tr w:rsidR="00FD5631" w:rsidRPr="00FD5631" w14:paraId="68290DE0" w14:textId="77777777" w:rsidTr="00BD19BC">
        <w:trPr>
          <w:trHeight w:val="20"/>
        </w:trPr>
        <w:tc>
          <w:tcPr>
            <w:tcW w:w="1072" w:type="pct"/>
            <w:vMerge/>
          </w:tcPr>
          <w:p w14:paraId="44D1E18F" w14:textId="77777777" w:rsidR="0066757B" w:rsidRPr="00FD5631" w:rsidRDefault="0066757B" w:rsidP="0066757B"/>
        </w:tc>
        <w:tc>
          <w:tcPr>
            <w:tcW w:w="3928" w:type="pct"/>
          </w:tcPr>
          <w:p w14:paraId="42C70574" w14:textId="77777777" w:rsidR="0066757B" w:rsidRPr="00FD5631" w:rsidRDefault="0066757B" w:rsidP="00BD19BC">
            <w:pPr>
              <w:jc w:val="both"/>
            </w:pPr>
            <w:r w:rsidRPr="00FD5631">
              <w:t>Испытания простых КИПиА с использованием стендового оборудования</w:t>
            </w:r>
          </w:p>
        </w:tc>
      </w:tr>
      <w:tr w:rsidR="00FD5631" w:rsidRPr="00FD5631" w14:paraId="0F9356F0" w14:textId="77777777" w:rsidTr="00BD19BC">
        <w:trPr>
          <w:trHeight w:val="20"/>
        </w:trPr>
        <w:tc>
          <w:tcPr>
            <w:tcW w:w="1072" w:type="pct"/>
            <w:vMerge/>
          </w:tcPr>
          <w:p w14:paraId="0A06494F" w14:textId="77777777" w:rsidR="0066757B" w:rsidRPr="00FD5631" w:rsidRDefault="0066757B" w:rsidP="0066757B"/>
        </w:tc>
        <w:tc>
          <w:tcPr>
            <w:tcW w:w="3928" w:type="pct"/>
          </w:tcPr>
          <w:p w14:paraId="2E3703A3" w14:textId="77777777" w:rsidR="0066757B" w:rsidRPr="00FD5631" w:rsidRDefault="0066757B" w:rsidP="00BD19BC">
            <w:pPr>
              <w:jc w:val="both"/>
            </w:pPr>
            <w:r w:rsidRPr="00FD5631">
              <w:t>Натурные испытания простых КИПиА</w:t>
            </w:r>
          </w:p>
        </w:tc>
      </w:tr>
      <w:tr w:rsidR="00FD5631" w:rsidRPr="00FD5631" w14:paraId="39C13E9D" w14:textId="77777777" w:rsidTr="00BD19BC">
        <w:trPr>
          <w:trHeight w:val="20"/>
        </w:trPr>
        <w:tc>
          <w:tcPr>
            <w:tcW w:w="1072" w:type="pct"/>
            <w:vMerge/>
          </w:tcPr>
          <w:p w14:paraId="227AFD0C" w14:textId="77777777" w:rsidR="0066757B" w:rsidRPr="00FD5631" w:rsidRDefault="0066757B" w:rsidP="0066757B"/>
        </w:tc>
        <w:tc>
          <w:tcPr>
            <w:tcW w:w="3928" w:type="pct"/>
          </w:tcPr>
          <w:p w14:paraId="634A7040" w14:textId="77777777" w:rsidR="0066757B" w:rsidRPr="00FD5631" w:rsidRDefault="0066757B" w:rsidP="00BD19BC">
            <w:pPr>
              <w:jc w:val="both"/>
            </w:pPr>
            <w:r w:rsidRPr="00FD5631">
              <w:t>Сдача простых КИПиА</w:t>
            </w:r>
          </w:p>
        </w:tc>
      </w:tr>
      <w:tr w:rsidR="00FD5631" w:rsidRPr="00FD5631" w14:paraId="463548F0" w14:textId="77777777" w:rsidTr="00BD19BC">
        <w:trPr>
          <w:trHeight w:val="20"/>
        </w:trPr>
        <w:tc>
          <w:tcPr>
            <w:tcW w:w="1072" w:type="pct"/>
            <w:vMerge/>
          </w:tcPr>
          <w:p w14:paraId="458BCE13" w14:textId="77777777" w:rsidR="0066757B" w:rsidRPr="00FD5631" w:rsidRDefault="0066757B" w:rsidP="0066757B"/>
        </w:tc>
        <w:tc>
          <w:tcPr>
            <w:tcW w:w="3928" w:type="pct"/>
          </w:tcPr>
          <w:p w14:paraId="1F6D7BDB" w14:textId="77777777" w:rsidR="0066757B" w:rsidRPr="00FD5631" w:rsidRDefault="0066757B" w:rsidP="00BD19BC">
            <w:pPr>
              <w:jc w:val="both"/>
            </w:pPr>
            <w:r w:rsidRPr="00FD5631">
              <w:t>Оформление документов на испытанные КИПиА</w:t>
            </w:r>
          </w:p>
        </w:tc>
      </w:tr>
      <w:tr w:rsidR="00FD5631" w:rsidRPr="00FD5631" w14:paraId="2D74B059" w14:textId="77777777" w:rsidTr="00BD19BC">
        <w:trPr>
          <w:trHeight w:val="20"/>
        </w:trPr>
        <w:tc>
          <w:tcPr>
            <w:tcW w:w="1072" w:type="pct"/>
            <w:vMerge w:val="restart"/>
          </w:tcPr>
          <w:p w14:paraId="053C0ADD" w14:textId="77777777" w:rsidR="0066757B" w:rsidRPr="00FD5631" w:rsidDel="002A1D54" w:rsidRDefault="0066757B" w:rsidP="0066757B">
            <w:r w:rsidRPr="00FD5631">
              <w:t>Необходимые умения</w:t>
            </w:r>
          </w:p>
        </w:tc>
        <w:tc>
          <w:tcPr>
            <w:tcW w:w="3928" w:type="pct"/>
          </w:tcPr>
          <w:p w14:paraId="6B79746F" w14:textId="1103217C" w:rsidR="0066757B" w:rsidRPr="00FD5631" w:rsidRDefault="0066757B" w:rsidP="00BD19BC">
            <w:pPr>
              <w:jc w:val="both"/>
            </w:pPr>
            <w:r w:rsidRPr="00FD5631">
              <w:t>Читать и анализировать конструкторскую документацию на испытания и сдачу простых КИПиА</w:t>
            </w:r>
          </w:p>
        </w:tc>
      </w:tr>
      <w:tr w:rsidR="00FD5631" w:rsidRPr="00FD5631" w14:paraId="119CBB45" w14:textId="77777777" w:rsidTr="00BD19BC">
        <w:trPr>
          <w:trHeight w:val="20"/>
        </w:trPr>
        <w:tc>
          <w:tcPr>
            <w:tcW w:w="1072" w:type="pct"/>
            <w:vMerge/>
          </w:tcPr>
          <w:p w14:paraId="7451D9CB" w14:textId="77777777" w:rsidR="0066757B" w:rsidRPr="00FD5631" w:rsidRDefault="0066757B" w:rsidP="0066757B"/>
        </w:tc>
        <w:tc>
          <w:tcPr>
            <w:tcW w:w="3928" w:type="pct"/>
          </w:tcPr>
          <w:p w14:paraId="031D2EE5" w14:textId="01426E28" w:rsidR="0066757B" w:rsidRPr="00FD5631" w:rsidRDefault="0066757B" w:rsidP="00BD19BC">
            <w:pPr>
              <w:jc w:val="both"/>
            </w:pPr>
            <w:r w:rsidRPr="00FD5631">
              <w:t>Читать и анализировать технологическую документацию на испытания и сдачу простых КИПиА</w:t>
            </w:r>
          </w:p>
        </w:tc>
      </w:tr>
      <w:tr w:rsidR="00FD5631" w:rsidRPr="00FD5631" w14:paraId="07DD4243" w14:textId="77777777" w:rsidTr="00BD19BC">
        <w:trPr>
          <w:trHeight w:val="20"/>
        </w:trPr>
        <w:tc>
          <w:tcPr>
            <w:tcW w:w="1072" w:type="pct"/>
            <w:vMerge/>
          </w:tcPr>
          <w:p w14:paraId="709E2111" w14:textId="77777777" w:rsidR="0066757B" w:rsidRPr="00FD5631" w:rsidRDefault="0066757B" w:rsidP="0066757B"/>
        </w:tc>
        <w:tc>
          <w:tcPr>
            <w:tcW w:w="3928" w:type="pct"/>
          </w:tcPr>
          <w:p w14:paraId="7D67881A" w14:textId="77777777" w:rsidR="0066757B" w:rsidRPr="00FD5631" w:rsidRDefault="0066757B" w:rsidP="00BD19BC">
            <w:pPr>
              <w:jc w:val="both"/>
            </w:pPr>
            <w:r w:rsidRPr="00FD5631">
              <w:t>Подготавливать рабочее место для рационального и безопасного выполнения работ при испытаниях и сдаче простых КИПиА</w:t>
            </w:r>
          </w:p>
        </w:tc>
      </w:tr>
      <w:tr w:rsidR="00FD5631" w:rsidRPr="00FD5631" w14:paraId="22F23AEA" w14:textId="77777777" w:rsidTr="00BD19BC">
        <w:trPr>
          <w:trHeight w:val="20"/>
        </w:trPr>
        <w:tc>
          <w:tcPr>
            <w:tcW w:w="1072" w:type="pct"/>
            <w:vMerge/>
          </w:tcPr>
          <w:p w14:paraId="4E43BEB5" w14:textId="77777777" w:rsidR="0066757B" w:rsidRPr="00FD5631" w:rsidRDefault="0066757B" w:rsidP="0066757B"/>
        </w:tc>
        <w:tc>
          <w:tcPr>
            <w:tcW w:w="3928" w:type="pct"/>
          </w:tcPr>
          <w:p w14:paraId="17F812B4" w14:textId="29A1A125" w:rsidR="0066757B" w:rsidRPr="00FD5631" w:rsidRDefault="0066757B" w:rsidP="00BD19BC">
            <w:pPr>
              <w:jc w:val="both"/>
            </w:pPr>
            <w:r w:rsidRPr="00FD5631">
              <w:t xml:space="preserve">Выбирать инструменты </w:t>
            </w:r>
            <w:r w:rsidR="00E90783" w:rsidRPr="00FD5631">
              <w:t xml:space="preserve">и </w:t>
            </w:r>
            <w:r w:rsidR="00F91E53" w:rsidRPr="00FD5631">
              <w:t>оборудование</w:t>
            </w:r>
            <w:r w:rsidRPr="00FD5631">
              <w:t xml:space="preserve"> для производства работ при испытаниях и сдаче простых КИПиА</w:t>
            </w:r>
          </w:p>
        </w:tc>
      </w:tr>
      <w:tr w:rsidR="00FD5631" w:rsidRPr="00FD5631" w14:paraId="12D8A8E3" w14:textId="77777777" w:rsidTr="00BD19BC">
        <w:trPr>
          <w:trHeight w:val="20"/>
        </w:trPr>
        <w:tc>
          <w:tcPr>
            <w:tcW w:w="1072" w:type="pct"/>
            <w:vMerge/>
          </w:tcPr>
          <w:p w14:paraId="41CAED56" w14:textId="77777777" w:rsidR="0066757B" w:rsidRPr="00FD5631" w:rsidRDefault="0066757B" w:rsidP="0066757B"/>
        </w:tc>
        <w:tc>
          <w:tcPr>
            <w:tcW w:w="3928" w:type="pct"/>
          </w:tcPr>
          <w:p w14:paraId="20FFDD47" w14:textId="77777777" w:rsidR="0066757B" w:rsidRPr="00FD5631" w:rsidRDefault="0066757B" w:rsidP="00BD19BC">
            <w:pPr>
              <w:jc w:val="both"/>
            </w:pPr>
            <w:r w:rsidRPr="00FD5631">
              <w:t>Просматривать конструкторскую и технологическую документацию на простые КИПиА с использованием прикладных компьютерных программ</w:t>
            </w:r>
          </w:p>
        </w:tc>
      </w:tr>
      <w:tr w:rsidR="00FD5631" w:rsidRPr="00FD5631" w14:paraId="41C54C44" w14:textId="77777777" w:rsidTr="00BD19BC">
        <w:trPr>
          <w:trHeight w:val="20"/>
        </w:trPr>
        <w:tc>
          <w:tcPr>
            <w:tcW w:w="1072" w:type="pct"/>
            <w:vMerge/>
          </w:tcPr>
          <w:p w14:paraId="1CD3D9DE" w14:textId="77777777" w:rsidR="0066757B" w:rsidRPr="00FD5631" w:rsidRDefault="0066757B" w:rsidP="0066757B"/>
        </w:tc>
        <w:tc>
          <w:tcPr>
            <w:tcW w:w="3928" w:type="pct"/>
          </w:tcPr>
          <w:p w14:paraId="0659E57B" w14:textId="77777777" w:rsidR="0066757B" w:rsidRPr="00FD5631" w:rsidRDefault="0066757B" w:rsidP="00BD19BC">
            <w:pPr>
              <w:jc w:val="both"/>
            </w:pPr>
            <w:r w:rsidRPr="00FD5631">
              <w:t>Печатать конструкторскую и технологическую документацию на простые КИПиА с использованием устройств вывода графической и текстовой информации</w:t>
            </w:r>
          </w:p>
        </w:tc>
      </w:tr>
      <w:tr w:rsidR="00FD5631" w:rsidRPr="00FD5631" w14:paraId="0F5E10C0" w14:textId="77777777" w:rsidTr="00BD19BC">
        <w:trPr>
          <w:trHeight w:val="20"/>
        </w:trPr>
        <w:tc>
          <w:tcPr>
            <w:tcW w:w="1072" w:type="pct"/>
            <w:vMerge/>
          </w:tcPr>
          <w:p w14:paraId="490BA977" w14:textId="77777777" w:rsidR="0066757B" w:rsidRPr="00FD5631" w:rsidRDefault="0066757B" w:rsidP="0066757B"/>
        </w:tc>
        <w:tc>
          <w:tcPr>
            <w:tcW w:w="3928" w:type="pct"/>
          </w:tcPr>
          <w:p w14:paraId="5F710F1F" w14:textId="77777777" w:rsidR="0066757B" w:rsidRPr="00FD5631" w:rsidRDefault="0066757B" w:rsidP="00BD19BC">
            <w:pPr>
              <w:jc w:val="both"/>
            </w:pPr>
            <w:r w:rsidRPr="00FD5631">
              <w:t>Просматривать документы на простые КИПиА и их реквизиты в электронном архиве</w:t>
            </w:r>
          </w:p>
        </w:tc>
      </w:tr>
      <w:tr w:rsidR="00FD5631" w:rsidRPr="00FD5631" w14:paraId="1081690B" w14:textId="77777777" w:rsidTr="00BD19BC">
        <w:trPr>
          <w:trHeight w:val="20"/>
        </w:trPr>
        <w:tc>
          <w:tcPr>
            <w:tcW w:w="1072" w:type="pct"/>
            <w:vMerge/>
          </w:tcPr>
          <w:p w14:paraId="26B54C3A" w14:textId="77777777" w:rsidR="0066757B" w:rsidRPr="00FD5631" w:rsidRDefault="0066757B" w:rsidP="0066757B"/>
        </w:tc>
        <w:tc>
          <w:tcPr>
            <w:tcW w:w="3928" w:type="pct"/>
          </w:tcPr>
          <w:p w14:paraId="143A0292" w14:textId="77777777" w:rsidR="0066757B" w:rsidRPr="00FD5631" w:rsidRDefault="0066757B" w:rsidP="00BD19BC">
            <w:pPr>
              <w:jc w:val="both"/>
            </w:pPr>
            <w:r w:rsidRPr="00FD5631">
              <w:t>Сохранять документы на простые КИПиА из электронного архива</w:t>
            </w:r>
          </w:p>
        </w:tc>
      </w:tr>
      <w:tr w:rsidR="00FD5631" w:rsidRPr="00FD5631" w14:paraId="245DCBF6" w14:textId="77777777" w:rsidTr="00BD19BC">
        <w:trPr>
          <w:trHeight w:val="20"/>
        </w:trPr>
        <w:tc>
          <w:tcPr>
            <w:tcW w:w="1072" w:type="pct"/>
            <w:vMerge/>
          </w:tcPr>
          <w:p w14:paraId="4FA781D8" w14:textId="77777777" w:rsidR="0066757B" w:rsidRPr="00FD5631" w:rsidRDefault="0066757B" w:rsidP="0066757B"/>
        </w:tc>
        <w:tc>
          <w:tcPr>
            <w:tcW w:w="3928" w:type="pct"/>
          </w:tcPr>
          <w:p w14:paraId="682D13CF" w14:textId="77777777" w:rsidR="0066757B" w:rsidRPr="00FD5631" w:rsidRDefault="0066757B" w:rsidP="00BD19BC">
            <w:pPr>
              <w:jc w:val="both"/>
            </w:pPr>
            <w:r w:rsidRPr="00FD5631">
              <w:t>Производить испытания систем измерения и регулирования температуры простых КИПиА</w:t>
            </w:r>
          </w:p>
        </w:tc>
      </w:tr>
      <w:tr w:rsidR="00FD5631" w:rsidRPr="00FD5631" w14:paraId="0584A9D1" w14:textId="77777777" w:rsidTr="00BD19BC">
        <w:trPr>
          <w:trHeight w:val="20"/>
        </w:trPr>
        <w:tc>
          <w:tcPr>
            <w:tcW w:w="1072" w:type="pct"/>
            <w:vMerge/>
          </w:tcPr>
          <w:p w14:paraId="3D665517" w14:textId="77777777" w:rsidR="0066757B" w:rsidRPr="00FD5631" w:rsidRDefault="0066757B" w:rsidP="0066757B"/>
        </w:tc>
        <w:tc>
          <w:tcPr>
            <w:tcW w:w="3928" w:type="pct"/>
          </w:tcPr>
          <w:p w14:paraId="19DB1A17" w14:textId="77777777" w:rsidR="0066757B" w:rsidRPr="00FD5631" w:rsidRDefault="0066757B" w:rsidP="00BD19BC">
            <w:pPr>
              <w:jc w:val="both"/>
            </w:pPr>
            <w:r w:rsidRPr="00FD5631">
              <w:t>Производить испытания систем измерения и регулирования давления простых КИПиА</w:t>
            </w:r>
          </w:p>
        </w:tc>
      </w:tr>
      <w:tr w:rsidR="00FD5631" w:rsidRPr="00FD5631" w14:paraId="407CCB6D" w14:textId="77777777" w:rsidTr="00BD19BC">
        <w:trPr>
          <w:trHeight w:val="20"/>
        </w:trPr>
        <w:tc>
          <w:tcPr>
            <w:tcW w:w="1072" w:type="pct"/>
            <w:vMerge/>
          </w:tcPr>
          <w:p w14:paraId="4D737903" w14:textId="77777777" w:rsidR="0066757B" w:rsidRPr="00FD5631" w:rsidRDefault="0066757B" w:rsidP="0066757B"/>
        </w:tc>
        <w:tc>
          <w:tcPr>
            <w:tcW w:w="3928" w:type="pct"/>
          </w:tcPr>
          <w:p w14:paraId="61F649DF" w14:textId="77777777" w:rsidR="0066757B" w:rsidRPr="00FD5631" w:rsidRDefault="0066757B" w:rsidP="00BD19BC">
            <w:pPr>
              <w:jc w:val="both"/>
            </w:pPr>
            <w:r w:rsidRPr="00FD5631">
              <w:t>Производить испытания систем и устройств расхода и уровня простых КИПиА</w:t>
            </w:r>
          </w:p>
        </w:tc>
      </w:tr>
      <w:tr w:rsidR="00FD5631" w:rsidRPr="00FD5631" w14:paraId="7240111D" w14:textId="77777777" w:rsidTr="00BD19BC">
        <w:trPr>
          <w:trHeight w:val="20"/>
        </w:trPr>
        <w:tc>
          <w:tcPr>
            <w:tcW w:w="1072" w:type="pct"/>
            <w:vMerge/>
          </w:tcPr>
          <w:p w14:paraId="0E94DF28" w14:textId="77777777" w:rsidR="0066757B" w:rsidRPr="00FD5631" w:rsidRDefault="0066757B" w:rsidP="0066757B"/>
        </w:tc>
        <w:tc>
          <w:tcPr>
            <w:tcW w:w="3928" w:type="pct"/>
          </w:tcPr>
          <w:p w14:paraId="0041AABF" w14:textId="77777777" w:rsidR="0066757B" w:rsidRPr="00FD5631" w:rsidRDefault="0066757B" w:rsidP="00BD19BC">
            <w:pPr>
              <w:jc w:val="both"/>
            </w:pPr>
            <w:r w:rsidRPr="00FD5631">
              <w:t xml:space="preserve">Производить испытания КИПиА электропривода </w:t>
            </w:r>
          </w:p>
        </w:tc>
      </w:tr>
      <w:tr w:rsidR="00FD5631" w:rsidRPr="00FD5631" w14:paraId="0D2188F3" w14:textId="77777777" w:rsidTr="00BD19BC">
        <w:trPr>
          <w:trHeight w:val="20"/>
        </w:trPr>
        <w:tc>
          <w:tcPr>
            <w:tcW w:w="1072" w:type="pct"/>
            <w:vMerge/>
          </w:tcPr>
          <w:p w14:paraId="1EDD7A6D" w14:textId="77777777" w:rsidR="0066757B" w:rsidRPr="00FD5631" w:rsidRDefault="0066757B" w:rsidP="0066757B"/>
        </w:tc>
        <w:tc>
          <w:tcPr>
            <w:tcW w:w="3928" w:type="pct"/>
          </w:tcPr>
          <w:p w14:paraId="31AE773F" w14:textId="77777777" w:rsidR="0066757B" w:rsidRPr="00FD5631" w:rsidRDefault="0066757B" w:rsidP="00BD19BC">
            <w:pPr>
              <w:jc w:val="both"/>
            </w:pPr>
            <w:r w:rsidRPr="00FD5631">
              <w:t xml:space="preserve">Производить испытания схем управления электроприводом </w:t>
            </w:r>
          </w:p>
        </w:tc>
      </w:tr>
      <w:tr w:rsidR="00FD5631" w:rsidRPr="00FD5631" w14:paraId="466DA0F4" w14:textId="77777777" w:rsidTr="00BD19BC">
        <w:trPr>
          <w:trHeight w:val="20"/>
        </w:trPr>
        <w:tc>
          <w:tcPr>
            <w:tcW w:w="1072" w:type="pct"/>
            <w:vMerge/>
          </w:tcPr>
          <w:p w14:paraId="5A8F9CAE" w14:textId="77777777" w:rsidR="0066757B" w:rsidRPr="00FD5631" w:rsidRDefault="0066757B" w:rsidP="0066757B"/>
        </w:tc>
        <w:tc>
          <w:tcPr>
            <w:tcW w:w="3928" w:type="pct"/>
          </w:tcPr>
          <w:p w14:paraId="527AA736" w14:textId="77777777" w:rsidR="0066757B" w:rsidRPr="00FD5631" w:rsidRDefault="0066757B" w:rsidP="00BD19BC">
            <w:pPr>
              <w:jc w:val="both"/>
            </w:pPr>
            <w:r w:rsidRPr="00FD5631">
              <w:t>Производить сдачу простых КИПиА</w:t>
            </w:r>
          </w:p>
        </w:tc>
      </w:tr>
      <w:tr w:rsidR="00FD5631" w:rsidRPr="00FD5631" w14:paraId="0EDE7E21" w14:textId="77777777" w:rsidTr="00BD19BC">
        <w:trPr>
          <w:trHeight w:val="20"/>
        </w:trPr>
        <w:tc>
          <w:tcPr>
            <w:tcW w:w="1072" w:type="pct"/>
            <w:vMerge/>
          </w:tcPr>
          <w:p w14:paraId="76C47E6A" w14:textId="77777777" w:rsidR="0066757B" w:rsidRPr="00FD5631" w:rsidRDefault="0066757B" w:rsidP="0066757B"/>
        </w:tc>
        <w:tc>
          <w:tcPr>
            <w:tcW w:w="3928" w:type="pct"/>
          </w:tcPr>
          <w:p w14:paraId="6B32972D" w14:textId="77777777" w:rsidR="0066757B" w:rsidRPr="00FD5631" w:rsidRDefault="0066757B" w:rsidP="00BD19BC">
            <w:pPr>
              <w:jc w:val="both"/>
            </w:pPr>
            <w:r w:rsidRPr="00FD5631">
              <w:t>Снимать характеристики при проведении испытаний простых КИПиА</w:t>
            </w:r>
          </w:p>
        </w:tc>
      </w:tr>
      <w:tr w:rsidR="00FD5631" w:rsidRPr="00FD5631" w14:paraId="6ADF2308" w14:textId="77777777" w:rsidTr="00BD19BC">
        <w:trPr>
          <w:trHeight w:val="20"/>
        </w:trPr>
        <w:tc>
          <w:tcPr>
            <w:tcW w:w="1072" w:type="pct"/>
            <w:vMerge/>
          </w:tcPr>
          <w:p w14:paraId="0899774E" w14:textId="77777777" w:rsidR="0066757B" w:rsidRPr="00FD5631" w:rsidRDefault="0066757B" w:rsidP="0066757B"/>
        </w:tc>
        <w:tc>
          <w:tcPr>
            <w:tcW w:w="3928" w:type="pct"/>
          </w:tcPr>
          <w:p w14:paraId="0282B179" w14:textId="77777777" w:rsidR="0066757B" w:rsidRPr="00FD5631" w:rsidRDefault="0066757B" w:rsidP="00BD19BC">
            <w:pPr>
              <w:jc w:val="both"/>
            </w:pPr>
            <w:r w:rsidRPr="00FD5631">
              <w:t>Составлять на основе полученных характеристик сводные таблицы, графики, сетки испытания простых КИПиА</w:t>
            </w:r>
          </w:p>
        </w:tc>
      </w:tr>
      <w:tr w:rsidR="00FD5631" w:rsidRPr="00FD5631" w14:paraId="72C4798E" w14:textId="77777777" w:rsidTr="00BD19BC">
        <w:trPr>
          <w:trHeight w:val="20"/>
        </w:trPr>
        <w:tc>
          <w:tcPr>
            <w:tcW w:w="1072" w:type="pct"/>
            <w:vMerge/>
          </w:tcPr>
          <w:p w14:paraId="0D4FCCF8" w14:textId="77777777" w:rsidR="0066757B" w:rsidRPr="00FD5631" w:rsidRDefault="0066757B" w:rsidP="0066757B"/>
        </w:tc>
        <w:tc>
          <w:tcPr>
            <w:tcW w:w="3928" w:type="pct"/>
          </w:tcPr>
          <w:p w14:paraId="4976EF3B" w14:textId="77777777" w:rsidR="0066757B" w:rsidRPr="00FD5631" w:rsidRDefault="0066757B" w:rsidP="00BD19BC">
            <w:pPr>
              <w:jc w:val="both"/>
            </w:pPr>
            <w:r w:rsidRPr="00FD5631">
              <w:t>Обрабатывать результаты измерений характеристик простых КИПиА с использованием средств вычислительной техники</w:t>
            </w:r>
          </w:p>
        </w:tc>
      </w:tr>
      <w:tr w:rsidR="00FD5631" w:rsidRPr="00FD5631" w14:paraId="116E93EC" w14:textId="77777777" w:rsidTr="00BD19BC">
        <w:trPr>
          <w:trHeight w:val="20"/>
        </w:trPr>
        <w:tc>
          <w:tcPr>
            <w:tcW w:w="1072" w:type="pct"/>
            <w:vMerge/>
          </w:tcPr>
          <w:p w14:paraId="76783598" w14:textId="77777777" w:rsidR="0066757B" w:rsidRPr="00FD5631" w:rsidRDefault="0066757B" w:rsidP="0066757B"/>
        </w:tc>
        <w:tc>
          <w:tcPr>
            <w:tcW w:w="3928" w:type="pct"/>
          </w:tcPr>
          <w:p w14:paraId="7CACEF8B" w14:textId="77777777" w:rsidR="0066757B" w:rsidRPr="00FD5631" w:rsidRDefault="0066757B" w:rsidP="00BD19BC">
            <w:pPr>
              <w:jc w:val="both"/>
            </w:pPr>
            <w:r w:rsidRPr="00FD5631">
              <w:t>Заполнять паспорта и аттестаты испытанных КИПиА</w:t>
            </w:r>
          </w:p>
        </w:tc>
      </w:tr>
      <w:tr w:rsidR="00FD5631" w:rsidRPr="00FD5631" w14:paraId="44770E75" w14:textId="77777777" w:rsidTr="00BD19BC">
        <w:trPr>
          <w:trHeight w:val="20"/>
        </w:trPr>
        <w:tc>
          <w:tcPr>
            <w:tcW w:w="1072" w:type="pct"/>
            <w:vMerge/>
          </w:tcPr>
          <w:p w14:paraId="5A2D71EA" w14:textId="77777777" w:rsidR="0066757B" w:rsidRPr="00FD5631" w:rsidRDefault="0066757B" w:rsidP="0066757B"/>
        </w:tc>
        <w:tc>
          <w:tcPr>
            <w:tcW w:w="3928" w:type="pct"/>
          </w:tcPr>
          <w:p w14:paraId="1C780C28" w14:textId="77777777" w:rsidR="0066757B" w:rsidRPr="00FD5631" w:rsidRDefault="0066757B" w:rsidP="00BD19BC">
            <w:pPr>
              <w:jc w:val="both"/>
            </w:pPr>
            <w:r w:rsidRPr="00FD5631">
              <w:t>Использовать текстовые редакторы (процессоры) для заполнения паспортов и аттестатов простых КИПиА</w:t>
            </w:r>
          </w:p>
        </w:tc>
      </w:tr>
      <w:tr w:rsidR="00FD5631" w:rsidRPr="00FD5631" w14:paraId="66E1F2DB" w14:textId="77777777" w:rsidTr="00BD19BC">
        <w:trPr>
          <w:trHeight w:val="20"/>
        </w:trPr>
        <w:tc>
          <w:tcPr>
            <w:tcW w:w="1072" w:type="pct"/>
            <w:vMerge w:val="restart"/>
          </w:tcPr>
          <w:p w14:paraId="267273A0" w14:textId="77777777" w:rsidR="0066757B" w:rsidRPr="00FD5631" w:rsidDel="002A1D54" w:rsidRDefault="0066757B" w:rsidP="0066757B">
            <w:r w:rsidRPr="00FD5631" w:rsidDel="002A1D54">
              <w:t xml:space="preserve">Необходимые </w:t>
            </w:r>
            <w:r w:rsidRPr="00FD5631">
              <w:t>знания</w:t>
            </w:r>
          </w:p>
        </w:tc>
        <w:tc>
          <w:tcPr>
            <w:tcW w:w="3928" w:type="pct"/>
          </w:tcPr>
          <w:p w14:paraId="0FCA81CB" w14:textId="77777777" w:rsidR="0066757B" w:rsidRPr="00FD5631" w:rsidRDefault="0066757B" w:rsidP="00BD19BC">
            <w:pPr>
              <w:jc w:val="both"/>
            </w:pPr>
            <w:r w:rsidRPr="00FD5631">
              <w:t>Требования, предъявляемые к рабочему месту при испытаниях и сдаче простых КИПиА</w:t>
            </w:r>
          </w:p>
        </w:tc>
      </w:tr>
      <w:tr w:rsidR="00FD5631" w:rsidRPr="00FD5631" w14:paraId="585B875E" w14:textId="77777777" w:rsidTr="00BD19BC">
        <w:trPr>
          <w:trHeight w:val="20"/>
        </w:trPr>
        <w:tc>
          <w:tcPr>
            <w:tcW w:w="1072" w:type="pct"/>
            <w:vMerge/>
          </w:tcPr>
          <w:p w14:paraId="052E988C" w14:textId="77777777" w:rsidR="0066757B" w:rsidRPr="00FD5631" w:rsidDel="002A1D54" w:rsidRDefault="0066757B" w:rsidP="0066757B"/>
        </w:tc>
        <w:tc>
          <w:tcPr>
            <w:tcW w:w="3928" w:type="pct"/>
          </w:tcPr>
          <w:p w14:paraId="679EF64B" w14:textId="77777777" w:rsidR="0066757B" w:rsidRPr="00FD5631" w:rsidRDefault="0066757B" w:rsidP="00BD19BC">
            <w:pPr>
              <w:jc w:val="both"/>
            </w:pPr>
            <w:r w:rsidRPr="00FD5631">
              <w:t>Виды, конструкция, назначение, возможности и правила использования инструментов, приспособлений и оборудования при испытаниях и сдаче простых КИПиА</w:t>
            </w:r>
          </w:p>
        </w:tc>
      </w:tr>
      <w:tr w:rsidR="00FD5631" w:rsidRPr="00FD5631" w14:paraId="314E2682" w14:textId="77777777" w:rsidTr="00BD19BC">
        <w:trPr>
          <w:trHeight w:val="20"/>
        </w:trPr>
        <w:tc>
          <w:tcPr>
            <w:tcW w:w="1072" w:type="pct"/>
            <w:vMerge/>
          </w:tcPr>
          <w:p w14:paraId="4A64FF1C" w14:textId="77777777" w:rsidR="0066757B" w:rsidRPr="00FD5631" w:rsidDel="002A1D54" w:rsidRDefault="0066757B" w:rsidP="0066757B"/>
        </w:tc>
        <w:tc>
          <w:tcPr>
            <w:tcW w:w="3928" w:type="pct"/>
          </w:tcPr>
          <w:p w14:paraId="1F9BA679" w14:textId="77777777" w:rsidR="0066757B" w:rsidRPr="00FD5631" w:rsidRDefault="0066757B" w:rsidP="00BD19BC">
            <w:pPr>
              <w:jc w:val="both"/>
            </w:pPr>
            <w:r w:rsidRPr="00FD5631">
              <w:t>Основные форматы представления электронной графической и текстовой информации</w:t>
            </w:r>
          </w:p>
        </w:tc>
      </w:tr>
      <w:tr w:rsidR="00FD5631" w:rsidRPr="00FD5631" w14:paraId="48187D15" w14:textId="77777777" w:rsidTr="00BD19BC">
        <w:trPr>
          <w:trHeight w:val="20"/>
        </w:trPr>
        <w:tc>
          <w:tcPr>
            <w:tcW w:w="1072" w:type="pct"/>
            <w:vMerge/>
          </w:tcPr>
          <w:p w14:paraId="1E2805B2" w14:textId="77777777" w:rsidR="0066757B" w:rsidRPr="00FD5631" w:rsidDel="002A1D54" w:rsidRDefault="0066757B" w:rsidP="0066757B"/>
        </w:tc>
        <w:tc>
          <w:tcPr>
            <w:tcW w:w="3928" w:type="pct"/>
          </w:tcPr>
          <w:p w14:paraId="006F478C" w14:textId="77777777" w:rsidR="0066757B" w:rsidRPr="00FD5631" w:rsidRDefault="0066757B" w:rsidP="00BD19BC">
            <w:pPr>
              <w:jc w:val="both"/>
            </w:pPr>
            <w:r w:rsidRPr="00FD5631">
              <w:t>Прикладные компьютерные программы для просмотра текстовой информации: наименования, возможности и порядок работы в них</w:t>
            </w:r>
          </w:p>
        </w:tc>
      </w:tr>
      <w:tr w:rsidR="00FD5631" w:rsidRPr="00FD5631" w14:paraId="0DF440A2" w14:textId="77777777" w:rsidTr="00BD19BC">
        <w:trPr>
          <w:trHeight w:val="20"/>
        </w:trPr>
        <w:tc>
          <w:tcPr>
            <w:tcW w:w="1072" w:type="pct"/>
            <w:vMerge/>
          </w:tcPr>
          <w:p w14:paraId="6E836372" w14:textId="77777777" w:rsidR="0066757B" w:rsidRPr="00FD5631" w:rsidDel="002A1D54" w:rsidRDefault="0066757B" w:rsidP="0066757B"/>
        </w:tc>
        <w:tc>
          <w:tcPr>
            <w:tcW w:w="3928" w:type="pct"/>
          </w:tcPr>
          <w:p w14:paraId="418B0965" w14:textId="77777777" w:rsidR="0066757B" w:rsidRPr="00FD5631" w:rsidRDefault="0066757B" w:rsidP="00BD19BC">
            <w:pPr>
              <w:jc w:val="both"/>
            </w:pPr>
            <w:r w:rsidRPr="00FD5631">
              <w:t>Прикладные компьютерные программы для просмотра графической информации: наименования, возможности и порядок работы в них</w:t>
            </w:r>
          </w:p>
        </w:tc>
      </w:tr>
      <w:tr w:rsidR="00FD5631" w:rsidRPr="00FD5631" w14:paraId="2AA900E6" w14:textId="77777777" w:rsidTr="00BD19BC">
        <w:trPr>
          <w:trHeight w:val="20"/>
        </w:trPr>
        <w:tc>
          <w:tcPr>
            <w:tcW w:w="1072" w:type="pct"/>
            <w:vMerge/>
          </w:tcPr>
          <w:p w14:paraId="6E6051A1" w14:textId="77777777" w:rsidR="0066757B" w:rsidRPr="00FD5631" w:rsidDel="002A1D54" w:rsidRDefault="0066757B" w:rsidP="0066757B"/>
        </w:tc>
        <w:tc>
          <w:tcPr>
            <w:tcW w:w="3928" w:type="pct"/>
          </w:tcPr>
          <w:p w14:paraId="002871F9" w14:textId="77777777" w:rsidR="0066757B" w:rsidRPr="00FD5631" w:rsidRDefault="0066757B" w:rsidP="00BD19BC">
            <w:pPr>
              <w:jc w:val="both"/>
            </w:pPr>
            <w:r w:rsidRPr="00FD5631">
              <w:t>Виды, назначение и порядок применения устройств вывода графической и текстовой информации</w:t>
            </w:r>
          </w:p>
        </w:tc>
      </w:tr>
      <w:tr w:rsidR="00FD5631" w:rsidRPr="00FD5631" w14:paraId="2A0F240C" w14:textId="77777777" w:rsidTr="00BD19BC">
        <w:trPr>
          <w:trHeight w:val="20"/>
        </w:trPr>
        <w:tc>
          <w:tcPr>
            <w:tcW w:w="1072" w:type="pct"/>
            <w:vMerge/>
          </w:tcPr>
          <w:p w14:paraId="30944E2D" w14:textId="77777777" w:rsidR="0066757B" w:rsidRPr="00FD5631" w:rsidDel="002A1D54" w:rsidRDefault="0066757B" w:rsidP="0066757B"/>
        </w:tc>
        <w:tc>
          <w:tcPr>
            <w:tcW w:w="3928" w:type="pct"/>
          </w:tcPr>
          <w:p w14:paraId="4487D54F" w14:textId="77777777" w:rsidR="0066757B" w:rsidRPr="00FD5631" w:rsidRDefault="0066757B" w:rsidP="00BD19BC">
            <w:pPr>
              <w:jc w:val="both"/>
            </w:pPr>
            <w:r w:rsidRPr="00FD5631">
              <w:t>Порядок работы с электронным архивом технической документации</w:t>
            </w:r>
          </w:p>
        </w:tc>
      </w:tr>
      <w:tr w:rsidR="00FD5631" w:rsidRPr="00FD5631" w14:paraId="098BC562" w14:textId="77777777" w:rsidTr="00BD19BC">
        <w:trPr>
          <w:trHeight w:val="20"/>
        </w:trPr>
        <w:tc>
          <w:tcPr>
            <w:tcW w:w="1072" w:type="pct"/>
            <w:vMerge/>
          </w:tcPr>
          <w:p w14:paraId="21E6ACDD" w14:textId="77777777" w:rsidR="0066757B" w:rsidRPr="00FD5631" w:rsidDel="002A1D54" w:rsidRDefault="0066757B" w:rsidP="0066757B"/>
        </w:tc>
        <w:tc>
          <w:tcPr>
            <w:tcW w:w="3928" w:type="pct"/>
          </w:tcPr>
          <w:p w14:paraId="29825F39" w14:textId="77777777" w:rsidR="0066757B" w:rsidRPr="00FD5631" w:rsidRDefault="0066757B" w:rsidP="00BD19BC">
            <w:pPr>
              <w:jc w:val="both"/>
            </w:pPr>
            <w:r w:rsidRPr="00FD5631">
              <w:t>Методика проведения стендовых испытаний простых КИПиА</w:t>
            </w:r>
          </w:p>
        </w:tc>
      </w:tr>
      <w:tr w:rsidR="00FD5631" w:rsidRPr="00FD5631" w14:paraId="5B4344DF" w14:textId="77777777" w:rsidTr="00BD19BC">
        <w:trPr>
          <w:trHeight w:val="20"/>
        </w:trPr>
        <w:tc>
          <w:tcPr>
            <w:tcW w:w="1072" w:type="pct"/>
            <w:vMerge/>
          </w:tcPr>
          <w:p w14:paraId="521FF281" w14:textId="77777777" w:rsidR="0066757B" w:rsidRPr="00FD5631" w:rsidDel="002A1D54" w:rsidRDefault="0066757B" w:rsidP="0066757B"/>
        </w:tc>
        <w:tc>
          <w:tcPr>
            <w:tcW w:w="3928" w:type="pct"/>
          </w:tcPr>
          <w:p w14:paraId="2EA717A8" w14:textId="77777777" w:rsidR="0066757B" w:rsidRPr="00FD5631" w:rsidRDefault="0066757B" w:rsidP="00BD19BC">
            <w:pPr>
              <w:jc w:val="both"/>
            </w:pPr>
            <w:r w:rsidRPr="00FD5631">
              <w:t>Методика проведения натурных испытаний простых КИПиА</w:t>
            </w:r>
          </w:p>
        </w:tc>
      </w:tr>
      <w:tr w:rsidR="00FD5631" w:rsidRPr="00FD5631" w14:paraId="65641E7C" w14:textId="77777777" w:rsidTr="00BD19BC">
        <w:trPr>
          <w:trHeight w:val="20"/>
        </w:trPr>
        <w:tc>
          <w:tcPr>
            <w:tcW w:w="1072" w:type="pct"/>
            <w:vMerge/>
          </w:tcPr>
          <w:p w14:paraId="3EB60BBC" w14:textId="77777777" w:rsidR="0066757B" w:rsidRPr="00FD5631" w:rsidDel="002A1D54" w:rsidRDefault="0066757B" w:rsidP="0066757B"/>
        </w:tc>
        <w:tc>
          <w:tcPr>
            <w:tcW w:w="3928" w:type="pct"/>
          </w:tcPr>
          <w:p w14:paraId="68ECF446" w14:textId="77777777" w:rsidR="0066757B" w:rsidRPr="00FD5631" w:rsidRDefault="0066757B" w:rsidP="00BD19BC">
            <w:pPr>
              <w:jc w:val="both"/>
            </w:pPr>
            <w:r w:rsidRPr="00FD5631">
              <w:t>Способы проверки работоспособности систем измерения и регулирования температуры</w:t>
            </w:r>
          </w:p>
        </w:tc>
      </w:tr>
      <w:tr w:rsidR="00FD5631" w:rsidRPr="00FD5631" w14:paraId="51694B3F" w14:textId="77777777" w:rsidTr="00BD19BC">
        <w:trPr>
          <w:trHeight w:val="20"/>
        </w:trPr>
        <w:tc>
          <w:tcPr>
            <w:tcW w:w="1072" w:type="pct"/>
            <w:vMerge/>
          </w:tcPr>
          <w:p w14:paraId="4CF25AF4" w14:textId="77777777" w:rsidR="0066757B" w:rsidRPr="00FD5631" w:rsidDel="002A1D54" w:rsidRDefault="0066757B" w:rsidP="0066757B"/>
        </w:tc>
        <w:tc>
          <w:tcPr>
            <w:tcW w:w="3928" w:type="pct"/>
          </w:tcPr>
          <w:p w14:paraId="08982FAA" w14:textId="77777777" w:rsidR="0066757B" w:rsidRPr="00FD5631" w:rsidRDefault="0066757B" w:rsidP="00BD19BC">
            <w:pPr>
              <w:jc w:val="both"/>
            </w:pPr>
            <w:r w:rsidRPr="00FD5631">
              <w:t>Способы проверки работоспособности систем измерения и регулирования давления</w:t>
            </w:r>
          </w:p>
        </w:tc>
      </w:tr>
      <w:tr w:rsidR="00FD5631" w:rsidRPr="00FD5631" w14:paraId="4DB06A94" w14:textId="77777777" w:rsidTr="00BD19BC">
        <w:trPr>
          <w:trHeight w:val="20"/>
        </w:trPr>
        <w:tc>
          <w:tcPr>
            <w:tcW w:w="1072" w:type="pct"/>
            <w:vMerge/>
          </w:tcPr>
          <w:p w14:paraId="4F789C75" w14:textId="77777777" w:rsidR="0066757B" w:rsidRPr="00FD5631" w:rsidDel="002A1D54" w:rsidRDefault="0066757B" w:rsidP="0066757B"/>
        </w:tc>
        <w:tc>
          <w:tcPr>
            <w:tcW w:w="3928" w:type="pct"/>
          </w:tcPr>
          <w:p w14:paraId="611715E9" w14:textId="77777777" w:rsidR="0066757B" w:rsidRPr="00FD5631" w:rsidRDefault="0066757B" w:rsidP="00BD19BC">
            <w:pPr>
              <w:jc w:val="both"/>
            </w:pPr>
            <w:r w:rsidRPr="00FD5631">
              <w:t>Способы проверки работоспособности систем и устройств расхода и уровня</w:t>
            </w:r>
          </w:p>
        </w:tc>
      </w:tr>
      <w:tr w:rsidR="00FD5631" w:rsidRPr="00FD5631" w14:paraId="7F6164CE" w14:textId="77777777" w:rsidTr="00BD19BC">
        <w:trPr>
          <w:trHeight w:val="20"/>
        </w:trPr>
        <w:tc>
          <w:tcPr>
            <w:tcW w:w="1072" w:type="pct"/>
            <w:vMerge/>
          </w:tcPr>
          <w:p w14:paraId="03F58EEE" w14:textId="77777777" w:rsidR="0066757B" w:rsidRPr="00FD5631" w:rsidDel="002A1D54" w:rsidRDefault="0066757B" w:rsidP="0066757B"/>
        </w:tc>
        <w:tc>
          <w:tcPr>
            <w:tcW w:w="3928" w:type="pct"/>
          </w:tcPr>
          <w:p w14:paraId="7E78E7CB" w14:textId="77777777" w:rsidR="0066757B" w:rsidRPr="00FD5631" w:rsidRDefault="0066757B" w:rsidP="00BD19BC">
            <w:pPr>
              <w:jc w:val="both"/>
            </w:pPr>
            <w:r w:rsidRPr="00FD5631">
              <w:t>Способы проверки работоспособности КИПиА электропривода</w:t>
            </w:r>
          </w:p>
        </w:tc>
      </w:tr>
      <w:tr w:rsidR="00FD5631" w:rsidRPr="00FD5631" w14:paraId="4F739BBA" w14:textId="77777777" w:rsidTr="00BD19BC">
        <w:trPr>
          <w:trHeight w:val="20"/>
        </w:trPr>
        <w:tc>
          <w:tcPr>
            <w:tcW w:w="1072" w:type="pct"/>
            <w:vMerge/>
          </w:tcPr>
          <w:p w14:paraId="56654206" w14:textId="77777777" w:rsidR="0066757B" w:rsidRPr="00FD5631" w:rsidDel="002A1D54" w:rsidRDefault="0066757B" w:rsidP="0066757B"/>
        </w:tc>
        <w:tc>
          <w:tcPr>
            <w:tcW w:w="3928" w:type="pct"/>
          </w:tcPr>
          <w:p w14:paraId="05A2BE85" w14:textId="77777777" w:rsidR="0066757B" w:rsidRPr="00FD5631" w:rsidRDefault="0066757B" w:rsidP="00BD19BC">
            <w:pPr>
              <w:jc w:val="both"/>
            </w:pPr>
            <w:r w:rsidRPr="00FD5631">
              <w:t xml:space="preserve">Способы проверки работоспособности схем управления электроприводом </w:t>
            </w:r>
          </w:p>
        </w:tc>
      </w:tr>
      <w:tr w:rsidR="00FD5631" w:rsidRPr="00FD5631" w14:paraId="7BD8A9EB" w14:textId="77777777" w:rsidTr="00BD19BC">
        <w:trPr>
          <w:trHeight w:val="20"/>
        </w:trPr>
        <w:tc>
          <w:tcPr>
            <w:tcW w:w="1072" w:type="pct"/>
            <w:vMerge/>
          </w:tcPr>
          <w:p w14:paraId="212A1D3E" w14:textId="77777777" w:rsidR="0066757B" w:rsidRPr="00FD5631" w:rsidDel="002A1D54" w:rsidRDefault="0066757B" w:rsidP="0066757B"/>
        </w:tc>
        <w:tc>
          <w:tcPr>
            <w:tcW w:w="3928" w:type="pct"/>
          </w:tcPr>
          <w:p w14:paraId="67B091DD" w14:textId="77777777" w:rsidR="0066757B" w:rsidRPr="00FD5631" w:rsidRDefault="0066757B" w:rsidP="00BD19BC">
            <w:pPr>
              <w:jc w:val="both"/>
            </w:pPr>
            <w:r w:rsidRPr="00FD5631">
              <w:t>Порядок сдачи простых КИПиА</w:t>
            </w:r>
          </w:p>
        </w:tc>
      </w:tr>
      <w:tr w:rsidR="00FD5631" w:rsidRPr="00FD5631" w14:paraId="6EE341F1" w14:textId="77777777" w:rsidTr="00BD19BC">
        <w:trPr>
          <w:trHeight w:val="20"/>
        </w:trPr>
        <w:tc>
          <w:tcPr>
            <w:tcW w:w="1072" w:type="pct"/>
            <w:vMerge/>
          </w:tcPr>
          <w:p w14:paraId="41FB8605" w14:textId="77777777" w:rsidR="0066757B" w:rsidRPr="00FD5631" w:rsidDel="002A1D54" w:rsidRDefault="0066757B" w:rsidP="0066757B"/>
        </w:tc>
        <w:tc>
          <w:tcPr>
            <w:tcW w:w="3928" w:type="pct"/>
          </w:tcPr>
          <w:p w14:paraId="69514C26" w14:textId="77777777" w:rsidR="0066757B" w:rsidRPr="00FD5631" w:rsidRDefault="0066757B" w:rsidP="00BD19BC">
            <w:pPr>
              <w:jc w:val="both"/>
            </w:pPr>
            <w:r w:rsidRPr="00FD5631">
              <w:t>Правила снятия характеристик при проведении испытаний простых КИПиА</w:t>
            </w:r>
          </w:p>
        </w:tc>
      </w:tr>
      <w:tr w:rsidR="00FD5631" w:rsidRPr="00FD5631" w14:paraId="6639C0DD" w14:textId="77777777" w:rsidTr="00BD19BC">
        <w:trPr>
          <w:trHeight w:val="20"/>
        </w:trPr>
        <w:tc>
          <w:tcPr>
            <w:tcW w:w="1072" w:type="pct"/>
            <w:vMerge/>
          </w:tcPr>
          <w:p w14:paraId="1F65A939" w14:textId="77777777" w:rsidR="0066757B" w:rsidRPr="00FD5631" w:rsidDel="002A1D54" w:rsidRDefault="0066757B" w:rsidP="0066757B"/>
        </w:tc>
        <w:tc>
          <w:tcPr>
            <w:tcW w:w="3928" w:type="pct"/>
          </w:tcPr>
          <w:p w14:paraId="1A19AE20" w14:textId="77777777" w:rsidR="0066757B" w:rsidRPr="00FD5631" w:rsidRDefault="0066757B" w:rsidP="00BD19BC">
            <w:pPr>
              <w:jc w:val="both"/>
            </w:pPr>
            <w:r w:rsidRPr="00FD5631">
              <w:t>Методы обработки результатов измерений с использованием средств вычислительной техники</w:t>
            </w:r>
          </w:p>
        </w:tc>
      </w:tr>
      <w:tr w:rsidR="00FD5631" w:rsidRPr="00FD5631" w14:paraId="6D0544F1" w14:textId="77777777" w:rsidTr="00BD19BC">
        <w:trPr>
          <w:trHeight w:val="20"/>
        </w:trPr>
        <w:tc>
          <w:tcPr>
            <w:tcW w:w="1072" w:type="pct"/>
            <w:vMerge/>
          </w:tcPr>
          <w:p w14:paraId="50A8C3D0" w14:textId="77777777" w:rsidR="0066757B" w:rsidRPr="00FD5631" w:rsidDel="002A1D54" w:rsidRDefault="0066757B" w:rsidP="0066757B"/>
        </w:tc>
        <w:tc>
          <w:tcPr>
            <w:tcW w:w="3928" w:type="pct"/>
          </w:tcPr>
          <w:p w14:paraId="756CE11E" w14:textId="77777777" w:rsidR="0066757B" w:rsidRPr="00FD5631" w:rsidRDefault="0066757B" w:rsidP="00BD19BC">
            <w:pPr>
              <w:jc w:val="both"/>
            </w:pPr>
            <w:r w:rsidRPr="00FD5631">
              <w:t>Правила заполнения паспортов и аттестатов испытанных простых КИПиА</w:t>
            </w:r>
          </w:p>
        </w:tc>
      </w:tr>
      <w:tr w:rsidR="00FD5631" w:rsidRPr="00FD5631" w14:paraId="431FF9DF" w14:textId="77777777" w:rsidTr="00BD19BC">
        <w:trPr>
          <w:trHeight w:val="20"/>
        </w:trPr>
        <w:tc>
          <w:tcPr>
            <w:tcW w:w="1072" w:type="pct"/>
            <w:vMerge/>
          </w:tcPr>
          <w:p w14:paraId="7E32B3EE" w14:textId="77777777" w:rsidR="0066757B" w:rsidRPr="00FD5631" w:rsidDel="002A1D54" w:rsidRDefault="0066757B" w:rsidP="0066757B"/>
        </w:tc>
        <w:tc>
          <w:tcPr>
            <w:tcW w:w="3928" w:type="pct"/>
          </w:tcPr>
          <w:p w14:paraId="7A2D9E54" w14:textId="77777777" w:rsidR="0066757B" w:rsidRPr="00FD5631" w:rsidRDefault="0066757B" w:rsidP="00BD19BC">
            <w:pPr>
              <w:jc w:val="both"/>
            </w:pPr>
            <w:r w:rsidRPr="00FD5631">
              <w:t>Текстовые редакторы (процессоры): наименования, возможности и порядок работы в них</w:t>
            </w:r>
          </w:p>
        </w:tc>
      </w:tr>
      <w:tr w:rsidR="00FD5631" w:rsidRPr="00FD5631" w14:paraId="7FD76D60" w14:textId="77777777" w:rsidTr="00BD19BC">
        <w:trPr>
          <w:trHeight w:val="20"/>
        </w:trPr>
        <w:tc>
          <w:tcPr>
            <w:tcW w:w="1072" w:type="pct"/>
            <w:vMerge/>
          </w:tcPr>
          <w:p w14:paraId="3CC1B581" w14:textId="77777777" w:rsidR="0066757B" w:rsidRPr="00FD5631" w:rsidDel="002A1D54" w:rsidRDefault="0066757B" w:rsidP="0066757B"/>
        </w:tc>
        <w:tc>
          <w:tcPr>
            <w:tcW w:w="3928" w:type="pct"/>
          </w:tcPr>
          <w:p w14:paraId="6E5CF95E" w14:textId="77777777" w:rsidR="0066757B" w:rsidRPr="00FD5631" w:rsidRDefault="0066757B" w:rsidP="00BD19BC">
            <w:pPr>
              <w:jc w:val="both"/>
            </w:pPr>
            <w:r w:rsidRPr="00FD5631">
              <w:t>Виды и правила применения средств индивидуальной и коллективной защиты при наладке простых КИПиА</w:t>
            </w:r>
          </w:p>
        </w:tc>
      </w:tr>
      <w:tr w:rsidR="00FD5631" w:rsidRPr="00FD5631" w14:paraId="147B3D04" w14:textId="77777777" w:rsidTr="00BD19BC">
        <w:trPr>
          <w:trHeight w:val="20"/>
        </w:trPr>
        <w:tc>
          <w:tcPr>
            <w:tcW w:w="1072" w:type="pct"/>
            <w:vMerge/>
          </w:tcPr>
          <w:p w14:paraId="068C012D" w14:textId="77777777" w:rsidR="0066757B" w:rsidRPr="00FD5631" w:rsidDel="002A1D54" w:rsidRDefault="0066757B" w:rsidP="0066757B"/>
        </w:tc>
        <w:tc>
          <w:tcPr>
            <w:tcW w:w="3928" w:type="pct"/>
          </w:tcPr>
          <w:p w14:paraId="4415D438" w14:textId="77777777" w:rsidR="0066757B" w:rsidRPr="00FD5631" w:rsidRDefault="0066757B" w:rsidP="00BD19BC">
            <w:pPr>
              <w:jc w:val="both"/>
            </w:pPr>
            <w:r w:rsidRPr="00FD5631">
              <w:t xml:space="preserve">Требования охраны труда, пожарной, промышленной, экологической безопасности и электробезопасности при испытаниях и сдаче простых КИПиА </w:t>
            </w:r>
          </w:p>
        </w:tc>
      </w:tr>
      <w:tr w:rsidR="00FD5631" w:rsidRPr="00FD5631" w14:paraId="6575A086" w14:textId="77777777" w:rsidTr="00BD19BC">
        <w:trPr>
          <w:trHeight w:val="20"/>
        </w:trPr>
        <w:tc>
          <w:tcPr>
            <w:tcW w:w="1072" w:type="pct"/>
          </w:tcPr>
          <w:p w14:paraId="56E07FAB" w14:textId="77777777" w:rsidR="0066757B" w:rsidRPr="00FD5631" w:rsidDel="002A1D54" w:rsidRDefault="0066757B" w:rsidP="0066757B">
            <w:r w:rsidRPr="00FD5631" w:rsidDel="002A1D54">
              <w:t>Другие характеристики</w:t>
            </w:r>
          </w:p>
        </w:tc>
        <w:tc>
          <w:tcPr>
            <w:tcW w:w="3928" w:type="pct"/>
            <w:shd w:val="clear" w:color="auto" w:fill="auto"/>
          </w:tcPr>
          <w:p w14:paraId="7D8EAC51" w14:textId="77777777" w:rsidR="0066757B" w:rsidRPr="00FD5631" w:rsidRDefault="0066757B" w:rsidP="00BD19BC">
            <w:pPr>
              <w:jc w:val="both"/>
            </w:pPr>
            <w:r w:rsidRPr="00FD5631">
              <w:t>-</w:t>
            </w:r>
          </w:p>
        </w:tc>
      </w:tr>
    </w:tbl>
    <w:p w14:paraId="39FE3C8C" w14:textId="77777777" w:rsidR="00BD19BC" w:rsidRDefault="00BD19BC" w:rsidP="00BD19BC">
      <w:bookmarkStart w:id="13" w:name="_Toc9113375"/>
    </w:p>
    <w:p w14:paraId="3F7795D8" w14:textId="6B265E58" w:rsidR="000832DD" w:rsidRDefault="000832DD" w:rsidP="00EC3C3A">
      <w:pPr>
        <w:pStyle w:val="2"/>
      </w:pPr>
      <w:bookmarkStart w:id="14" w:name="_Toc188748107"/>
      <w:r w:rsidRPr="00FD5631">
        <w:t>3.2. Обобщенная трудовая функция</w:t>
      </w:r>
      <w:bookmarkEnd w:id="13"/>
      <w:bookmarkEnd w:id="14"/>
    </w:p>
    <w:p w14:paraId="78EA1AAE" w14:textId="77777777" w:rsidR="00BD19BC" w:rsidRPr="00BD19BC" w:rsidRDefault="00BD19BC" w:rsidP="00BD19BC"/>
    <w:tbl>
      <w:tblPr>
        <w:tblW w:w="5000" w:type="pct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868"/>
        <w:gridCol w:w="3993"/>
        <w:gridCol w:w="673"/>
        <w:gridCol w:w="669"/>
        <w:gridCol w:w="1982"/>
        <w:gridCol w:w="1236"/>
      </w:tblGrid>
      <w:tr w:rsidR="00E7679C" w:rsidRPr="00FD5631" w14:paraId="1603C0A4" w14:textId="77777777" w:rsidTr="00680044">
        <w:trPr>
          <w:trHeight w:val="20"/>
        </w:trPr>
        <w:tc>
          <w:tcPr>
            <w:tcW w:w="896" w:type="pct"/>
            <w:tcBorders>
              <w:top w:val="nil"/>
              <w:bottom w:val="nil"/>
              <w:right w:val="single" w:sz="4" w:space="0" w:color="808080" w:themeColor="background1" w:themeShade="80"/>
            </w:tcBorders>
            <w:vAlign w:val="center"/>
          </w:tcPr>
          <w:p w14:paraId="78119082" w14:textId="77777777" w:rsidR="000832DD" w:rsidRPr="00FD5631" w:rsidRDefault="000832DD" w:rsidP="00EC3C3A">
            <w:pPr>
              <w:rPr>
                <w:bCs w:val="0"/>
                <w:sz w:val="20"/>
              </w:rPr>
            </w:pPr>
            <w:r w:rsidRPr="00FD5631">
              <w:rPr>
                <w:sz w:val="20"/>
              </w:rPr>
              <w:t>Наименование</w:t>
            </w:r>
          </w:p>
        </w:tc>
        <w:tc>
          <w:tcPr>
            <w:tcW w:w="1916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54E1C715" w14:textId="77777777" w:rsidR="000832DD" w:rsidRPr="00FD5631" w:rsidRDefault="000832DD" w:rsidP="00EC3C3A">
            <w:pPr>
              <w:rPr>
                <w:bCs w:val="0"/>
                <w:sz w:val="18"/>
                <w:szCs w:val="16"/>
              </w:rPr>
            </w:pPr>
            <w:r w:rsidRPr="00FD5631">
              <w:rPr>
                <w:rFonts w:eastAsia="Calibri"/>
              </w:rPr>
              <w:t xml:space="preserve">Наладка и сдача </w:t>
            </w:r>
            <w:r w:rsidR="00680044" w:rsidRPr="00FD5631">
              <w:rPr>
                <w:rFonts w:eastAsia="Calibri"/>
              </w:rPr>
              <w:t>КИПиА</w:t>
            </w:r>
            <w:r w:rsidRPr="00FD5631">
              <w:rPr>
                <w:rFonts w:eastAsia="Calibri"/>
              </w:rPr>
              <w:t xml:space="preserve"> средней сложности</w:t>
            </w:r>
          </w:p>
        </w:tc>
        <w:tc>
          <w:tcPr>
            <w:tcW w:w="323" w:type="pct"/>
            <w:tcBorders>
              <w:top w:val="nil"/>
              <w:left w:val="single" w:sz="4" w:space="0" w:color="808080" w:themeColor="background1" w:themeShade="80"/>
              <w:bottom w:val="nil"/>
              <w:right w:val="single" w:sz="4" w:space="0" w:color="808080" w:themeColor="background1" w:themeShade="80"/>
            </w:tcBorders>
            <w:vAlign w:val="center"/>
          </w:tcPr>
          <w:p w14:paraId="749F5435" w14:textId="77777777" w:rsidR="000832DD" w:rsidRPr="00FD5631" w:rsidRDefault="000832DD" w:rsidP="00EC3C3A">
            <w:pPr>
              <w:jc w:val="center"/>
              <w:rPr>
                <w:bCs w:val="0"/>
                <w:sz w:val="20"/>
                <w:vertAlign w:val="superscript"/>
              </w:rPr>
            </w:pPr>
            <w:r w:rsidRPr="00FD5631">
              <w:rPr>
                <w:sz w:val="20"/>
              </w:rPr>
              <w:t>Код</w:t>
            </w:r>
          </w:p>
        </w:tc>
        <w:tc>
          <w:tcPr>
            <w:tcW w:w="321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1F6E5E75" w14:textId="77777777" w:rsidR="000832DD" w:rsidRPr="00FD5631" w:rsidRDefault="008B1B41" w:rsidP="00EC3C3A">
            <w:pPr>
              <w:jc w:val="center"/>
              <w:rPr>
                <w:bCs w:val="0"/>
                <w:lang w:val="en-US"/>
              </w:rPr>
            </w:pPr>
            <w:r w:rsidRPr="00FD5631">
              <w:rPr>
                <w:lang w:val="en-US"/>
              </w:rPr>
              <w:t>B</w:t>
            </w:r>
          </w:p>
        </w:tc>
        <w:tc>
          <w:tcPr>
            <w:tcW w:w="951" w:type="pct"/>
            <w:tcBorders>
              <w:top w:val="nil"/>
              <w:left w:val="single" w:sz="4" w:space="0" w:color="808080" w:themeColor="background1" w:themeShade="80"/>
              <w:bottom w:val="nil"/>
              <w:right w:val="single" w:sz="4" w:space="0" w:color="808080" w:themeColor="background1" w:themeShade="80"/>
            </w:tcBorders>
            <w:vAlign w:val="center"/>
          </w:tcPr>
          <w:p w14:paraId="682A62E0" w14:textId="77777777" w:rsidR="000832DD" w:rsidRPr="00FD5631" w:rsidRDefault="000832DD" w:rsidP="00EC3C3A">
            <w:pPr>
              <w:jc w:val="center"/>
              <w:rPr>
                <w:bCs w:val="0"/>
                <w:sz w:val="20"/>
                <w:vertAlign w:val="superscript"/>
              </w:rPr>
            </w:pPr>
            <w:r w:rsidRPr="00FD5631">
              <w:rPr>
                <w:sz w:val="20"/>
              </w:rPr>
              <w:t>Уровень квалификации</w:t>
            </w:r>
          </w:p>
        </w:tc>
        <w:tc>
          <w:tcPr>
            <w:tcW w:w="593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3D202A4E" w14:textId="77777777" w:rsidR="000832DD" w:rsidRPr="00FD5631" w:rsidRDefault="000832DD" w:rsidP="00EC3C3A">
            <w:pPr>
              <w:jc w:val="center"/>
              <w:rPr>
                <w:bCs w:val="0"/>
              </w:rPr>
            </w:pPr>
            <w:r w:rsidRPr="00FD5631">
              <w:t>4</w:t>
            </w:r>
          </w:p>
        </w:tc>
      </w:tr>
    </w:tbl>
    <w:p w14:paraId="2901FFF0" w14:textId="77777777" w:rsidR="000832DD" w:rsidRPr="00FD5631" w:rsidRDefault="000832DD" w:rsidP="00EC3C3A"/>
    <w:tbl>
      <w:tblPr>
        <w:tblW w:w="5000" w:type="pct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ook w:val="01E0" w:firstRow="1" w:lastRow="1" w:firstColumn="1" w:lastColumn="1" w:noHBand="0" w:noVBand="0"/>
      </w:tblPr>
      <w:tblGrid>
        <w:gridCol w:w="2234"/>
        <w:gridCol w:w="8187"/>
      </w:tblGrid>
      <w:tr w:rsidR="00BD19BC" w:rsidRPr="00FD5631" w14:paraId="6CC74D3D" w14:textId="77777777" w:rsidTr="00BD19BC">
        <w:trPr>
          <w:trHeight w:val="20"/>
        </w:trPr>
        <w:tc>
          <w:tcPr>
            <w:tcW w:w="1072" w:type="pct"/>
          </w:tcPr>
          <w:p w14:paraId="4AE648B4" w14:textId="559DCA55" w:rsidR="000832DD" w:rsidRPr="00FD5631" w:rsidRDefault="00FD5631" w:rsidP="00EC3C3A">
            <w:pPr>
              <w:rPr>
                <w:bCs w:val="0"/>
              </w:rPr>
            </w:pPr>
            <w:r>
              <w:t>Возможные наименования должностей, профессий рабочих</w:t>
            </w:r>
          </w:p>
        </w:tc>
        <w:tc>
          <w:tcPr>
            <w:tcW w:w="3928" w:type="pct"/>
            <w:shd w:val="clear" w:color="auto" w:fill="auto"/>
          </w:tcPr>
          <w:p w14:paraId="7F800185" w14:textId="77777777" w:rsidR="000832DD" w:rsidRPr="00FD5631" w:rsidRDefault="000832DD" w:rsidP="00A203C0">
            <w:pPr>
              <w:rPr>
                <w:bCs w:val="0"/>
              </w:rPr>
            </w:pPr>
            <w:r w:rsidRPr="00FD5631">
              <w:t>Наладчик контрольно-измерительных приборов и автоматики 5</w:t>
            </w:r>
            <w:r w:rsidR="00A203C0" w:rsidRPr="00FD5631">
              <w:t>-</w:t>
            </w:r>
            <w:r w:rsidRPr="00FD5631">
              <w:t>го разряда</w:t>
            </w:r>
          </w:p>
        </w:tc>
      </w:tr>
    </w:tbl>
    <w:p w14:paraId="34EB1C2A" w14:textId="77777777" w:rsidR="000832DD" w:rsidRDefault="000832DD" w:rsidP="00EC3C3A"/>
    <w:p w14:paraId="5267F0C1" w14:textId="162A3143" w:rsidR="00BD19BC" w:rsidRDefault="00BD19BC" w:rsidP="00EC3C3A">
      <w:r>
        <w:t>Пути достижения квалификации</w:t>
      </w:r>
    </w:p>
    <w:p w14:paraId="730314F8" w14:textId="77777777" w:rsidR="00BD19BC" w:rsidRPr="00FD5631" w:rsidRDefault="00BD19BC" w:rsidP="00EC3C3A"/>
    <w:tbl>
      <w:tblPr>
        <w:tblW w:w="5000" w:type="pct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ook w:val="01E0" w:firstRow="1" w:lastRow="1" w:firstColumn="1" w:lastColumn="1" w:noHBand="0" w:noVBand="0"/>
      </w:tblPr>
      <w:tblGrid>
        <w:gridCol w:w="2234"/>
        <w:gridCol w:w="8187"/>
      </w:tblGrid>
      <w:tr w:rsidR="00FD5631" w:rsidRPr="00FD5631" w14:paraId="530FB6C3" w14:textId="77777777" w:rsidTr="00BD19BC">
        <w:trPr>
          <w:trHeight w:val="20"/>
        </w:trPr>
        <w:tc>
          <w:tcPr>
            <w:tcW w:w="1072" w:type="pct"/>
          </w:tcPr>
          <w:p w14:paraId="3AA44C9A" w14:textId="4EBBB7DC" w:rsidR="000832DD" w:rsidRPr="00FD5631" w:rsidRDefault="00FD5631" w:rsidP="00EC3C3A">
            <w:pPr>
              <w:rPr>
                <w:bCs w:val="0"/>
              </w:rPr>
            </w:pPr>
            <w:r>
              <w:t>Образование и обучение</w:t>
            </w:r>
          </w:p>
        </w:tc>
        <w:tc>
          <w:tcPr>
            <w:tcW w:w="3928" w:type="pct"/>
          </w:tcPr>
          <w:p w14:paraId="56DDDD10" w14:textId="5C926405" w:rsidR="000832DD" w:rsidRPr="00FD5631" w:rsidRDefault="000832DD" w:rsidP="00EC3C3A">
            <w:pPr>
              <w:rPr>
                <w:rFonts w:eastAsia="Calibri"/>
              </w:rPr>
            </w:pPr>
            <w:r w:rsidRPr="00FD5631">
              <w:rPr>
                <w:rFonts w:eastAsia="Calibri"/>
              </w:rPr>
              <w:t>Среднее общее образование и</w:t>
            </w:r>
            <w:r w:rsidR="00E45A7D">
              <w:rPr>
                <w:rFonts w:eastAsia="Calibri"/>
              </w:rPr>
              <w:t xml:space="preserve"> </w:t>
            </w:r>
            <w:r w:rsidRPr="00FD5631">
              <w:rPr>
                <w:rFonts w:eastAsia="Calibri"/>
              </w:rPr>
              <w:t>профессиональное обучение – программы профессиональной подготовки по профессиям рабочих, должностям служащих; программы переподготовки рабочих, служащих; программы повышения квалификации рабочих, служащих</w:t>
            </w:r>
          </w:p>
          <w:p w14:paraId="18768CED" w14:textId="77777777" w:rsidR="000832DD" w:rsidRPr="00FD5631" w:rsidRDefault="000832DD" w:rsidP="00EC3C3A">
            <w:pPr>
              <w:rPr>
                <w:rFonts w:eastAsia="Calibri"/>
              </w:rPr>
            </w:pPr>
            <w:r w:rsidRPr="00FD5631">
              <w:rPr>
                <w:rFonts w:eastAsia="Calibri"/>
              </w:rPr>
              <w:t>или</w:t>
            </w:r>
          </w:p>
          <w:p w14:paraId="170918F9" w14:textId="77777777" w:rsidR="000832DD" w:rsidRPr="00FD5631" w:rsidRDefault="000832DD" w:rsidP="00EC3C3A">
            <w:pPr>
              <w:widowControl w:val="0"/>
              <w:tabs>
                <w:tab w:val="num" w:pos="567"/>
                <w:tab w:val="num" w:pos="927"/>
                <w:tab w:val="num" w:pos="1260"/>
              </w:tabs>
              <w:autoSpaceDE w:val="0"/>
              <w:autoSpaceDN w:val="0"/>
              <w:adjustRightInd w:val="0"/>
            </w:pPr>
            <w:r w:rsidRPr="00FD5631">
              <w:rPr>
                <w:rFonts w:eastAsia="Calibri"/>
              </w:rPr>
              <w:t>Среднее профессиональное образование – программы подготовки квалифицированных рабочих, служащих</w:t>
            </w:r>
          </w:p>
        </w:tc>
      </w:tr>
      <w:tr w:rsidR="00FD5631" w:rsidRPr="00FD5631" w14:paraId="58CFD95B" w14:textId="77777777" w:rsidTr="00BD19BC">
        <w:trPr>
          <w:trHeight w:val="20"/>
        </w:trPr>
        <w:tc>
          <w:tcPr>
            <w:tcW w:w="1072" w:type="pct"/>
          </w:tcPr>
          <w:p w14:paraId="1CE33A6C" w14:textId="6F17B52D" w:rsidR="000832DD" w:rsidRPr="00FD5631" w:rsidRDefault="00FD5631" w:rsidP="00EC3C3A">
            <w:pPr>
              <w:rPr>
                <w:bCs w:val="0"/>
              </w:rPr>
            </w:pPr>
            <w:r>
              <w:t>Опыт практической работы</w:t>
            </w:r>
          </w:p>
        </w:tc>
        <w:tc>
          <w:tcPr>
            <w:tcW w:w="3928" w:type="pct"/>
            <w:shd w:val="clear" w:color="auto" w:fill="auto"/>
          </w:tcPr>
          <w:p w14:paraId="54450412" w14:textId="77777777" w:rsidR="000832DD" w:rsidRPr="00FD5631" w:rsidRDefault="000832DD" w:rsidP="00EC3C3A">
            <w:pPr>
              <w:rPr>
                <w:lang w:eastAsia="en-US"/>
              </w:rPr>
            </w:pPr>
            <w:r w:rsidRPr="00FD5631">
              <w:rPr>
                <w:lang w:eastAsia="en-US"/>
              </w:rPr>
              <w:t xml:space="preserve">Не менее двух лет </w:t>
            </w:r>
            <w:r w:rsidRPr="00FD5631">
              <w:t>наладчиком по контрольно-измерительным приборам и автоматике 4</w:t>
            </w:r>
            <w:r w:rsidRPr="00FD5631">
              <w:rPr>
                <w:lang w:eastAsia="en-US"/>
              </w:rPr>
              <w:t>-го разряда для прошедших профессиональное обучение</w:t>
            </w:r>
          </w:p>
          <w:p w14:paraId="76BA0146" w14:textId="77777777" w:rsidR="000832DD" w:rsidRPr="00FD5631" w:rsidRDefault="000832DD" w:rsidP="00EC3C3A">
            <w:r w:rsidRPr="00FD5631">
              <w:rPr>
                <w:lang w:eastAsia="en-US"/>
              </w:rPr>
              <w:t xml:space="preserve">Не менее одного года </w:t>
            </w:r>
            <w:r w:rsidRPr="00FD5631">
              <w:t>наладчиком по контрольно-измерительным приборам и автоматике 4</w:t>
            </w:r>
            <w:r w:rsidRPr="00FD5631">
              <w:rPr>
                <w:lang w:eastAsia="en-US"/>
              </w:rPr>
              <w:t xml:space="preserve">-го разряда </w:t>
            </w:r>
            <w:r w:rsidRPr="00FD5631">
              <w:t>при наличии среднего профессионального образования</w:t>
            </w:r>
          </w:p>
        </w:tc>
      </w:tr>
    </w:tbl>
    <w:p w14:paraId="1BAB7A08" w14:textId="77777777" w:rsidR="00BD19BC" w:rsidRDefault="00BD19BC"/>
    <w:tbl>
      <w:tblPr>
        <w:tblW w:w="5000" w:type="pct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ook w:val="01E0" w:firstRow="1" w:lastRow="1" w:firstColumn="1" w:lastColumn="1" w:noHBand="0" w:noVBand="0"/>
      </w:tblPr>
      <w:tblGrid>
        <w:gridCol w:w="2234"/>
        <w:gridCol w:w="8187"/>
      </w:tblGrid>
      <w:tr w:rsidR="00FD5631" w:rsidRPr="00FD5631" w14:paraId="3A9F2F25" w14:textId="77777777" w:rsidTr="00BD19BC">
        <w:trPr>
          <w:trHeight w:val="20"/>
        </w:trPr>
        <w:tc>
          <w:tcPr>
            <w:tcW w:w="1072" w:type="pct"/>
          </w:tcPr>
          <w:p w14:paraId="38D26CDF" w14:textId="77777777" w:rsidR="000832DD" w:rsidRPr="00FD5631" w:rsidRDefault="000832DD" w:rsidP="00EC3C3A">
            <w:pPr>
              <w:rPr>
                <w:bCs w:val="0"/>
              </w:rPr>
            </w:pPr>
            <w:r w:rsidRPr="00FD5631">
              <w:t>Особые условия допуска к работе</w:t>
            </w:r>
          </w:p>
        </w:tc>
        <w:tc>
          <w:tcPr>
            <w:tcW w:w="3928" w:type="pct"/>
          </w:tcPr>
          <w:p w14:paraId="626D6AB4" w14:textId="08639E20" w:rsidR="00AD5B97" w:rsidRPr="00FD5631" w:rsidRDefault="00AD5B97" w:rsidP="00AD5B97">
            <w:r w:rsidRPr="00FD5631">
              <w:rPr>
                <w:lang w:eastAsia="en-US"/>
              </w:rPr>
              <w:t>Прохождение обязательных предварительных и периодических медицинских осмотров</w:t>
            </w:r>
          </w:p>
          <w:p w14:paraId="1AA3584E" w14:textId="70B5F13D" w:rsidR="00AD5B97" w:rsidRPr="00FD5631" w:rsidRDefault="00AD5B97" w:rsidP="00AD5B97">
            <w:r w:rsidRPr="00FD5631">
              <w:lastRenderedPageBreak/>
              <w:t>Прохождение обучения мерам пожарной безопасности</w:t>
            </w:r>
          </w:p>
          <w:p w14:paraId="077F64CF" w14:textId="0EF4932B" w:rsidR="00AD5B97" w:rsidRPr="00FD5631" w:rsidRDefault="00AD5B97" w:rsidP="00AD5B97">
            <w:r w:rsidRPr="00FD5631">
              <w:t>Прохождение обучения по охране труда и проверки знания требований охраны</w:t>
            </w:r>
            <w:r w:rsidRPr="00FD5631" w:rsidDel="006D48C9">
              <w:t xml:space="preserve"> </w:t>
            </w:r>
            <w:r w:rsidRPr="00FD5631">
              <w:t>труда</w:t>
            </w:r>
          </w:p>
          <w:p w14:paraId="34EE722E" w14:textId="717A6C27" w:rsidR="000832DD" w:rsidRPr="00FD5631" w:rsidRDefault="00AD5B97" w:rsidP="00AD5B97">
            <w:pPr>
              <w:rPr>
                <w:rFonts w:eastAsia="Calibri"/>
              </w:rPr>
            </w:pPr>
            <w:r w:rsidRPr="00FD5631">
              <w:t>Наличие не ниже II группы по электробезопасности</w:t>
            </w:r>
          </w:p>
        </w:tc>
      </w:tr>
      <w:tr w:rsidR="00BD19BC" w:rsidRPr="00FD5631" w14:paraId="7D69C032" w14:textId="77777777" w:rsidTr="00BD19BC">
        <w:trPr>
          <w:trHeight w:val="20"/>
        </w:trPr>
        <w:tc>
          <w:tcPr>
            <w:tcW w:w="1072" w:type="pct"/>
          </w:tcPr>
          <w:p w14:paraId="07E06F84" w14:textId="77777777" w:rsidR="000832DD" w:rsidRPr="00FD5631" w:rsidRDefault="000832DD" w:rsidP="00EC3C3A">
            <w:pPr>
              <w:rPr>
                <w:bCs w:val="0"/>
              </w:rPr>
            </w:pPr>
            <w:r w:rsidRPr="00FD5631">
              <w:lastRenderedPageBreak/>
              <w:t>Другие характеристики</w:t>
            </w:r>
          </w:p>
        </w:tc>
        <w:tc>
          <w:tcPr>
            <w:tcW w:w="3928" w:type="pct"/>
          </w:tcPr>
          <w:p w14:paraId="4822E2F6" w14:textId="1B7088D4" w:rsidR="000832DD" w:rsidRPr="00FD5631" w:rsidRDefault="00A04B08" w:rsidP="00EC3C3A">
            <w:pPr>
              <w:rPr>
                <w:bCs w:val="0"/>
                <w:shd w:val="clear" w:color="auto" w:fill="FFFFFF"/>
              </w:rPr>
            </w:pPr>
            <w:r w:rsidRPr="00FD5631">
              <w:t>-</w:t>
            </w:r>
          </w:p>
        </w:tc>
      </w:tr>
    </w:tbl>
    <w:p w14:paraId="5CFF2D48" w14:textId="77777777" w:rsidR="000832DD" w:rsidRPr="00FD5631" w:rsidRDefault="000832DD" w:rsidP="00EC3C3A"/>
    <w:p w14:paraId="44790B62" w14:textId="7AF4FB5C" w:rsidR="000832DD" w:rsidRPr="00FD5631" w:rsidRDefault="00FD5631" w:rsidP="00EC3C3A">
      <w:pPr>
        <w:rPr>
          <w:bCs w:val="0"/>
        </w:rPr>
      </w:pPr>
      <w:r>
        <w:t>Справочная информация</w:t>
      </w:r>
    </w:p>
    <w:p w14:paraId="72B67B7A" w14:textId="77777777" w:rsidR="000832DD" w:rsidRPr="00FD5631" w:rsidRDefault="000832DD" w:rsidP="00EC3C3A"/>
    <w:tbl>
      <w:tblPr>
        <w:tblW w:w="5000" w:type="pct"/>
        <w:tblBorders>
          <w:top w:val="single" w:sz="4" w:space="0" w:color="808080"/>
          <w:bottom w:val="single" w:sz="4" w:space="0" w:color="808080"/>
          <w:insideH w:val="single" w:sz="4" w:space="0" w:color="808080"/>
          <w:insideV w:val="single" w:sz="4" w:space="0" w:color="808080"/>
        </w:tblBorders>
        <w:tblLook w:val="01E0" w:firstRow="1" w:lastRow="1" w:firstColumn="1" w:lastColumn="1" w:noHBand="0" w:noVBand="0"/>
      </w:tblPr>
      <w:tblGrid>
        <w:gridCol w:w="2234"/>
        <w:gridCol w:w="1276"/>
        <w:gridCol w:w="6911"/>
      </w:tblGrid>
      <w:tr w:rsidR="00FD5631" w:rsidRPr="00FD5631" w14:paraId="0A740902" w14:textId="77777777" w:rsidTr="00BD19BC">
        <w:trPr>
          <w:trHeight w:val="20"/>
        </w:trPr>
        <w:tc>
          <w:tcPr>
            <w:tcW w:w="1072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5DABDF18" w14:textId="77777777" w:rsidR="000832DD" w:rsidRPr="00FD5631" w:rsidRDefault="000832DD" w:rsidP="00EC3C3A">
            <w:pPr>
              <w:jc w:val="center"/>
              <w:rPr>
                <w:bCs w:val="0"/>
              </w:rPr>
            </w:pPr>
            <w:r w:rsidRPr="00FD5631">
              <w:t>Наименование документа</w:t>
            </w:r>
          </w:p>
        </w:tc>
        <w:tc>
          <w:tcPr>
            <w:tcW w:w="612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259A8B97" w14:textId="77777777" w:rsidR="000832DD" w:rsidRPr="00FD5631" w:rsidRDefault="000832DD" w:rsidP="00EC3C3A">
            <w:pPr>
              <w:jc w:val="center"/>
              <w:rPr>
                <w:bCs w:val="0"/>
              </w:rPr>
            </w:pPr>
            <w:r w:rsidRPr="00FD5631">
              <w:t>Код</w:t>
            </w:r>
          </w:p>
        </w:tc>
        <w:tc>
          <w:tcPr>
            <w:tcW w:w="3316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34E9DA9A" w14:textId="009DCE40" w:rsidR="000832DD" w:rsidRPr="00FD5631" w:rsidRDefault="00FD5631" w:rsidP="00EC3C3A">
            <w:pPr>
              <w:jc w:val="center"/>
              <w:rPr>
                <w:bCs w:val="0"/>
              </w:rPr>
            </w:pPr>
            <w:r>
              <w:t>Наименование начальной группы, должности, профессии или специальности, направления подготовки</w:t>
            </w:r>
          </w:p>
        </w:tc>
      </w:tr>
      <w:tr w:rsidR="00FD5631" w:rsidRPr="00FD5631" w14:paraId="388C609F" w14:textId="77777777" w:rsidTr="00BD19BC">
        <w:trPr>
          <w:trHeight w:val="20"/>
        </w:trPr>
        <w:tc>
          <w:tcPr>
            <w:tcW w:w="1072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208A5B02" w14:textId="77777777" w:rsidR="000832DD" w:rsidRPr="00FD5631" w:rsidRDefault="000832DD" w:rsidP="00EC3C3A">
            <w:pPr>
              <w:rPr>
                <w:bCs w:val="0"/>
              </w:rPr>
            </w:pPr>
            <w:r w:rsidRPr="00FD5631">
              <w:t>ОКЗ</w:t>
            </w:r>
          </w:p>
        </w:tc>
        <w:tc>
          <w:tcPr>
            <w:tcW w:w="612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76D227ED" w14:textId="77777777" w:rsidR="000832DD" w:rsidRPr="00FD5631" w:rsidRDefault="000832DD" w:rsidP="00EC3C3A">
            <w:pPr>
              <w:rPr>
                <w:rFonts w:eastAsia="Calibri"/>
                <w:bCs w:val="0"/>
              </w:rPr>
            </w:pPr>
            <w:r w:rsidRPr="00FD5631">
              <w:rPr>
                <w:rFonts w:eastAsia="Calibri"/>
              </w:rPr>
              <w:t>8212</w:t>
            </w:r>
          </w:p>
        </w:tc>
        <w:tc>
          <w:tcPr>
            <w:tcW w:w="3316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7752A4E2" w14:textId="77777777" w:rsidR="000832DD" w:rsidRPr="00FD5631" w:rsidRDefault="000832DD" w:rsidP="00EC3C3A">
            <w:pPr>
              <w:rPr>
                <w:rFonts w:eastAsia="Calibri"/>
                <w:bCs w:val="0"/>
              </w:rPr>
            </w:pPr>
            <w:r w:rsidRPr="00FD5631">
              <w:rPr>
                <w:rFonts w:eastAsia="Calibri"/>
              </w:rPr>
              <w:t>Сборщики электрического и электронного оборудования</w:t>
            </w:r>
          </w:p>
        </w:tc>
      </w:tr>
      <w:tr w:rsidR="00FD5631" w:rsidRPr="00FD5631" w14:paraId="74C6873C" w14:textId="77777777" w:rsidTr="00BD19BC">
        <w:trPr>
          <w:trHeight w:val="20"/>
        </w:trPr>
        <w:tc>
          <w:tcPr>
            <w:tcW w:w="1072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7C638A9A" w14:textId="77777777" w:rsidR="000832DD" w:rsidRPr="00FD5631" w:rsidRDefault="000832DD" w:rsidP="00EC3C3A">
            <w:pPr>
              <w:rPr>
                <w:bCs w:val="0"/>
              </w:rPr>
            </w:pPr>
            <w:r w:rsidRPr="00FD5631">
              <w:t>ЕТКС</w:t>
            </w:r>
          </w:p>
        </w:tc>
        <w:tc>
          <w:tcPr>
            <w:tcW w:w="612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11C923CB" w14:textId="77777777" w:rsidR="000832DD" w:rsidRPr="00FD5631" w:rsidRDefault="000832DD" w:rsidP="00EC3C3A">
            <w:pPr>
              <w:rPr>
                <w:bCs w:val="0"/>
              </w:rPr>
            </w:pPr>
            <w:r w:rsidRPr="00FD5631">
              <w:t>§ 54</w:t>
            </w:r>
          </w:p>
        </w:tc>
        <w:tc>
          <w:tcPr>
            <w:tcW w:w="3316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6C6EE14F" w14:textId="1E95BA41" w:rsidR="000832DD" w:rsidRPr="00FD5631" w:rsidRDefault="000832DD" w:rsidP="005C4D5C">
            <w:pPr>
              <w:rPr>
                <w:bCs w:val="0"/>
              </w:rPr>
            </w:pPr>
            <w:r w:rsidRPr="00FD5631">
              <w:t>Наладчик контрольно-измерительных приборов и автоматики 5</w:t>
            </w:r>
            <w:r w:rsidR="005C4D5C">
              <w:noBreakHyphen/>
            </w:r>
            <w:r w:rsidRPr="00FD5631">
              <w:t>го разряда</w:t>
            </w:r>
          </w:p>
        </w:tc>
      </w:tr>
      <w:tr w:rsidR="00FD5631" w:rsidRPr="00FD5631" w14:paraId="0908BC19" w14:textId="77777777" w:rsidTr="00BD19BC">
        <w:trPr>
          <w:trHeight w:val="20"/>
        </w:trPr>
        <w:tc>
          <w:tcPr>
            <w:tcW w:w="1072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7F3F0C98" w14:textId="77777777" w:rsidR="000832DD" w:rsidRPr="00FD5631" w:rsidRDefault="000832DD" w:rsidP="00EC3C3A">
            <w:pPr>
              <w:rPr>
                <w:bCs w:val="0"/>
              </w:rPr>
            </w:pPr>
            <w:r w:rsidRPr="00FD5631">
              <w:t>ОКПДТР</w:t>
            </w:r>
          </w:p>
        </w:tc>
        <w:tc>
          <w:tcPr>
            <w:tcW w:w="612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30D3108A" w14:textId="77777777" w:rsidR="000832DD" w:rsidRPr="00FD5631" w:rsidRDefault="000832DD" w:rsidP="00EC3C3A">
            <w:pPr>
              <w:rPr>
                <w:bCs w:val="0"/>
              </w:rPr>
            </w:pPr>
            <w:r w:rsidRPr="00FD5631">
              <w:t>14919</w:t>
            </w:r>
          </w:p>
        </w:tc>
        <w:tc>
          <w:tcPr>
            <w:tcW w:w="3316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2C2E5893" w14:textId="77777777" w:rsidR="000832DD" w:rsidRPr="00FD5631" w:rsidRDefault="000832DD" w:rsidP="00EC3C3A">
            <w:pPr>
              <w:rPr>
                <w:bCs w:val="0"/>
              </w:rPr>
            </w:pPr>
            <w:r w:rsidRPr="00FD5631">
              <w:t>Наладчик контрольно-измерительных приборов и автоматики</w:t>
            </w:r>
          </w:p>
        </w:tc>
      </w:tr>
      <w:tr w:rsidR="00DA3593" w:rsidRPr="00FD5631" w14:paraId="144E59C7" w14:textId="77777777" w:rsidTr="00BD19BC">
        <w:trPr>
          <w:trHeight w:val="20"/>
        </w:trPr>
        <w:tc>
          <w:tcPr>
            <w:tcW w:w="1072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2F24C381" w14:textId="2C5A162C" w:rsidR="00DA3593" w:rsidRPr="00FD5631" w:rsidRDefault="00DA3593" w:rsidP="00DA3593">
            <w:pPr>
              <w:rPr>
                <w:bCs w:val="0"/>
              </w:rPr>
            </w:pPr>
            <w:r>
              <w:t>Перечень СПО</w:t>
            </w:r>
          </w:p>
        </w:tc>
        <w:tc>
          <w:tcPr>
            <w:tcW w:w="612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306CFD16" w14:textId="46A0F4F0" w:rsidR="00DA3593" w:rsidRPr="00FD5631" w:rsidRDefault="00D44ACB" w:rsidP="00DA3593">
            <w:hyperlink r:id="rId16" w:history="1">
              <w:r w:rsidR="00DA3593">
                <w:t>15.01.37</w:t>
              </w:r>
            </w:hyperlink>
          </w:p>
        </w:tc>
        <w:tc>
          <w:tcPr>
            <w:tcW w:w="3316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60360AEF" w14:textId="27E184EA" w:rsidR="00DA3593" w:rsidRPr="00FD5631" w:rsidRDefault="00DA3593" w:rsidP="00DA3593">
            <w:r>
              <w:t>Слесарь-наладчик контрольно-измерительных приборов и автоматики</w:t>
            </w:r>
          </w:p>
        </w:tc>
      </w:tr>
    </w:tbl>
    <w:p w14:paraId="6B71C5BC" w14:textId="77777777" w:rsidR="00BD19BC" w:rsidRDefault="00BD19BC" w:rsidP="00FD5631">
      <w:pPr>
        <w:rPr>
          <w:b/>
          <w:bCs w:val="0"/>
        </w:rPr>
      </w:pPr>
    </w:p>
    <w:p w14:paraId="7CE0A337" w14:textId="58485F02" w:rsidR="000832DD" w:rsidRDefault="000832DD" w:rsidP="00FD5631">
      <w:pPr>
        <w:rPr>
          <w:b/>
          <w:bCs w:val="0"/>
        </w:rPr>
      </w:pPr>
      <w:r w:rsidRPr="00FD5631">
        <w:rPr>
          <w:b/>
          <w:bCs w:val="0"/>
        </w:rPr>
        <w:t>3.2.1. Трудовая функция</w:t>
      </w:r>
    </w:p>
    <w:p w14:paraId="6BDD43C2" w14:textId="77777777" w:rsidR="00BD19BC" w:rsidRPr="00FD5631" w:rsidRDefault="00BD19BC" w:rsidP="00FD5631">
      <w:pPr>
        <w:rPr>
          <w:b/>
          <w:bCs w:val="0"/>
        </w:rPr>
      </w:pPr>
    </w:p>
    <w:tbl>
      <w:tblPr>
        <w:tblW w:w="5000" w:type="pct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877"/>
        <w:gridCol w:w="4412"/>
        <w:gridCol w:w="673"/>
        <w:gridCol w:w="975"/>
        <w:gridCol w:w="1903"/>
        <w:gridCol w:w="581"/>
      </w:tblGrid>
      <w:tr w:rsidR="00E7679C" w:rsidRPr="00FD5631" w14:paraId="58F102FE" w14:textId="77777777" w:rsidTr="00351E01">
        <w:trPr>
          <w:trHeight w:val="20"/>
        </w:trPr>
        <w:tc>
          <w:tcPr>
            <w:tcW w:w="900" w:type="pct"/>
            <w:tcBorders>
              <w:top w:val="nil"/>
              <w:bottom w:val="nil"/>
              <w:right w:val="single" w:sz="4" w:space="0" w:color="808080" w:themeColor="background1" w:themeShade="80"/>
            </w:tcBorders>
            <w:vAlign w:val="center"/>
          </w:tcPr>
          <w:p w14:paraId="174C8524" w14:textId="77777777" w:rsidR="000832DD" w:rsidRPr="00FD5631" w:rsidRDefault="000832DD" w:rsidP="00EC3C3A">
            <w:pPr>
              <w:rPr>
                <w:bCs w:val="0"/>
                <w:sz w:val="20"/>
              </w:rPr>
            </w:pPr>
            <w:r w:rsidRPr="00FD5631">
              <w:rPr>
                <w:sz w:val="20"/>
              </w:rPr>
              <w:t>Наименование</w:t>
            </w:r>
          </w:p>
        </w:tc>
        <w:tc>
          <w:tcPr>
            <w:tcW w:w="2117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6D9C62E2" w14:textId="77777777" w:rsidR="000832DD" w:rsidRPr="00FD5631" w:rsidRDefault="000832DD" w:rsidP="00EC3C3A">
            <w:pPr>
              <w:rPr>
                <w:bCs w:val="0"/>
              </w:rPr>
            </w:pPr>
            <w:r w:rsidRPr="00FD5631">
              <w:t xml:space="preserve">Наладка </w:t>
            </w:r>
            <w:r w:rsidR="00680044" w:rsidRPr="00FD5631">
              <w:t>КИПиА</w:t>
            </w:r>
            <w:r w:rsidRPr="00FD5631">
              <w:t xml:space="preserve"> средней сложности</w:t>
            </w:r>
          </w:p>
        </w:tc>
        <w:tc>
          <w:tcPr>
            <w:tcW w:w="323" w:type="pct"/>
            <w:tcBorders>
              <w:top w:val="nil"/>
              <w:left w:val="single" w:sz="4" w:space="0" w:color="808080" w:themeColor="background1" w:themeShade="80"/>
              <w:bottom w:val="nil"/>
              <w:right w:val="single" w:sz="4" w:space="0" w:color="808080" w:themeColor="background1" w:themeShade="80"/>
            </w:tcBorders>
            <w:vAlign w:val="center"/>
          </w:tcPr>
          <w:p w14:paraId="238A69C5" w14:textId="77777777" w:rsidR="000832DD" w:rsidRPr="00FD5631" w:rsidRDefault="000832DD" w:rsidP="00EC3C3A">
            <w:pPr>
              <w:jc w:val="center"/>
              <w:rPr>
                <w:bCs w:val="0"/>
                <w:sz w:val="20"/>
                <w:vertAlign w:val="superscript"/>
              </w:rPr>
            </w:pPr>
            <w:r w:rsidRPr="00FD5631">
              <w:rPr>
                <w:sz w:val="20"/>
              </w:rPr>
              <w:t>Код</w:t>
            </w:r>
          </w:p>
        </w:tc>
        <w:tc>
          <w:tcPr>
            <w:tcW w:w="468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1008732D" w14:textId="77777777" w:rsidR="000832DD" w:rsidRPr="00FD5631" w:rsidRDefault="008B1B41" w:rsidP="00351E01">
            <w:pPr>
              <w:jc w:val="center"/>
              <w:rPr>
                <w:bCs w:val="0"/>
              </w:rPr>
            </w:pPr>
            <w:r w:rsidRPr="00FD5631">
              <w:rPr>
                <w:lang w:val="en-US"/>
              </w:rPr>
              <w:t>B</w:t>
            </w:r>
            <w:r w:rsidR="000832DD" w:rsidRPr="00FD5631">
              <w:t>/01.4</w:t>
            </w:r>
          </w:p>
        </w:tc>
        <w:tc>
          <w:tcPr>
            <w:tcW w:w="913" w:type="pct"/>
            <w:tcBorders>
              <w:top w:val="nil"/>
              <w:left w:val="single" w:sz="4" w:space="0" w:color="808080" w:themeColor="background1" w:themeShade="80"/>
              <w:bottom w:val="nil"/>
              <w:right w:val="single" w:sz="4" w:space="0" w:color="808080" w:themeColor="background1" w:themeShade="80"/>
            </w:tcBorders>
            <w:vAlign w:val="center"/>
          </w:tcPr>
          <w:p w14:paraId="2F373933" w14:textId="77777777" w:rsidR="000832DD" w:rsidRPr="00FD5631" w:rsidRDefault="000832DD" w:rsidP="00EC3C3A">
            <w:pPr>
              <w:jc w:val="center"/>
              <w:rPr>
                <w:bCs w:val="0"/>
                <w:sz w:val="20"/>
                <w:vertAlign w:val="superscript"/>
              </w:rPr>
            </w:pPr>
            <w:r w:rsidRPr="00FD5631">
              <w:rPr>
                <w:sz w:val="20"/>
              </w:rPr>
              <w:t>Уровень (подуровень) квалификации</w:t>
            </w:r>
          </w:p>
        </w:tc>
        <w:tc>
          <w:tcPr>
            <w:tcW w:w="279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749A27AD" w14:textId="77777777" w:rsidR="000832DD" w:rsidRPr="00FD5631" w:rsidRDefault="000832DD" w:rsidP="00EC3C3A">
            <w:pPr>
              <w:jc w:val="center"/>
              <w:rPr>
                <w:bCs w:val="0"/>
              </w:rPr>
            </w:pPr>
            <w:r w:rsidRPr="00FD5631">
              <w:t>4</w:t>
            </w:r>
          </w:p>
        </w:tc>
      </w:tr>
    </w:tbl>
    <w:p w14:paraId="310CC0E3" w14:textId="77777777" w:rsidR="000832DD" w:rsidRPr="00FD5631" w:rsidRDefault="000832DD" w:rsidP="00EC3C3A"/>
    <w:tbl>
      <w:tblPr>
        <w:tblW w:w="5000" w:type="pct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ook w:val="01E0" w:firstRow="1" w:lastRow="1" w:firstColumn="1" w:lastColumn="1" w:noHBand="0" w:noVBand="0"/>
      </w:tblPr>
      <w:tblGrid>
        <w:gridCol w:w="2234"/>
        <w:gridCol w:w="8187"/>
      </w:tblGrid>
      <w:tr w:rsidR="00FD5631" w:rsidRPr="00FD5631" w14:paraId="73558819" w14:textId="77777777" w:rsidTr="00BD19BC">
        <w:trPr>
          <w:trHeight w:val="20"/>
        </w:trPr>
        <w:tc>
          <w:tcPr>
            <w:tcW w:w="1072" w:type="pct"/>
            <w:vMerge w:val="restart"/>
          </w:tcPr>
          <w:p w14:paraId="1E824A0C" w14:textId="77777777" w:rsidR="00FA7812" w:rsidRPr="00FD5631" w:rsidRDefault="00FA7812" w:rsidP="00FA7812">
            <w:r w:rsidRPr="00FD5631">
              <w:t>Трудовые действия</w:t>
            </w:r>
          </w:p>
        </w:tc>
        <w:tc>
          <w:tcPr>
            <w:tcW w:w="3928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075F6FED" w14:textId="35E10683" w:rsidR="00FA7812" w:rsidRPr="00351E01" w:rsidRDefault="00FA7812" w:rsidP="00351E01">
            <w:pPr>
              <w:jc w:val="both"/>
              <w:rPr>
                <w:rFonts w:eastAsia="Batang"/>
                <w:lang w:eastAsia="ko-KR"/>
              </w:rPr>
            </w:pPr>
            <w:r w:rsidRPr="00351E01">
              <w:t>Установление последовательности выполнения работ при наладке КИПиА средней сложности</w:t>
            </w:r>
          </w:p>
        </w:tc>
      </w:tr>
      <w:tr w:rsidR="00FD5631" w:rsidRPr="00FD5631" w14:paraId="197151A7" w14:textId="77777777" w:rsidTr="00BD19BC">
        <w:trPr>
          <w:trHeight w:val="20"/>
        </w:trPr>
        <w:tc>
          <w:tcPr>
            <w:tcW w:w="1072" w:type="pct"/>
            <w:vMerge/>
          </w:tcPr>
          <w:p w14:paraId="33531F58" w14:textId="77777777" w:rsidR="00FA7812" w:rsidRPr="00FD5631" w:rsidRDefault="00FA7812" w:rsidP="00FA7812"/>
        </w:tc>
        <w:tc>
          <w:tcPr>
            <w:tcW w:w="3928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16E63AFA" w14:textId="3A065093" w:rsidR="00FA7812" w:rsidRPr="00351E01" w:rsidRDefault="00FA7812" w:rsidP="00351E01">
            <w:pPr>
              <w:jc w:val="both"/>
            </w:pPr>
            <w:r w:rsidRPr="00351E01">
              <w:t xml:space="preserve">Подготовка рабочего места при наладке КИПиА средней сложности </w:t>
            </w:r>
          </w:p>
        </w:tc>
      </w:tr>
      <w:tr w:rsidR="00FD5631" w:rsidRPr="00FD5631" w14:paraId="5A545ECA" w14:textId="77777777" w:rsidTr="00BD19BC">
        <w:trPr>
          <w:trHeight w:val="20"/>
        </w:trPr>
        <w:tc>
          <w:tcPr>
            <w:tcW w:w="1072" w:type="pct"/>
            <w:vMerge/>
          </w:tcPr>
          <w:p w14:paraId="59EA3E20" w14:textId="77777777" w:rsidR="00FA7812" w:rsidRPr="00FD5631" w:rsidRDefault="00FA7812" w:rsidP="00FA7812"/>
        </w:tc>
        <w:tc>
          <w:tcPr>
            <w:tcW w:w="3928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0A5E2F97" w14:textId="0A9A3B4E" w:rsidR="00FA7812" w:rsidRPr="00351E01" w:rsidRDefault="00FA7812" w:rsidP="00351E01">
            <w:pPr>
              <w:jc w:val="both"/>
            </w:pPr>
            <w:r w:rsidRPr="00351E01">
              <w:t>Выбор инструментов и приспособлений для наладки КИПиА средней сложности</w:t>
            </w:r>
          </w:p>
        </w:tc>
      </w:tr>
      <w:tr w:rsidR="00FD5631" w:rsidRPr="00FD5631" w14:paraId="3B1812E0" w14:textId="77777777" w:rsidTr="00BD19BC">
        <w:trPr>
          <w:trHeight w:val="20"/>
        </w:trPr>
        <w:tc>
          <w:tcPr>
            <w:tcW w:w="1072" w:type="pct"/>
            <w:vMerge/>
          </w:tcPr>
          <w:p w14:paraId="2B563C6D" w14:textId="77777777" w:rsidR="000832DD" w:rsidRPr="00FD5631" w:rsidRDefault="000832DD" w:rsidP="00EC3C3A"/>
        </w:tc>
        <w:tc>
          <w:tcPr>
            <w:tcW w:w="3928" w:type="pct"/>
          </w:tcPr>
          <w:p w14:paraId="2658E363" w14:textId="77777777" w:rsidR="000832DD" w:rsidRPr="00351E01" w:rsidRDefault="000832DD" w:rsidP="00351E01">
            <w:pPr>
              <w:jc w:val="both"/>
            </w:pPr>
            <w:r w:rsidRPr="00351E01">
              <w:t xml:space="preserve">Регулировка </w:t>
            </w:r>
            <w:r w:rsidR="00680044" w:rsidRPr="00351E01">
              <w:t>КИПиА</w:t>
            </w:r>
            <w:r w:rsidRPr="00351E01">
              <w:t xml:space="preserve"> средней сложности</w:t>
            </w:r>
          </w:p>
        </w:tc>
      </w:tr>
      <w:tr w:rsidR="00FD5631" w:rsidRPr="00FD5631" w14:paraId="127597B1" w14:textId="77777777" w:rsidTr="00BD19BC">
        <w:trPr>
          <w:trHeight w:val="20"/>
        </w:trPr>
        <w:tc>
          <w:tcPr>
            <w:tcW w:w="1072" w:type="pct"/>
            <w:vMerge/>
          </w:tcPr>
          <w:p w14:paraId="2598E0E9" w14:textId="77777777" w:rsidR="000832DD" w:rsidRPr="00FD5631" w:rsidRDefault="000832DD" w:rsidP="00EC3C3A"/>
        </w:tc>
        <w:tc>
          <w:tcPr>
            <w:tcW w:w="3928" w:type="pct"/>
          </w:tcPr>
          <w:p w14:paraId="74F913B2" w14:textId="77777777" w:rsidR="000832DD" w:rsidRPr="00351E01" w:rsidRDefault="000832DD" w:rsidP="00351E01">
            <w:pPr>
              <w:jc w:val="both"/>
            </w:pPr>
            <w:r w:rsidRPr="00351E01">
              <w:t xml:space="preserve">Составление и макетирование схем для регулирования </w:t>
            </w:r>
            <w:r w:rsidR="00680044" w:rsidRPr="00351E01">
              <w:t>КИПиА</w:t>
            </w:r>
            <w:r w:rsidRPr="00351E01">
              <w:t xml:space="preserve"> средней сложности</w:t>
            </w:r>
          </w:p>
        </w:tc>
      </w:tr>
      <w:tr w:rsidR="00FD5631" w:rsidRPr="00FD5631" w14:paraId="5AB95D0F" w14:textId="77777777" w:rsidTr="00BD19BC">
        <w:trPr>
          <w:trHeight w:val="20"/>
        </w:trPr>
        <w:tc>
          <w:tcPr>
            <w:tcW w:w="1072" w:type="pct"/>
            <w:vMerge w:val="restart"/>
          </w:tcPr>
          <w:p w14:paraId="444916E0" w14:textId="77777777" w:rsidR="00FA7812" w:rsidRPr="00FD5631" w:rsidDel="002A1D54" w:rsidRDefault="00FA7812" w:rsidP="00FA7812">
            <w:r w:rsidRPr="00FD5631" w:rsidDel="002A1D54">
              <w:t>Необходимые умения</w:t>
            </w:r>
          </w:p>
        </w:tc>
        <w:tc>
          <w:tcPr>
            <w:tcW w:w="3928" w:type="pct"/>
          </w:tcPr>
          <w:p w14:paraId="42FF6458" w14:textId="3121E27E" w:rsidR="00FA7812" w:rsidRPr="00351E01" w:rsidRDefault="00FA7812" w:rsidP="00351E01">
            <w:pPr>
              <w:jc w:val="both"/>
            </w:pPr>
            <w:r w:rsidRPr="00351E01">
              <w:t>Читать и анализировать конструкторскую документацию на КИПиА средней сложности</w:t>
            </w:r>
          </w:p>
        </w:tc>
      </w:tr>
      <w:tr w:rsidR="00FD5631" w:rsidRPr="00FD5631" w14:paraId="1BF64366" w14:textId="77777777" w:rsidTr="00BD19BC">
        <w:trPr>
          <w:trHeight w:val="20"/>
        </w:trPr>
        <w:tc>
          <w:tcPr>
            <w:tcW w:w="1072" w:type="pct"/>
            <w:vMerge/>
          </w:tcPr>
          <w:p w14:paraId="2379EA0F" w14:textId="77777777" w:rsidR="00FA7812" w:rsidRPr="00FD5631" w:rsidDel="002A1D54" w:rsidRDefault="00FA7812" w:rsidP="00FA7812"/>
        </w:tc>
        <w:tc>
          <w:tcPr>
            <w:tcW w:w="3928" w:type="pct"/>
          </w:tcPr>
          <w:p w14:paraId="171501E4" w14:textId="3C295AF1" w:rsidR="00FA7812" w:rsidRPr="00351E01" w:rsidRDefault="00FA7812" w:rsidP="00351E01">
            <w:pPr>
              <w:jc w:val="both"/>
            </w:pPr>
            <w:r w:rsidRPr="00351E01">
              <w:t>Читать и анализировать технологическую документацию на КИПиА средней сложности</w:t>
            </w:r>
          </w:p>
        </w:tc>
      </w:tr>
      <w:tr w:rsidR="00FD5631" w:rsidRPr="00FD5631" w14:paraId="51B7A69D" w14:textId="77777777" w:rsidTr="00BD19BC">
        <w:trPr>
          <w:trHeight w:val="20"/>
        </w:trPr>
        <w:tc>
          <w:tcPr>
            <w:tcW w:w="1072" w:type="pct"/>
            <w:vMerge/>
          </w:tcPr>
          <w:p w14:paraId="1433E12B" w14:textId="77777777" w:rsidR="00FA7812" w:rsidRPr="00FD5631" w:rsidDel="002A1D54" w:rsidRDefault="00FA7812" w:rsidP="00FA7812"/>
        </w:tc>
        <w:tc>
          <w:tcPr>
            <w:tcW w:w="3928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2551E47F" w14:textId="14EECB1B" w:rsidR="00FA7812" w:rsidRPr="00351E01" w:rsidRDefault="00FA7812" w:rsidP="00351E01">
            <w:pPr>
              <w:jc w:val="both"/>
            </w:pPr>
            <w:r w:rsidRPr="00351E01">
              <w:t>Подготавливать рабочее место для рационального и безопасного выполнения работ при наладке КИПиА средней сложности</w:t>
            </w:r>
          </w:p>
        </w:tc>
      </w:tr>
      <w:tr w:rsidR="00FD5631" w:rsidRPr="00FD5631" w14:paraId="05E0DFEB" w14:textId="77777777" w:rsidTr="00BD19BC">
        <w:trPr>
          <w:trHeight w:val="20"/>
        </w:trPr>
        <w:tc>
          <w:tcPr>
            <w:tcW w:w="1072" w:type="pct"/>
            <w:vMerge/>
          </w:tcPr>
          <w:p w14:paraId="0D7FC402" w14:textId="77777777" w:rsidR="00FA7812" w:rsidRPr="00FD5631" w:rsidDel="002A1D54" w:rsidRDefault="00FA7812" w:rsidP="00FA7812"/>
        </w:tc>
        <w:tc>
          <w:tcPr>
            <w:tcW w:w="3928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798F3493" w14:textId="1C6BF8D8" w:rsidR="00FA7812" w:rsidRPr="00351E01" w:rsidRDefault="00FA7812" w:rsidP="00351E01">
            <w:pPr>
              <w:jc w:val="both"/>
            </w:pPr>
            <w:r w:rsidRPr="00351E01">
              <w:t>Выбирать инструменты и приспособления для производства работ при наладке КИПиА средней сложности</w:t>
            </w:r>
          </w:p>
        </w:tc>
      </w:tr>
      <w:tr w:rsidR="00FD5631" w:rsidRPr="00FD5631" w14:paraId="0C2977E4" w14:textId="77777777" w:rsidTr="00BD19BC">
        <w:trPr>
          <w:trHeight w:val="20"/>
        </w:trPr>
        <w:tc>
          <w:tcPr>
            <w:tcW w:w="1072" w:type="pct"/>
            <w:vMerge/>
          </w:tcPr>
          <w:p w14:paraId="1EFAFF3C" w14:textId="77777777" w:rsidR="000832DD" w:rsidRPr="00FD5631" w:rsidDel="002A1D54" w:rsidRDefault="000832DD" w:rsidP="00EC3C3A"/>
        </w:tc>
        <w:tc>
          <w:tcPr>
            <w:tcW w:w="3928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1E1E5181" w14:textId="77777777" w:rsidR="000832DD" w:rsidRPr="00351E01" w:rsidRDefault="000832DD" w:rsidP="00351E01">
            <w:pPr>
              <w:jc w:val="both"/>
            </w:pPr>
            <w:r w:rsidRPr="00351E01">
              <w:t xml:space="preserve">Просматривать конструкторскую и технологическую документацию на </w:t>
            </w:r>
            <w:r w:rsidR="00680044" w:rsidRPr="00351E01">
              <w:t>КИПиА</w:t>
            </w:r>
            <w:r w:rsidRPr="00351E01">
              <w:t xml:space="preserve"> средней сложности с использованием прикладных компьютерных программ</w:t>
            </w:r>
          </w:p>
        </w:tc>
      </w:tr>
      <w:tr w:rsidR="00FD5631" w:rsidRPr="00FD5631" w14:paraId="31802532" w14:textId="77777777" w:rsidTr="00BD19BC">
        <w:trPr>
          <w:trHeight w:val="20"/>
        </w:trPr>
        <w:tc>
          <w:tcPr>
            <w:tcW w:w="1072" w:type="pct"/>
            <w:vMerge/>
          </w:tcPr>
          <w:p w14:paraId="2DE917E2" w14:textId="77777777" w:rsidR="000832DD" w:rsidRPr="00FD5631" w:rsidDel="002A1D54" w:rsidRDefault="000832DD" w:rsidP="00EC3C3A"/>
        </w:tc>
        <w:tc>
          <w:tcPr>
            <w:tcW w:w="3928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6245F977" w14:textId="77777777" w:rsidR="000832DD" w:rsidRPr="00351E01" w:rsidRDefault="000832DD" w:rsidP="00351E01">
            <w:pPr>
              <w:jc w:val="both"/>
            </w:pPr>
            <w:r w:rsidRPr="00351E01">
              <w:t xml:space="preserve">Печатать конструкторскую и технологическую документацию на </w:t>
            </w:r>
            <w:r w:rsidR="00680044" w:rsidRPr="00351E01">
              <w:t>КИПиА</w:t>
            </w:r>
            <w:r w:rsidRPr="00351E01">
              <w:t xml:space="preserve"> средней сложности с использованием устройств вывода графической и текстовой информации</w:t>
            </w:r>
          </w:p>
        </w:tc>
      </w:tr>
      <w:tr w:rsidR="00FD5631" w:rsidRPr="00FD5631" w14:paraId="2E2AB2FF" w14:textId="77777777" w:rsidTr="00BD19BC">
        <w:trPr>
          <w:trHeight w:val="20"/>
        </w:trPr>
        <w:tc>
          <w:tcPr>
            <w:tcW w:w="1072" w:type="pct"/>
            <w:vMerge/>
          </w:tcPr>
          <w:p w14:paraId="1C1FB646" w14:textId="77777777" w:rsidR="000832DD" w:rsidRPr="00FD5631" w:rsidDel="002A1D54" w:rsidRDefault="000832DD" w:rsidP="00EC3C3A"/>
        </w:tc>
        <w:tc>
          <w:tcPr>
            <w:tcW w:w="3928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07A05D5F" w14:textId="77777777" w:rsidR="000832DD" w:rsidRPr="00351E01" w:rsidRDefault="000832DD" w:rsidP="00351E01">
            <w:pPr>
              <w:jc w:val="both"/>
            </w:pPr>
            <w:r w:rsidRPr="00351E01">
              <w:t xml:space="preserve">Просматривать документы на </w:t>
            </w:r>
            <w:r w:rsidR="00680044" w:rsidRPr="00351E01">
              <w:t>КИПиА</w:t>
            </w:r>
            <w:r w:rsidRPr="00351E01">
              <w:t xml:space="preserve"> средней сложности и их реквизиты в электронном архиве</w:t>
            </w:r>
          </w:p>
        </w:tc>
      </w:tr>
      <w:tr w:rsidR="00FD5631" w:rsidRPr="00FD5631" w14:paraId="6A367051" w14:textId="77777777" w:rsidTr="00BD19BC">
        <w:trPr>
          <w:trHeight w:val="20"/>
        </w:trPr>
        <w:tc>
          <w:tcPr>
            <w:tcW w:w="1072" w:type="pct"/>
            <w:vMerge/>
          </w:tcPr>
          <w:p w14:paraId="37219DEE" w14:textId="77777777" w:rsidR="000832DD" w:rsidRPr="00FD5631" w:rsidDel="002A1D54" w:rsidRDefault="000832DD" w:rsidP="00EC3C3A"/>
        </w:tc>
        <w:tc>
          <w:tcPr>
            <w:tcW w:w="3928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1FB47D45" w14:textId="77777777" w:rsidR="000832DD" w:rsidRPr="00351E01" w:rsidRDefault="000832DD" w:rsidP="00351E01">
            <w:pPr>
              <w:jc w:val="both"/>
            </w:pPr>
            <w:r w:rsidRPr="00351E01">
              <w:t xml:space="preserve">Сохранять документы на </w:t>
            </w:r>
            <w:r w:rsidR="00680044" w:rsidRPr="00351E01">
              <w:t>КИПиА</w:t>
            </w:r>
            <w:r w:rsidRPr="00351E01">
              <w:t xml:space="preserve"> средней сложности из электронного архива</w:t>
            </w:r>
          </w:p>
        </w:tc>
      </w:tr>
      <w:tr w:rsidR="00FD5631" w:rsidRPr="00FD5631" w14:paraId="71E4030B" w14:textId="77777777" w:rsidTr="00BD19BC">
        <w:trPr>
          <w:trHeight w:val="20"/>
        </w:trPr>
        <w:tc>
          <w:tcPr>
            <w:tcW w:w="1072" w:type="pct"/>
            <w:vMerge/>
          </w:tcPr>
          <w:p w14:paraId="6CA94151" w14:textId="77777777" w:rsidR="0028770C" w:rsidRPr="00FD5631" w:rsidDel="002A1D54" w:rsidRDefault="0028770C" w:rsidP="0028770C"/>
        </w:tc>
        <w:tc>
          <w:tcPr>
            <w:tcW w:w="3928" w:type="pct"/>
          </w:tcPr>
          <w:p w14:paraId="343BB6E3" w14:textId="4A1CD539" w:rsidR="0028770C" w:rsidRPr="00351E01" w:rsidRDefault="0028770C" w:rsidP="00351E01">
            <w:pPr>
              <w:jc w:val="both"/>
            </w:pPr>
            <w:r w:rsidRPr="00351E01">
              <w:t>Измерять сопротивление изоляции, производить фазировку, проверять полярность КИПиА средней сложности</w:t>
            </w:r>
          </w:p>
        </w:tc>
      </w:tr>
      <w:tr w:rsidR="00FD5631" w:rsidRPr="00FD5631" w14:paraId="71DC4B5F" w14:textId="77777777" w:rsidTr="00BD19BC">
        <w:trPr>
          <w:trHeight w:val="20"/>
        </w:trPr>
        <w:tc>
          <w:tcPr>
            <w:tcW w:w="1072" w:type="pct"/>
            <w:vMerge/>
          </w:tcPr>
          <w:p w14:paraId="5355C25E" w14:textId="77777777" w:rsidR="0028770C" w:rsidRPr="00FD5631" w:rsidDel="002A1D54" w:rsidRDefault="0028770C" w:rsidP="0028770C"/>
        </w:tc>
        <w:tc>
          <w:tcPr>
            <w:tcW w:w="3928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1C0E7647" w14:textId="5EE53835" w:rsidR="0028770C" w:rsidRPr="00351E01" w:rsidRDefault="0028770C" w:rsidP="00351E01">
            <w:pPr>
              <w:jc w:val="both"/>
            </w:pPr>
            <w:r w:rsidRPr="00351E01">
              <w:t xml:space="preserve">Проверять соответствие оборудования и приборов КИПиА средней </w:t>
            </w:r>
            <w:r w:rsidRPr="00351E01">
              <w:lastRenderedPageBreak/>
              <w:t>ложности технической документации</w:t>
            </w:r>
          </w:p>
        </w:tc>
      </w:tr>
      <w:tr w:rsidR="00FD5631" w:rsidRPr="00FD5631" w14:paraId="09EA79A3" w14:textId="77777777" w:rsidTr="00BD19BC">
        <w:trPr>
          <w:trHeight w:val="20"/>
        </w:trPr>
        <w:tc>
          <w:tcPr>
            <w:tcW w:w="1072" w:type="pct"/>
            <w:vMerge/>
          </w:tcPr>
          <w:p w14:paraId="2B446397" w14:textId="77777777" w:rsidR="0028770C" w:rsidRPr="00FD5631" w:rsidDel="002A1D54" w:rsidRDefault="0028770C" w:rsidP="0028770C"/>
        </w:tc>
        <w:tc>
          <w:tcPr>
            <w:tcW w:w="3928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79AD56DE" w14:textId="63DDE001" w:rsidR="0028770C" w:rsidRPr="00351E01" w:rsidRDefault="0028770C" w:rsidP="00351E01">
            <w:pPr>
              <w:jc w:val="both"/>
            </w:pPr>
            <w:r w:rsidRPr="00351E01">
              <w:t xml:space="preserve">Проверять правильность и качество монтажа проводок КИПиА средней сложности </w:t>
            </w:r>
          </w:p>
        </w:tc>
      </w:tr>
      <w:tr w:rsidR="00FD5631" w:rsidRPr="00FD5631" w14:paraId="39FF90EC" w14:textId="77777777" w:rsidTr="00BD19BC">
        <w:trPr>
          <w:trHeight w:val="20"/>
        </w:trPr>
        <w:tc>
          <w:tcPr>
            <w:tcW w:w="1072" w:type="pct"/>
            <w:vMerge/>
          </w:tcPr>
          <w:p w14:paraId="034926C7" w14:textId="77777777" w:rsidR="0028770C" w:rsidRPr="00FD5631" w:rsidDel="002A1D54" w:rsidRDefault="0028770C" w:rsidP="0028770C"/>
        </w:tc>
        <w:tc>
          <w:tcPr>
            <w:tcW w:w="3928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28615B7D" w14:textId="1549D460" w:rsidR="0028770C" w:rsidRPr="00351E01" w:rsidRDefault="0028770C" w:rsidP="00351E01">
            <w:pPr>
              <w:jc w:val="both"/>
            </w:pPr>
            <w:r w:rsidRPr="00351E01">
              <w:t>Устранять ошибки монтажа труб и трубных проводок КИПиА средней сложности</w:t>
            </w:r>
          </w:p>
        </w:tc>
      </w:tr>
      <w:tr w:rsidR="00FD5631" w:rsidRPr="00FD5631" w14:paraId="6E32F6B3" w14:textId="77777777" w:rsidTr="00BD19BC">
        <w:trPr>
          <w:trHeight w:val="20"/>
        </w:trPr>
        <w:tc>
          <w:tcPr>
            <w:tcW w:w="1072" w:type="pct"/>
            <w:vMerge/>
          </w:tcPr>
          <w:p w14:paraId="6436F32E" w14:textId="77777777" w:rsidR="0028770C" w:rsidRPr="00FD5631" w:rsidDel="002A1D54" w:rsidRDefault="0028770C" w:rsidP="0028770C"/>
        </w:tc>
        <w:tc>
          <w:tcPr>
            <w:tcW w:w="3928" w:type="pct"/>
          </w:tcPr>
          <w:p w14:paraId="2B1C0D32" w14:textId="3C0916E0" w:rsidR="0028770C" w:rsidRPr="00351E01" w:rsidRDefault="0028770C" w:rsidP="00351E01">
            <w:pPr>
              <w:jc w:val="both"/>
            </w:pPr>
            <w:r w:rsidRPr="00351E01">
              <w:t xml:space="preserve">Производить наладку систем измерения и регулирования температуры КИПиА средней сложности </w:t>
            </w:r>
          </w:p>
        </w:tc>
      </w:tr>
      <w:tr w:rsidR="00FD5631" w:rsidRPr="00FD5631" w14:paraId="3BC0729B" w14:textId="77777777" w:rsidTr="00BD19BC">
        <w:trPr>
          <w:trHeight w:val="20"/>
        </w:trPr>
        <w:tc>
          <w:tcPr>
            <w:tcW w:w="1072" w:type="pct"/>
            <w:vMerge/>
          </w:tcPr>
          <w:p w14:paraId="198CFFC8" w14:textId="77777777" w:rsidR="0028770C" w:rsidRPr="00FD5631" w:rsidDel="002A1D54" w:rsidRDefault="0028770C" w:rsidP="0028770C"/>
        </w:tc>
        <w:tc>
          <w:tcPr>
            <w:tcW w:w="3928" w:type="pct"/>
          </w:tcPr>
          <w:p w14:paraId="513D67B5" w14:textId="68E1B2C9" w:rsidR="0028770C" w:rsidRPr="00351E01" w:rsidRDefault="0028770C" w:rsidP="00351E01">
            <w:pPr>
              <w:jc w:val="both"/>
            </w:pPr>
            <w:r w:rsidRPr="00351E01">
              <w:t>Производить наладку систем измерения и регулирования давления КИПиА</w:t>
            </w:r>
            <w:r w:rsidR="00351E01">
              <w:t xml:space="preserve"> </w:t>
            </w:r>
            <w:r w:rsidR="00351E01" w:rsidRPr="00351E01">
              <w:t>средней сложности</w:t>
            </w:r>
          </w:p>
        </w:tc>
      </w:tr>
      <w:tr w:rsidR="00FD5631" w:rsidRPr="00FD5631" w14:paraId="418C887D" w14:textId="77777777" w:rsidTr="00BD19BC">
        <w:trPr>
          <w:trHeight w:val="20"/>
        </w:trPr>
        <w:tc>
          <w:tcPr>
            <w:tcW w:w="1072" w:type="pct"/>
            <w:vMerge/>
          </w:tcPr>
          <w:p w14:paraId="60F974B4" w14:textId="77777777" w:rsidR="0028770C" w:rsidRPr="00FD5631" w:rsidDel="002A1D54" w:rsidRDefault="0028770C" w:rsidP="0028770C"/>
        </w:tc>
        <w:tc>
          <w:tcPr>
            <w:tcW w:w="3928" w:type="pct"/>
          </w:tcPr>
          <w:p w14:paraId="5CFF19C5" w14:textId="6BDBE1C9" w:rsidR="0028770C" w:rsidRPr="00351E01" w:rsidRDefault="0028770C" w:rsidP="00351E01">
            <w:pPr>
              <w:jc w:val="both"/>
            </w:pPr>
            <w:r w:rsidRPr="00351E01">
              <w:t xml:space="preserve">Производить настройку систем и устройств расхода и уровня КИПиА средней сложности </w:t>
            </w:r>
          </w:p>
        </w:tc>
      </w:tr>
      <w:tr w:rsidR="00FD5631" w:rsidRPr="00FD5631" w14:paraId="1E78B7FA" w14:textId="77777777" w:rsidTr="00BD19BC">
        <w:trPr>
          <w:trHeight w:val="20"/>
        </w:trPr>
        <w:tc>
          <w:tcPr>
            <w:tcW w:w="1072" w:type="pct"/>
            <w:vMerge/>
          </w:tcPr>
          <w:p w14:paraId="475CE8CB" w14:textId="77777777" w:rsidR="0028770C" w:rsidRPr="00FD5631" w:rsidDel="002A1D54" w:rsidRDefault="0028770C" w:rsidP="0028770C"/>
        </w:tc>
        <w:tc>
          <w:tcPr>
            <w:tcW w:w="3928" w:type="pct"/>
          </w:tcPr>
          <w:p w14:paraId="525B953A" w14:textId="2B4CB0E7" w:rsidR="0028770C" w:rsidRPr="00351E01" w:rsidRDefault="0028770C" w:rsidP="00351E01">
            <w:pPr>
              <w:jc w:val="both"/>
            </w:pPr>
            <w:r w:rsidRPr="00351E01">
              <w:t xml:space="preserve">Производить наладку КИПиА электропривода </w:t>
            </w:r>
          </w:p>
        </w:tc>
      </w:tr>
      <w:tr w:rsidR="00FD5631" w:rsidRPr="00FD5631" w14:paraId="64E00FCB" w14:textId="77777777" w:rsidTr="00BD19BC">
        <w:trPr>
          <w:trHeight w:val="20"/>
        </w:trPr>
        <w:tc>
          <w:tcPr>
            <w:tcW w:w="1072" w:type="pct"/>
            <w:vMerge/>
          </w:tcPr>
          <w:p w14:paraId="1836A67F" w14:textId="77777777" w:rsidR="0028770C" w:rsidRPr="00FD5631" w:rsidDel="002A1D54" w:rsidRDefault="0028770C" w:rsidP="0028770C"/>
        </w:tc>
        <w:tc>
          <w:tcPr>
            <w:tcW w:w="3928" w:type="pct"/>
          </w:tcPr>
          <w:p w14:paraId="039E2437" w14:textId="382B6031" w:rsidR="0028770C" w:rsidRPr="00351E01" w:rsidRDefault="0028770C" w:rsidP="00351E01">
            <w:pPr>
              <w:jc w:val="both"/>
            </w:pPr>
            <w:r w:rsidRPr="00351E01">
              <w:t xml:space="preserve">Производить наладку схем управления электроприводом </w:t>
            </w:r>
          </w:p>
        </w:tc>
      </w:tr>
      <w:tr w:rsidR="00FD5631" w:rsidRPr="00FD5631" w14:paraId="25419C99" w14:textId="77777777" w:rsidTr="00BD19BC">
        <w:trPr>
          <w:trHeight w:val="20"/>
        </w:trPr>
        <w:tc>
          <w:tcPr>
            <w:tcW w:w="1072" w:type="pct"/>
            <w:vMerge/>
          </w:tcPr>
          <w:p w14:paraId="457FD2BB" w14:textId="77777777" w:rsidR="000832DD" w:rsidRPr="00FD5631" w:rsidDel="002A1D54" w:rsidRDefault="000832DD" w:rsidP="00EC3C3A"/>
        </w:tc>
        <w:tc>
          <w:tcPr>
            <w:tcW w:w="3928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53C41AB6" w14:textId="77777777" w:rsidR="000832DD" w:rsidRPr="00351E01" w:rsidRDefault="000832DD" w:rsidP="00351E01">
            <w:pPr>
              <w:jc w:val="both"/>
            </w:pPr>
            <w:r w:rsidRPr="00351E01">
              <w:t xml:space="preserve">Производить наладку бесконтактных логических элементов и путевых выключателей </w:t>
            </w:r>
            <w:r w:rsidR="00680044" w:rsidRPr="00351E01">
              <w:t>КИПиА</w:t>
            </w:r>
            <w:r w:rsidRPr="00351E01">
              <w:t xml:space="preserve"> средней сложности</w:t>
            </w:r>
          </w:p>
        </w:tc>
      </w:tr>
      <w:tr w:rsidR="00FD5631" w:rsidRPr="00FD5631" w14:paraId="67BFFA2D" w14:textId="77777777" w:rsidTr="00BD19BC">
        <w:trPr>
          <w:trHeight w:val="20"/>
        </w:trPr>
        <w:tc>
          <w:tcPr>
            <w:tcW w:w="1072" w:type="pct"/>
            <w:vMerge/>
          </w:tcPr>
          <w:p w14:paraId="6121634F" w14:textId="77777777" w:rsidR="000832DD" w:rsidRPr="00FD5631" w:rsidDel="002A1D54" w:rsidRDefault="000832DD" w:rsidP="00EC3C3A"/>
        </w:tc>
        <w:tc>
          <w:tcPr>
            <w:tcW w:w="3928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58EBC3B6" w14:textId="77777777" w:rsidR="000832DD" w:rsidRPr="00351E01" w:rsidRDefault="000832DD" w:rsidP="00351E01">
            <w:pPr>
              <w:jc w:val="both"/>
            </w:pPr>
            <w:r w:rsidRPr="00351E01">
              <w:t xml:space="preserve">Производить наладку устройств программного управления </w:t>
            </w:r>
            <w:r w:rsidR="00680044" w:rsidRPr="00351E01">
              <w:t>КИПиА</w:t>
            </w:r>
            <w:r w:rsidRPr="00351E01">
              <w:t xml:space="preserve"> средней сложности</w:t>
            </w:r>
          </w:p>
        </w:tc>
      </w:tr>
      <w:tr w:rsidR="00FD5631" w:rsidRPr="00FD5631" w14:paraId="6B9CEF1A" w14:textId="77777777" w:rsidTr="00BD19BC">
        <w:trPr>
          <w:trHeight w:val="20"/>
        </w:trPr>
        <w:tc>
          <w:tcPr>
            <w:tcW w:w="1072" w:type="pct"/>
            <w:vMerge/>
          </w:tcPr>
          <w:p w14:paraId="4AED811D" w14:textId="77777777" w:rsidR="000832DD" w:rsidRPr="00FD5631" w:rsidDel="002A1D54" w:rsidRDefault="000832DD" w:rsidP="00EC3C3A"/>
        </w:tc>
        <w:tc>
          <w:tcPr>
            <w:tcW w:w="3928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147F1D8A" w14:textId="77777777" w:rsidR="000832DD" w:rsidRPr="00351E01" w:rsidRDefault="000832DD" w:rsidP="00351E01">
            <w:pPr>
              <w:jc w:val="both"/>
            </w:pPr>
            <w:r w:rsidRPr="00351E01">
              <w:t xml:space="preserve">Производить наладку усилителей </w:t>
            </w:r>
            <w:r w:rsidR="00680044" w:rsidRPr="00351E01">
              <w:t>КИПиА</w:t>
            </w:r>
            <w:r w:rsidRPr="00351E01">
              <w:t xml:space="preserve"> средней сложности</w:t>
            </w:r>
          </w:p>
        </w:tc>
      </w:tr>
      <w:tr w:rsidR="00FD5631" w:rsidRPr="00FD5631" w14:paraId="7C043CA0" w14:textId="77777777" w:rsidTr="00BD19BC">
        <w:trPr>
          <w:trHeight w:val="20"/>
        </w:trPr>
        <w:tc>
          <w:tcPr>
            <w:tcW w:w="1072" w:type="pct"/>
            <w:vMerge/>
          </w:tcPr>
          <w:p w14:paraId="7E8DAC95" w14:textId="77777777" w:rsidR="000832DD" w:rsidRPr="00FD5631" w:rsidDel="002A1D54" w:rsidRDefault="000832DD" w:rsidP="00EC3C3A"/>
        </w:tc>
        <w:tc>
          <w:tcPr>
            <w:tcW w:w="3928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1C22BEF3" w14:textId="77777777" w:rsidR="000832DD" w:rsidRPr="00351E01" w:rsidRDefault="000832DD" w:rsidP="00351E01">
            <w:pPr>
              <w:jc w:val="both"/>
            </w:pPr>
            <w:r w:rsidRPr="00351E01">
              <w:t xml:space="preserve">Производить наладку ультразвуковой аппаратуры </w:t>
            </w:r>
            <w:r w:rsidR="00680044" w:rsidRPr="00351E01">
              <w:t>КИПиА</w:t>
            </w:r>
            <w:r w:rsidRPr="00351E01">
              <w:t xml:space="preserve"> средней сложности</w:t>
            </w:r>
          </w:p>
        </w:tc>
      </w:tr>
      <w:tr w:rsidR="00FD5631" w:rsidRPr="00FD5631" w14:paraId="4941796E" w14:textId="77777777" w:rsidTr="00BD19BC">
        <w:trPr>
          <w:trHeight w:val="20"/>
        </w:trPr>
        <w:tc>
          <w:tcPr>
            <w:tcW w:w="1072" w:type="pct"/>
            <w:vMerge/>
          </w:tcPr>
          <w:p w14:paraId="4996C9D9" w14:textId="77777777" w:rsidR="000832DD" w:rsidRPr="00FD5631" w:rsidDel="002A1D54" w:rsidRDefault="000832DD" w:rsidP="00EC3C3A"/>
        </w:tc>
        <w:tc>
          <w:tcPr>
            <w:tcW w:w="3928" w:type="pct"/>
          </w:tcPr>
          <w:p w14:paraId="38CA7043" w14:textId="77777777" w:rsidR="000832DD" w:rsidRPr="00351E01" w:rsidRDefault="000832DD" w:rsidP="00351E01">
            <w:pPr>
              <w:jc w:val="both"/>
            </w:pPr>
            <w:r w:rsidRPr="00351E01">
              <w:t xml:space="preserve">Производить наладку приборов автоматического регулирования </w:t>
            </w:r>
            <w:r w:rsidR="00680044" w:rsidRPr="00351E01">
              <w:t>КИПиА</w:t>
            </w:r>
            <w:r w:rsidRPr="00351E01">
              <w:t xml:space="preserve"> средней сложности</w:t>
            </w:r>
          </w:p>
        </w:tc>
      </w:tr>
      <w:tr w:rsidR="00FD5631" w:rsidRPr="00FD5631" w14:paraId="30B7381D" w14:textId="77777777" w:rsidTr="00BD19BC">
        <w:trPr>
          <w:trHeight w:val="20"/>
        </w:trPr>
        <w:tc>
          <w:tcPr>
            <w:tcW w:w="1072" w:type="pct"/>
            <w:vMerge/>
          </w:tcPr>
          <w:p w14:paraId="6FDC488D" w14:textId="77777777" w:rsidR="000832DD" w:rsidRPr="00FD5631" w:rsidDel="002A1D54" w:rsidRDefault="000832DD" w:rsidP="00EC3C3A"/>
        </w:tc>
        <w:tc>
          <w:tcPr>
            <w:tcW w:w="3928" w:type="pct"/>
          </w:tcPr>
          <w:p w14:paraId="70D83006" w14:textId="77777777" w:rsidR="000832DD" w:rsidRPr="00351E01" w:rsidRDefault="000832DD" w:rsidP="00351E01">
            <w:pPr>
              <w:jc w:val="both"/>
            </w:pPr>
            <w:r w:rsidRPr="00351E01">
              <w:t xml:space="preserve">Производить наладку блоков промышленных компьютеров </w:t>
            </w:r>
            <w:r w:rsidR="00680044" w:rsidRPr="00351E01">
              <w:t>КИПиА</w:t>
            </w:r>
            <w:r w:rsidRPr="00351E01">
              <w:t xml:space="preserve"> средней сложности</w:t>
            </w:r>
          </w:p>
        </w:tc>
      </w:tr>
      <w:tr w:rsidR="00FD5631" w:rsidRPr="00FD5631" w14:paraId="09DC53A4" w14:textId="77777777" w:rsidTr="00BD19BC">
        <w:trPr>
          <w:trHeight w:val="20"/>
        </w:trPr>
        <w:tc>
          <w:tcPr>
            <w:tcW w:w="1072" w:type="pct"/>
            <w:vMerge/>
          </w:tcPr>
          <w:p w14:paraId="7FF07398" w14:textId="77777777" w:rsidR="000832DD" w:rsidRPr="00FD5631" w:rsidDel="002A1D54" w:rsidRDefault="000832DD" w:rsidP="00EC3C3A"/>
        </w:tc>
        <w:tc>
          <w:tcPr>
            <w:tcW w:w="3928" w:type="pct"/>
          </w:tcPr>
          <w:p w14:paraId="468F7DDD" w14:textId="77777777" w:rsidR="000832DD" w:rsidRPr="00351E01" w:rsidRDefault="000832DD" w:rsidP="00351E01">
            <w:pPr>
              <w:jc w:val="both"/>
            </w:pPr>
            <w:r w:rsidRPr="00351E01">
              <w:t xml:space="preserve">Производить наладку систем питания промышленных компьютеров и управляющих машин </w:t>
            </w:r>
            <w:r w:rsidR="00680044" w:rsidRPr="00351E01">
              <w:t>КИПиА</w:t>
            </w:r>
            <w:r w:rsidRPr="00351E01">
              <w:t xml:space="preserve"> средней сложности</w:t>
            </w:r>
          </w:p>
        </w:tc>
      </w:tr>
      <w:tr w:rsidR="00FD5631" w:rsidRPr="00FD5631" w14:paraId="6F13BCBA" w14:textId="77777777" w:rsidTr="00BD19BC">
        <w:trPr>
          <w:trHeight w:val="20"/>
        </w:trPr>
        <w:tc>
          <w:tcPr>
            <w:tcW w:w="1072" w:type="pct"/>
            <w:vMerge/>
          </w:tcPr>
          <w:p w14:paraId="64817193" w14:textId="77777777" w:rsidR="000832DD" w:rsidRPr="00FD5631" w:rsidDel="002A1D54" w:rsidRDefault="000832DD" w:rsidP="00EC3C3A"/>
        </w:tc>
        <w:tc>
          <w:tcPr>
            <w:tcW w:w="3928" w:type="pct"/>
          </w:tcPr>
          <w:p w14:paraId="54EEFAAE" w14:textId="77777777" w:rsidR="000832DD" w:rsidRPr="00351E01" w:rsidRDefault="000832DD" w:rsidP="00351E01">
            <w:pPr>
              <w:jc w:val="both"/>
            </w:pPr>
            <w:r w:rsidRPr="00351E01">
              <w:t>Производить наладку информационно-измерительных систем КИ</w:t>
            </w:r>
            <w:r w:rsidR="001A4892" w:rsidRPr="00351E01">
              <w:t>П</w:t>
            </w:r>
            <w:r w:rsidRPr="00351E01">
              <w:t>иА средней сложности</w:t>
            </w:r>
          </w:p>
        </w:tc>
      </w:tr>
      <w:tr w:rsidR="00FD5631" w:rsidRPr="00FD5631" w14:paraId="1C4E4871" w14:textId="77777777" w:rsidTr="00BD19BC">
        <w:trPr>
          <w:trHeight w:val="20"/>
        </w:trPr>
        <w:tc>
          <w:tcPr>
            <w:tcW w:w="1072" w:type="pct"/>
            <w:vMerge/>
          </w:tcPr>
          <w:p w14:paraId="633C0B67" w14:textId="77777777" w:rsidR="000832DD" w:rsidRPr="00FD5631" w:rsidDel="002A1D54" w:rsidRDefault="000832DD" w:rsidP="00EC3C3A"/>
        </w:tc>
        <w:tc>
          <w:tcPr>
            <w:tcW w:w="3928" w:type="pct"/>
          </w:tcPr>
          <w:p w14:paraId="118E548C" w14:textId="4ABCD809" w:rsidR="000832DD" w:rsidRPr="00351E01" w:rsidRDefault="000832DD" w:rsidP="00A05912">
            <w:pPr>
              <w:jc w:val="both"/>
            </w:pPr>
            <w:r w:rsidRPr="00351E01">
              <w:t xml:space="preserve">Производить проверку </w:t>
            </w:r>
            <w:r w:rsidR="00F91E53" w:rsidRPr="00351E01">
              <w:t>электрических параметров</w:t>
            </w:r>
            <w:r w:rsidRPr="00351E01">
              <w:t xml:space="preserve"> регулируемых </w:t>
            </w:r>
            <w:r w:rsidR="00680044" w:rsidRPr="00351E01">
              <w:t>КИПиА</w:t>
            </w:r>
            <w:r w:rsidRPr="00351E01">
              <w:t xml:space="preserve"> средней сложности</w:t>
            </w:r>
          </w:p>
        </w:tc>
      </w:tr>
      <w:tr w:rsidR="00FD5631" w:rsidRPr="00FD5631" w14:paraId="4CD9D319" w14:textId="77777777" w:rsidTr="00BD19BC">
        <w:trPr>
          <w:trHeight w:val="20"/>
        </w:trPr>
        <w:tc>
          <w:tcPr>
            <w:tcW w:w="1072" w:type="pct"/>
            <w:vMerge/>
          </w:tcPr>
          <w:p w14:paraId="023DD8C4" w14:textId="77777777" w:rsidR="000832DD" w:rsidRPr="00FD5631" w:rsidDel="002A1D54" w:rsidRDefault="000832DD" w:rsidP="00EC3C3A"/>
        </w:tc>
        <w:tc>
          <w:tcPr>
            <w:tcW w:w="3928" w:type="pct"/>
          </w:tcPr>
          <w:p w14:paraId="19B19625" w14:textId="77777777" w:rsidR="000832DD" w:rsidRPr="00351E01" w:rsidRDefault="000832DD" w:rsidP="00351E01">
            <w:pPr>
              <w:jc w:val="both"/>
            </w:pPr>
            <w:r w:rsidRPr="00351E01">
              <w:t xml:space="preserve">Составлять и макетировать схемы для регулирования </w:t>
            </w:r>
            <w:r w:rsidR="00680044" w:rsidRPr="00351E01">
              <w:t>КИПиА</w:t>
            </w:r>
            <w:r w:rsidRPr="00351E01">
              <w:t xml:space="preserve"> средней сложности</w:t>
            </w:r>
          </w:p>
        </w:tc>
      </w:tr>
      <w:tr w:rsidR="00FD5631" w:rsidRPr="00FD5631" w14:paraId="3A643CA5" w14:textId="77777777" w:rsidTr="00BD19BC">
        <w:trPr>
          <w:trHeight w:val="20"/>
        </w:trPr>
        <w:tc>
          <w:tcPr>
            <w:tcW w:w="1072" w:type="pct"/>
            <w:vMerge w:val="restart"/>
          </w:tcPr>
          <w:p w14:paraId="5B8445C4" w14:textId="77777777" w:rsidR="000832DD" w:rsidRPr="00FD5631" w:rsidDel="002A1D54" w:rsidRDefault="000832DD" w:rsidP="00EC3C3A">
            <w:r w:rsidRPr="00FD5631" w:rsidDel="002A1D54">
              <w:t xml:space="preserve">Необходимые </w:t>
            </w:r>
            <w:r w:rsidRPr="00FD5631">
              <w:t>знания</w:t>
            </w:r>
          </w:p>
        </w:tc>
        <w:tc>
          <w:tcPr>
            <w:tcW w:w="3928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7C754851" w14:textId="77777777" w:rsidR="000832DD" w:rsidRPr="00351E01" w:rsidRDefault="000832DD" w:rsidP="00351E01">
            <w:pPr>
              <w:jc w:val="both"/>
            </w:pPr>
            <w:r w:rsidRPr="00351E01">
              <w:t xml:space="preserve">Требования, предъявляемые к рабочему месту при наладке </w:t>
            </w:r>
            <w:r w:rsidR="00680044" w:rsidRPr="00351E01">
              <w:t>КИПиА</w:t>
            </w:r>
            <w:r w:rsidRPr="00351E01">
              <w:t xml:space="preserve"> средней сложности</w:t>
            </w:r>
          </w:p>
        </w:tc>
      </w:tr>
      <w:tr w:rsidR="00FD5631" w:rsidRPr="00FD5631" w14:paraId="11933F16" w14:textId="77777777" w:rsidTr="00BD19BC">
        <w:trPr>
          <w:trHeight w:val="20"/>
        </w:trPr>
        <w:tc>
          <w:tcPr>
            <w:tcW w:w="1072" w:type="pct"/>
            <w:vMerge/>
          </w:tcPr>
          <w:p w14:paraId="32774B1A" w14:textId="77777777" w:rsidR="000832DD" w:rsidRPr="00FD5631" w:rsidDel="002A1D54" w:rsidRDefault="000832DD" w:rsidP="00EC3C3A"/>
        </w:tc>
        <w:tc>
          <w:tcPr>
            <w:tcW w:w="3928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2588F106" w14:textId="77777777" w:rsidR="000832DD" w:rsidRPr="00351E01" w:rsidRDefault="000832DD" w:rsidP="00351E01">
            <w:pPr>
              <w:jc w:val="both"/>
            </w:pPr>
            <w:r w:rsidRPr="00351E01">
              <w:t xml:space="preserve">Виды, конструкция, назначение, возможности и правила использования инструментов и приспособлений при наладке </w:t>
            </w:r>
            <w:r w:rsidR="00680044" w:rsidRPr="00351E01">
              <w:t>КИПиА</w:t>
            </w:r>
            <w:r w:rsidRPr="00351E01">
              <w:t xml:space="preserve"> средней сложности</w:t>
            </w:r>
          </w:p>
        </w:tc>
      </w:tr>
      <w:tr w:rsidR="00FD5631" w:rsidRPr="00FD5631" w14:paraId="13E65EFC" w14:textId="77777777" w:rsidTr="00BD19BC">
        <w:trPr>
          <w:trHeight w:val="20"/>
        </w:trPr>
        <w:tc>
          <w:tcPr>
            <w:tcW w:w="1072" w:type="pct"/>
            <w:vMerge/>
          </w:tcPr>
          <w:p w14:paraId="58E7E28B" w14:textId="77777777" w:rsidR="000832DD" w:rsidRPr="00FD5631" w:rsidDel="002A1D54" w:rsidRDefault="000832DD" w:rsidP="00EC3C3A"/>
        </w:tc>
        <w:tc>
          <w:tcPr>
            <w:tcW w:w="3928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52EAC723" w14:textId="77777777" w:rsidR="000832DD" w:rsidRPr="00351E01" w:rsidRDefault="000832DD" w:rsidP="00351E01">
            <w:pPr>
              <w:jc w:val="both"/>
            </w:pPr>
            <w:r w:rsidRPr="00351E01">
              <w:t>Основные форматы представления электронной графической и текстовой информации</w:t>
            </w:r>
          </w:p>
        </w:tc>
      </w:tr>
      <w:tr w:rsidR="00FD5631" w:rsidRPr="00FD5631" w14:paraId="244F0102" w14:textId="77777777" w:rsidTr="00BD19BC">
        <w:trPr>
          <w:trHeight w:val="20"/>
        </w:trPr>
        <w:tc>
          <w:tcPr>
            <w:tcW w:w="1072" w:type="pct"/>
            <w:vMerge/>
          </w:tcPr>
          <w:p w14:paraId="07D6B827" w14:textId="77777777" w:rsidR="000832DD" w:rsidRPr="00FD5631" w:rsidDel="002A1D54" w:rsidRDefault="000832DD" w:rsidP="00EC3C3A"/>
        </w:tc>
        <w:tc>
          <w:tcPr>
            <w:tcW w:w="3928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53635209" w14:textId="77777777" w:rsidR="000832DD" w:rsidRPr="00351E01" w:rsidRDefault="000832DD" w:rsidP="00351E01">
            <w:pPr>
              <w:jc w:val="both"/>
            </w:pPr>
            <w:r w:rsidRPr="00351E01">
              <w:t>Прикладные компьютерные программы для просмотра текстовой информации: наименования, возможности и порядок работы в них</w:t>
            </w:r>
          </w:p>
        </w:tc>
      </w:tr>
      <w:tr w:rsidR="00FD5631" w:rsidRPr="00FD5631" w14:paraId="5B0A57B1" w14:textId="77777777" w:rsidTr="00BD19BC">
        <w:trPr>
          <w:trHeight w:val="20"/>
        </w:trPr>
        <w:tc>
          <w:tcPr>
            <w:tcW w:w="1072" w:type="pct"/>
            <w:vMerge/>
          </w:tcPr>
          <w:p w14:paraId="05E6661F" w14:textId="77777777" w:rsidR="000832DD" w:rsidRPr="00FD5631" w:rsidDel="002A1D54" w:rsidRDefault="000832DD" w:rsidP="00EC3C3A"/>
        </w:tc>
        <w:tc>
          <w:tcPr>
            <w:tcW w:w="3928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72E8762B" w14:textId="77777777" w:rsidR="000832DD" w:rsidRPr="00351E01" w:rsidRDefault="000832DD" w:rsidP="00351E01">
            <w:pPr>
              <w:jc w:val="both"/>
            </w:pPr>
            <w:r w:rsidRPr="00351E01">
              <w:t>Прикладные компьютерные программы для просмотра графической информации: наименования, возможности и порядок работы в них</w:t>
            </w:r>
          </w:p>
        </w:tc>
      </w:tr>
      <w:tr w:rsidR="00FD5631" w:rsidRPr="00FD5631" w14:paraId="34F38803" w14:textId="77777777" w:rsidTr="00BD19BC">
        <w:trPr>
          <w:trHeight w:val="20"/>
        </w:trPr>
        <w:tc>
          <w:tcPr>
            <w:tcW w:w="1072" w:type="pct"/>
            <w:vMerge/>
          </w:tcPr>
          <w:p w14:paraId="36D2F5BF" w14:textId="77777777" w:rsidR="000832DD" w:rsidRPr="00FD5631" w:rsidDel="002A1D54" w:rsidRDefault="000832DD" w:rsidP="00EC3C3A"/>
        </w:tc>
        <w:tc>
          <w:tcPr>
            <w:tcW w:w="3928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562A6F0F" w14:textId="77777777" w:rsidR="000832DD" w:rsidRPr="00351E01" w:rsidRDefault="000832DD" w:rsidP="00351E01">
            <w:pPr>
              <w:jc w:val="both"/>
            </w:pPr>
            <w:r w:rsidRPr="00351E01">
              <w:t>Виды, назначение и порядок применения устройств вывода графической и текстовой информации</w:t>
            </w:r>
          </w:p>
        </w:tc>
      </w:tr>
      <w:tr w:rsidR="00FD5631" w:rsidRPr="00FD5631" w14:paraId="08D21426" w14:textId="77777777" w:rsidTr="00BD19BC">
        <w:trPr>
          <w:trHeight w:val="20"/>
        </w:trPr>
        <w:tc>
          <w:tcPr>
            <w:tcW w:w="1072" w:type="pct"/>
            <w:vMerge/>
          </w:tcPr>
          <w:p w14:paraId="7DB5B4B3" w14:textId="77777777" w:rsidR="000832DD" w:rsidRPr="00FD5631" w:rsidDel="002A1D54" w:rsidRDefault="000832DD" w:rsidP="00EC3C3A"/>
        </w:tc>
        <w:tc>
          <w:tcPr>
            <w:tcW w:w="3928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3EE24085" w14:textId="77777777" w:rsidR="000832DD" w:rsidRPr="00351E01" w:rsidRDefault="000832DD" w:rsidP="00351E01">
            <w:pPr>
              <w:jc w:val="both"/>
            </w:pPr>
            <w:r w:rsidRPr="00351E01">
              <w:t>Порядок работы с электронным архивом технической документации</w:t>
            </w:r>
          </w:p>
        </w:tc>
      </w:tr>
      <w:tr w:rsidR="00FD5631" w:rsidRPr="00FD5631" w14:paraId="1FE395AD" w14:textId="77777777" w:rsidTr="00BD19BC">
        <w:trPr>
          <w:trHeight w:val="20"/>
        </w:trPr>
        <w:tc>
          <w:tcPr>
            <w:tcW w:w="1072" w:type="pct"/>
            <w:vMerge/>
          </w:tcPr>
          <w:p w14:paraId="1A8B1469" w14:textId="77777777" w:rsidR="0028770C" w:rsidRPr="00FD5631" w:rsidDel="002A1D54" w:rsidRDefault="0028770C" w:rsidP="0028770C"/>
        </w:tc>
        <w:tc>
          <w:tcPr>
            <w:tcW w:w="3928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649AC0CE" w14:textId="2E991D80" w:rsidR="0028770C" w:rsidRPr="00351E01" w:rsidRDefault="0028770C" w:rsidP="00351E01">
            <w:pPr>
              <w:jc w:val="both"/>
            </w:pPr>
            <w:r w:rsidRPr="00351E01">
              <w:t>Виды, назначение и область применения контрольно-измерительных приборов</w:t>
            </w:r>
          </w:p>
        </w:tc>
      </w:tr>
      <w:tr w:rsidR="00FD5631" w:rsidRPr="00FD5631" w14:paraId="3AD9FD73" w14:textId="77777777" w:rsidTr="00BD19BC">
        <w:trPr>
          <w:trHeight w:val="20"/>
        </w:trPr>
        <w:tc>
          <w:tcPr>
            <w:tcW w:w="1072" w:type="pct"/>
            <w:vMerge/>
          </w:tcPr>
          <w:p w14:paraId="78F1C478" w14:textId="77777777" w:rsidR="0028770C" w:rsidRPr="00FD5631" w:rsidDel="002A1D54" w:rsidRDefault="0028770C" w:rsidP="0028770C"/>
        </w:tc>
        <w:tc>
          <w:tcPr>
            <w:tcW w:w="3928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6E0B1964" w14:textId="430D776A" w:rsidR="0028770C" w:rsidRPr="00351E01" w:rsidRDefault="0028770C" w:rsidP="00351E01">
            <w:pPr>
              <w:jc w:val="both"/>
            </w:pPr>
            <w:r w:rsidRPr="00351E01">
              <w:t>Назначение измерительного преобразователя</w:t>
            </w:r>
          </w:p>
        </w:tc>
      </w:tr>
      <w:tr w:rsidR="00FD5631" w:rsidRPr="00FD5631" w14:paraId="279C46CF" w14:textId="77777777" w:rsidTr="00BD19BC">
        <w:trPr>
          <w:trHeight w:val="20"/>
        </w:trPr>
        <w:tc>
          <w:tcPr>
            <w:tcW w:w="1072" w:type="pct"/>
            <w:vMerge/>
          </w:tcPr>
          <w:p w14:paraId="57DD02D0" w14:textId="77777777" w:rsidR="0028770C" w:rsidRPr="00FD5631" w:rsidDel="002A1D54" w:rsidRDefault="0028770C" w:rsidP="0028770C"/>
        </w:tc>
        <w:tc>
          <w:tcPr>
            <w:tcW w:w="3928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54C1BDD4" w14:textId="76AB0368" w:rsidR="0028770C" w:rsidRPr="00351E01" w:rsidRDefault="0028770C" w:rsidP="00351E01">
            <w:pPr>
              <w:jc w:val="both"/>
            </w:pPr>
            <w:r w:rsidRPr="00351E01">
              <w:t>Понятие надежности и безотказности систем технологического контроля и управления</w:t>
            </w:r>
          </w:p>
        </w:tc>
      </w:tr>
      <w:tr w:rsidR="00FD5631" w:rsidRPr="00FD5631" w14:paraId="03B2580B" w14:textId="77777777" w:rsidTr="00BD19BC">
        <w:trPr>
          <w:trHeight w:val="20"/>
        </w:trPr>
        <w:tc>
          <w:tcPr>
            <w:tcW w:w="1072" w:type="pct"/>
            <w:vMerge/>
          </w:tcPr>
          <w:p w14:paraId="3155300B" w14:textId="77777777" w:rsidR="0028770C" w:rsidRPr="00FD5631" w:rsidDel="002A1D54" w:rsidRDefault="0028770C" w:rsidP="0028770C"/>
        </w:tc>
        <w:tc>
          <w:tcPr>
            <w:tcW w:w="3928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2C20DC5B" w14:textId="19AEAE2F" w:rsidR="0028770C" w:rsidRPr="00351E01" w:rsidRDefault="0028770C" w:rsidP="00351E01">
            <w:pPr>
              <w:jc w:val="both"/>
            </w:pPr>
            <w:r w:rsidRPr="00351E01">
              <w:t xml:space="preserve">Виды, конструкция и область применения контрольно-измерительной </w:t>
            </w:r>
            <w:r w:rsidRPr="00351E01">
              <w:lastRenderedPageBreak/>
              <w:t>аппаратуры для наладочных работ</w:t>
            </w:r>
          </w:p>
        </w:tc>
      </w:tr>
      <w:tr w:rsidR="00FD5631" w:rsidRPr="00FD5631" w14:paraId="221C7A79" w14:textId="77777777" w:rsidTr="00BD19BC">
        <w:trPr>
          <w:trHeight w:val="20"/>
        </w:trPr>
        <w:tc>
          <w:tcPr>
            <w:tcW w:w="1072" w:type="pct"/>
            <w:vMerge/>
          </w:tcPr>
          <w:p w14:paraId="6BE84E53" w14:textId="77777777" w:rsidR="0028770C" w:rsidRPr="00FD5631" w:rsidDel="002A1D54" w:rsidRDefault="0028770C" w:rsidP="0028770C"/>
        </w:tc>
        <w:tc>
          <w:tcPr>
            <w:tcW w:w="3928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4A11A60F" w14:textId="5D5D0F39" w:rsidR="0028770C" w:rsidRPr="00351E01" w:rsidRDefault="0028770C" w:rsidP="00351E01">
            <w:pPr>
              <w:jc w:val="both"/>
            </w:pPr>
            <w:r w:rsidRPr="00351E01">
              <w:t>Методы измерения электрических величин</w:t>
            </w:r>
          </w:p>
        </w:tc>
      </w:tr>
      <w:tr w:rsidR="00FD5631" w:rsidRPr="00FD5631" w14:paraId="17BB43F5" w14:textId="77777777" w:rsidTr="00BD19BC">
        <w:trPr>
          <w:trHeight w:val="20"/>
        </w:trPr>
        <w:tc>
          <w:tcPr>
            <w:tcW w:w="1072" w:type="pct"/>
            <w:vMerge/>
          </w:tcPr>
          <w:p w14:paraId="39933273" w14:textId="77777777" w:rsidR="0028770C" w:rsidRPr="00FD5631" w:rsidDel="002A1D54" w:rsidRDefault="0028770C" w:rsidP="0028770C"/>
        </w:tc>
        <w:tc>
          <w:tcPr>
            <w:tcW w:w="3928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5F032BFC" w14:textId="52823C30" w:rsidR="0028770C" w:rsidRPr="00351E01" w:rsidRDefault="0028770C" w:rsidP="00351E01">
            <w:pPr>
              <w:jc w:val="both"/>
            </w:pPr>
            <w:r w:rsidRPr="00351E01">
              <w:t>Операции, выполняемые при наладке приборов для измерения электрических величин</w:t>
            </w:r>
          </w:p>
        </w:tc>
      </w:tr>
      <w:tr w:rsidR="00FD5631" w:rsidRPr="00FD5631" w14:paraId="4AB76603" w14:textId="77777777" w:rsidTr="00BD19BC">
        <w:trPr>
          <w:trHeight w:val="20"/>
        </w:trPr>
        <w:tc>
          <w:tcPr>
            <w:tcW w:w="1072" w:type="pct"/>
            <w:vMerge/>
          </w:tcPr>
          <w:p w14:paraId="062AC694" w14:textId="77777777" w:rsidR="0028770C" w:rsidRPr="00FD5631" w:rsidDel="002A1D54" w:rsidRDefault="0028770C" w:rsidP="0028770C"/>
        </w:tc>
        <w:tc>
          <w:tcPr>
            <w:tcW w:w="3928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3210D490" w14:textId="694BDCF8" w:rsidR="0028770C" w:rsidRPr="00351E01" w:rsidRDefault="0028770C" w:rsidP="00351E01">
            <w:pPr>
              <w:jc w:val="both"/>
            </w:pPr>
            <w:r w:rsidRPr="00351E01">
              <w:t>Виды, назначение и конструкция линий связи между приборами и средствами автоматизации</w:t>
            </w:r>
          </w:p>
        </w:tc>
      </w:tr>
      <w:tr w:rsidR="00FD5631" w:rsidRPr="00FD5631" w14:paraId="70CB2D96" w14:textId="77777777" w:rsidTr="00BD19BC">
        <w:trPr>
          <w:trHeight w:val="20"/>
        </w:trPr>
        <w:tc>
          <w:tcPr>
            <w:tcW w:w="1072" w:type="pct"/>
            <w:vMerge/>
          </w:tcPr>
          <w:p w14:paraId="78D168CA" w14:textId="77777777" w:rsidR="0028770C" w:rsidRPr="00FD5631" w:rsidDel="002A1D54" w:rsidRDefault="0028770C" w:rsidP="0028770C"/>
        </w:tc>
        <w:tc>
          <w:tcPr>
            <w:tcW w:w="3928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14ADF636" w14:textId="1E6906A3" w:rsidR="0028770C" w:rsidRPr="00351E01" w:rsidRDefault="0028770C" w:rsidP="00351E01">
            <w:pPr>
              <w:jc w:val="both"/>
            </w:pPr>
            <w:r w:rsidRPr="00351E01">
              <w:t>Порядок визуальной и инструментальной проверки правильности монтажа электрических проводок</w:t>
            </w:r>
          </w:p>
        </w:tc>
      </w:tr>
      <w:tr w:rsidR="00FD5631" w:rsidRPr="00FD5631" w14:paraId="06F054FB" w14:textId="77777777" w:rsidTr="00BD19BC">
        <w:trPr>
          <w:trHeight w:val="20"/>
        </w:trPr>
        <w:tc>
          <w:tcPr>
            <w:tcW w:w="1072" w:type="pct"/>
            <w:vMerge/>
          </w:tcPr>
          <w:p w14:paraId="3DA0C7A2" w14:textId="77777777" w:rsidR="0028770C" w:rsidRPr="00FD5631" w:rsidDel="002A1D54" w:rsidRDefault="0028770C" w:rsidP="0028770C"/>
        </w:tc>
        <w:tc>
          <w:tcPr>
            <w:tcW w:w="3928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5C175A4E" w14:textId="3E306E50" w:rsidR="0028770C" w:rsidRPr="00351E01" w:rsidRDefault="0028770C" w:rsidP="00351E01">
            <w:pPr>
              <w:jc w:val="both"/>
            </w:pPr>
            <w:r w:rsidRPr="00351E01">
              <w:t>Требования, предъявляемые к трубным проводкам систем контроля и автоматики</w:t>
            </w:r>
          </w:p>
        </w:tc>
      </w:tr>
      <w:tr w:rsidR="00FD5631" w:rsidRPr="00FD5631" w14:paraId="20A44399" w14:textId="77777777" w:rsidTr="00BD19BC">
        <w:trPr>
          <w:trHeight w:val="20"/>
        </w:trPr>
        <w:tc>
          <w:tcPr>
            <w:tcW w:w="1072" w:type="pct"/>
            <w:vMerge/>
          </w:tcPr>
          <w:p w14:paraId="4CF8D136" w14:textId="77777777" w:rsidR="0028770C" w:rsidRPr="00FD5631" w:rsidDel="002A1D54" w:rsidRDefault="0028770C" w:rsidP="0028770C"/>
        </w:tc>
        <w:tc>
          <w:tcPr>
            <w:tcW w:w="3928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007EEF05" w14:textId="6304B765" w:rsidR="0028770C" w:rsidRPr="00351E01" w:rsidRDefault="0028770C" w:rsidP="00351E01">
            <w:pPr>
              <w:jc w:val="both"/>
            </w:pPr>
            <w:r w:rsidRPr="00351E01">
              <w:t>Виды, конструкция и назначение приборов и датчиков для измерения температуры</w:t>
            </w:r>
          </w:p>
        </w:tc>
      </w:tr>
      <w:tr w:rsidR="00FD5631" w:rsidRPr="00FD5631" w14:paraId="4F1C27F3" w14:textId="77777777" w:rsidTr="00BD19BC">
        <w:trPr>
          <w:trHeight w:val="20"/>
        </w:trPr>
        <w:tc>
          <w:tcPr>
            <w:tcW w:w="1072" w:type="pct"/>
            <w:vMerge/>
          </w:tcPr>
          <w:p w14:paraId="58C20193" w14:textId="77777777" w:rsidR="0028770C" w:rsidRPr="00FD5631" w:rsidDel="002A1D54" w:rsidRDefault="0028770C" w:rsidP="0028770C"/>
        </w:tc>
        <w:tc>
          <w:tcPr>
            <w:tcW w:w="3928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25C34433" w14:textId="17CF3C89" w:rsidR="0028770C" w:rsidRPr="00351E01" w:rsidRDefault="0028770C" w:rsidP="00351E01">
            <w:pPr>
              <w:jc w:val="both"/>
            </w:pPr>
            <w:r w:rsidRPr="00351E01">
              <w:t>Правила наладки и регулировки термометров после монтажа</w:t>
            </w:r>
          </w:p>
        </w:tc>
      </w:tr>
      <w:tr w:rsidR="00FD5631" w:rsidRPr="00FD5631" w14:paraId="0A1E1B41" w14:textId="77777777" w:rsidTr="00BD19BC">
        <w:trPr>
          <w:trHeight w:val="20"/>
        </w:trPr>
        <w:tc>
          <w:tcPr>
            <w:tcW w:w="1072" w:type="pct"/>
            <w:vMerge/>
          </w:tcPr>
          <w:p w14:paraId="063583CD" w14:textId="77777777" w:rsidR="0028770C" w:rsidRPr="00FD5631" w:rsidDel="002A1D54" w:rsidRDefault="0028770C" w:rsidP="0028770C"/>
        </w:tc>
        <w:tc>
          <w:tcPr>
            <w:tcW w:w="3928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4E0DFFE0" w14:textId="0452254C" w:rsidR="0028770C" w:rsidRPr="00351E01" w:rsidRDefault="0028770C" w:rsidP="00351E01">
            <w:pPr>
              <w:jc w:val="both"/>
            </w:pPr>
            <w:r w:rsidRPr="00351E01">
              <w:t>Виды, назначение, область применения вторичных приборов в системах измерения температуры</w:t>
            </w:r>
          </w:p>
        </w:tc>
      </w:tr>
      <w:tr w:rsidR="00FD5631" w:rsidRPr="00FD5631" w14:paraId="0D11FDF6" w14:textId="77777777" w:rsidTr="00BD19BC">
        <w:trPr>
          <w:trHeight w:val="20"/>
        </w:trPr>
        <w:tc>
          <w:tcPr>
            <w:tcW w:w="1072" w:type="pct"/>
            <w:vMerge/>
          </w:tcPr>
          <w:p w14:paraId="40084F26" w14:textId="77777777" w:rsidR="0028770C" w:rsidRPr="00FD5631" w:rsidDel="002A1D54" w:rsidRDefault="0028770C" w:rsidP="0028770C"/>
        </w:tc>
        <w:tc>
          <w:tcPr>
            <w:tcW w:w="3928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19D14A09" w14:textId="5E6D79B3" w:rsidR="0028770C" w:rsidRPr="00351E01" w:rsidRDefault="0028770C" w:rsidP="00351E01">
            <w:pPr>
              <w:jc w:val="both"/>
            </w:pPr>
            <w:r w:rsidRPr="00351E01">
              <w:t>Правила проверки систем измерения давления после монтажа</w:t>
            </w:r>
          </w:p>
        </w:tc>
      </w:tr>
      <w:tr w:rsidR="00FD5631" w:rsidRPr="00FD5631" w14:paraId="430CF23C" w14:textId="77777777" w:rsidTr="00BD19BC">
        <w:trPr>
          <w:trHeight w:val="20"/>
        </w:trPr>
        <w:tc>
          <w:tcPr>
            <w:tcW w:w="1072" w:type="pct"/>
            <w:vMerge/>
          </w:tcPr>
          <w:p w14:paraId="0A62B28B" w14:textId="77777777" w:rsidR="0028770C" w:rsidRPr="00FD5631" w:rsidDel="002A1D54" w:rsidRDefault="0028770C" w:rsidP="0028770C"/>
        </w:tc>
        <w:tc>
          <w:tcPr>
            <w:tcW w:w="3928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0768302D" w14:textId="28E29E7F" w:rsidR="0028770C" w:rsidRPr="00351E01" w:rsidRDefault="0028770C" w:rsidP="00351E01">
            <w:pPr>
              <w:jc w:val="both"/>
            </w:pPr>
            <w:r w:rsidRPr="00351E01">
              <w:t>Способы гашения пульсаций</w:t>
            </w:r>
          </w:p>
        </w:tc>
      </w:tr>
      <w:tr w:rsidR="00FD5631" w:rsidRPr="00FD5631" w14:paraId="0D0C1921" w14:textId="77777777" w:rsidTr="00BD19BC">
        <w:trPr>
          <w:trHeight w:val="20"/>
        </w:trPr>
        <w:tc>
          <w:tcPr>
            <w:tcW w:w="1072" w:type="pct"/>
            <w:vMerge/>
          </w:tcPr>
          <w:p w14:paraId="62B5B100" w14:textId="77777777" w:rsidR="0028770C" w:rsidRPr="00FD5631" w:rsidDel="002A1D54" w:rsidRDefault="0028770C" w:rsidP="0028770C"/>
        </w:tc>
        <w:tc>
          <w:tcPr>
            <w:tcW w:w="3928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6F543898" w14:textId="18E73925" w:rsidR="0028770C" w:rsidRPr="00351E01" w:rsidRDefault="0028770C" w:rsidP="00351E01">
            <w:pPr>
              <w:jc w:val="both"/>
            </w:pPr>
            <w:r w:rsidRPr="00351E01">
              <w:t>Виды, конструкция и область применения приборов для измерения расхода и уровня</w:t>
            </w:r>
          </w:p>
        </w:tc>
      </w:tr>
      <w:tr w:rsidR="00FD5631" w:rsidRPr="00FD5631" w14:paraId="5F365191" w14:textId="77777777" w:rsidTr="00BD19BC">
        <w:trPr>
          <w:trHeight w:val="20"/>
        </w:trPr>
        <w:tc>
          <w:tcPr>
            <w:tcW w:w="1072" w:type="pct"/>
            <w:vMerge/>
          </w:tcPr>
          <w:p w14:paraId="242CCED9" w14:textId="77777777" w:rsidR="0028770C" w:rsidRPr="00FD5631" w:rsidDel="002A1D54" w:rsidRDefault="0028770C" w:rsidP="0028770C"/>
        </w:tc>
        <w:tc>
          <w:tcPr>
            <w:tcW w:w="3928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660815B9" w14:textId="120C1D2D" w:rsidR="0028770C" w:rsidRPr="00351E01" w:rsidRDefault="0028770C" w:rsidP="00265A8E">
            <w:pPr>
              <w:jc w:val="both"/>
            </w:pPr>
            <w:r w:rsidRPr="00351E01">
              <w:t>Правила наладки приборов для измерения расход</w:t>
            </w:r>
            <w:r w:rsidR="00265A8E">
              <w:t>а</w:t>
            </w:r>
            <w:r w:rsidRPr="00351E01">
              <w:t xml:space="preserve"> и уровня</w:t>
            </w:r>
          </w:p>
        </w:tc>
      </w:tr>
      <w:tr w:rsidR="00FD5631" w:rsidRPr="00FD5631" w14:paraId="143D0FBA" w14:textId="77777777" w:rsidTr="00BD19BC">
        <w:trPr>
          <w:trHeight w:val="20"/>
        </w:trPr>
        <w:tc>
          <w:tcPr>
            <w:tcW w:w="1072" w:type="pct"/>
            <w:vMerge/>
          </w:tcPr>
          <w:p w14:paraId="41E40F14" w14:textId="77777777" w:rsidR="0028770C" w:rsidRPr="00FD5631" w:rsidDel="002A1D54" w:rsidRDefault="0028770C" w:rsidP="0028770C"/>
        </w:tc>
        <w:tc>
          <w:tcPr>
            <w:tcW w:w="3928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65233F37" w14:textId="71490E99" w:rsidR="0028770C" w:rsidRPr="00351E01" w:rsidRDefault="0028770C" w:rsidP="00351E01">
            <w:pPr>
              <w:jc w:val="both"/>
            </w:pPr>
            <w:r w:rsidRPr="00351E01">
              <w:t>Виды, конструкция и область применения устройств управления</w:t>
            </w:r>
          </w:p>
        </w:tc>
      </w:tr>
      <w:tr w:rsidR="00FD5631" w:rsidRPr="00FD5631" w14:paraId="0A939A47" w14:textId="77777777" w:rsidTr="00BD19BC">
        <w:trPr>
          <w:trHeight w:val="20"/>
        </w:trPr>
        <w:tc>
          <w:tcPr>
            <w:tcW w:w="1072" w:type="pct"/>
            <w:vMerge/>
          </w:tcPr>
          <w:p w14:paraId="059117E2" w14:textId="77777777" w:rsidR="0028770C" w:rsidRPr="00FD5631" w:rsidDel="002A1D54" w:rsidRDefault="0028770C" w:rsidP="0028770C"/>
        </w:tc>
        <w:tc>
          <w:tcPr>
            <w:tcW w:w="3928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2A4DED41" w14:textId="1AC20729" w:rsidR="0028770C" w:rsidRPr="00351E01" w:rsidRDefault="0028770C" w:rsidP="00351E01">
            <w:pPr>
              <w:jc w:val="both"/>
            </w:pPr>
            <w:r w:rsidRPr="00351E01">
              <w:t>Виды, конструкция и область применения аппаратов защиты</w:t>
            </w:r>
          </w:p>
        </w:tc>
      </w:tr>
      <w:tr w:rsidR="00FD5631" w:rsidRPr="00FD5631" w14:paraId="7C4991D8" w14:textId="77777777" w:rsidTr="00BD19BC">
        <w:trPr>
          <w:trHeight w:val="20"/>
        </w:trPr>
        <w:tc>
          <w:tcPr>
            <w:tcW w:w="1072" w:type="pct"/>
            <w:vMerge/>
          </w:tcPr>
          <w:p w14:paraId="5B924A17" w14:textId="77777777" w:rsidR="0028770C" w:rsidRPr="00FD5631" w:rsidDel="002A1D54" w:rsidRDefault="0028770C" w:rsidP="0028770C"/>
        </w:tc>
        <w:tc>
          <w:tcPr>
            <w:tcW w:w="3928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16314C52" w14:textId="209961E0" w:rsidR="0028770C" w:rsidRPr="00351E01" w:rsidRDefault="0028770C" w:rsidP="00351E01">
            <w:pPr>
              <w:jc w:val="both"/>
            </w:pPr>
            <w:r w:rsidRPr="00351E01">
              <w:t>Виды, конструкция и область применения устройств автоматики</w:t>
            </w:r>
          </w:p>
        </w:tc>
      </w:tr>
      <w:tr w:rsidR="00FD5631" w:rsidRPr="00FD5631" w14:paraId="7FE635B9" w14:textId="77777777" w:rsidTr="00BD19BC">
        <w:trPr>
          <w:trHeight w:val="20"/>
        </w:trPr>
        <w:tc>
          <w:tcPr>
            <w:tcW w:w="1072" w:type="pct"/>
            <w:vMerge/>
          </w:tcPr>
          <w:p w14:paraId="2D6D042E" w14:textId="77777777" w:rsidR="0028770C" w:rsidRPr="00FD5631" w:rsidDel="002A1D54" w:rsidRDefault="0028770C" w:rsidP="0028770C"/>
        </w:tc>
        <w:tc>
          <w:tcPr>
            <w:tcW w:w="3928" w:type="pct"/>
          </w:tcPr>
          <w:p w14:paraId="4A46242A" w14:textId="374C87C5" w:rsidR="0028770C" w:rsidRPr="00351E01" w:rsidRDefault="0028770C" w:rsidP="00351E01">
            <w:pPr>
              <w:jc w:val="both"/>
            </w:pPr>
            <w:r w:rsidRPr="00351E01">
              <w:t>Основные и вспомогательные функции автоматических систем управления электроприводом</w:t>
            </w:r>
          </w:p>
        </w:tc>
      </w:tr>
      <w:tr w:rsidR="00FD5631" w:rsidRPr="00FD5631" w14:paraId="597BA7D5" w14:textId="77777777" w:rsidTr="00BD19BC">
        <w:trPr>
          <w:trHeight w:val="20"/>
        </w:trPr>
        <w:tc>
          <w:tcPr>
            <w:tcW w:w="1072" w:type="pct"/>
            <w:vMerge/>
          </w:tcPr>
          <w:p w14:paraId="3DA7EB93" w14:textId="77777777" w:rsidR="0028770C" w:rsidRPr="00FD5631" w:rsidDel="002A1D54" w:rsidRDefault="0028770C" w:rsidP="0028770C"/>
        </w:tc>
        <w:tc>
          <w:tcPr>
            <w:tcW w:w="3928" w:type="pct"/>
          </w:tcPr>
          <w:p w14:paraId="6E05397F" w14:textId="4683FF6D" w:rsidR="0028770C" w:rsidRPr="00351E01" w:rsidRDefault="0028770C" w:rsidP="00351E01">
            <w:pPr>
              <w:jc w:val="both"/>
            </w:pPr>
            <w:r w:rsidRPr="00351E01">
              <w:t>Принципы управления электроприводом</w:t>
            </w:r>
          </w:p>
        </w:tc>
      </w:tr>
      <w:tr w:rsidR="00FD5631" w:rsidRPr="00FD5631" w14:paraId="50A448B6" w14:textId="77777777" w:rsidTr="00BD19BC">
        <w:trPr>
          <w:trHeight w:val="20"/>
        </w:trPr>
        <w:tc>
          <w:tcPr>
            <w:tcW w:w="1072" w:type="pct"/>
            <w:vMerge/>
          </w:tcPr>
          <w:p w14:paraId="0930C9EC" w14:textId="77777777" w:rsidR="0028770C" w:rsidRPr="00FD5631" w:rsidDel="002A1D54" w:rsidRDefault="0028770C" w:rsidP="0028770C"/>
        </w:tc>
        <w:tc>
          <w:tcPr>
            <w:tcW w:w="3928" w:type="pct"/>
          </w:tcPr>
          <w:p w14:paraId="2FBF1563" w14:textId="50EACDDE" w:rsidR="0028770C" w:rsidRPr="00351E01" w:rsidRDefault="0028770C" w:rsidP="00351E01">
            <w:pPr>
              <w:jc w:val="both"/>
            </w:pPr>
            <w:r w:rsidRPr="00351E01">
              <w:t>Правила наладки схем управления электроприводом</w:t>
            </w:r>
          </w:p>
        </w:tc>
      </w:tr>
      <w:tr w:rsidR="00FD5631" w:rsidRPr="00FD5631" w14:paraId="261BE9BA" w14:textId="77777777" w:rsidTr="00BD19BC">
        <w:trPr>
          <w:trHeight w:val="20"/>
        </w:trPr>
        <w:tc>
          <w:tcPr>
            <w:tcW w:w="1072" w:type="pct"/>
            <w:vMerge/>
          </w:tcPr>
          <w:p w14:paraId="49864E7A" w14:textId="77777777" w:rsidR="0028770C" w:rsidRPr="00FD5631" w:rsidDel="002A1D54" w:rsidRDefault="0028770C" w:rsidP="0028770C"/>
        </w:tc>
        <w:tc>
          <w:tcPr>
            <w:tcW w:w="3928" w:type="pct"/>
          </w:tcPr>
          <w:p w14:paraId="407D686D" w14:textId="1AAD3520" w:rsidR="0028770C" w:rsidRPr="00351E01" w:rsidRDefault="0028770C" w:rsidP="00265A8E">
            <w:pPr>
              <w:jc w:val="both"/>
            </w:pPr>
            <w:r w:rsidRPr="00351E01">
              <w:t>Устройство и принцип работы полупроводниковых элементов, входящих в состав КИПиА</w:t>
            </w:r>
            <w:r w:rsidR="00265A8E">
              <w:t xml:space="preserve"> средней сложности</w:t>
            </w:r>
          </w:p>
        </w:tc>
      </w:tr>
      <w:tr w:rsidR="00FD5631" w:rsidRPr="00FD5631" w14:paraId="43CB3BAE" w14:textId="77777777" w:rsidTr="00BD19BC">
        <w:trPr>
          <w:trHeight w:val="20"/>
        </w:trPr>
        <w:tc>
          <w:tcPr>
            <w:tcW w:w="1072" w:type="pct"/>
            <w:vMerge/>
          </w:tcPr>
          <w:p w14:paraId="17E24D07" w14:textId="77777777" w:rsidR="0028770C" w:rsidRPr="00FD5631" w:rsidDel="002A1D54" w:rsidRDefault="0028770C" w:rsidP="0028770C"/>
        </w:tc>
        <w:tc>
          <w:tcPr>
            <w:tcW w:w="3928" w:type="pct"/>
          </w:tcPr>
          <w:p w14:paraId="5FB1D1D2" w14:textId="26593B7C" w:rsidR="0028770C" w:rsidRPr="00351E01" w:rsidRDefault="0028770C" w:rsidP="00351E01">
            <w:pPr>
              <w:jc w:val="both"/>
            </w:pPr>
            <w:r w:rsidRPr="00351E01">
              <w:t xml:space="preserve">Основы электроники, электротехники и радиотехники </w:t>
            </w:r>
          </w:p>
        </w:tc>
      </w:tr>
      <w:tr w:rsidR="00FD5631" w:rsidRPr="00FD5631" w14:paraId="6EF3D5EA" w14:textId="77777777" w:rsidTr="00BD19BC">
        <w:trPr>
          <w:trHeight w:val="20"/>
        </w:trPr>
        <w:tc>
          <w:tcPr>
            <w:tcW w:w="1072" w:type="pct"/>
            <w:vMerge/>
          </w:tcPr>
          <w:p w14:paraId="66BD6C9B" w14:textId="77777777" w:rsidR="0028770C" w:rsidRPr="00FD5631" w:rsidDel="002A1D54" w:rsidRDefault="0028770C" w:rsidP="0028770C"/>
        </w:tc>
        <w:tc>
          <w:tcPr>
            <w:tcW w:w="3928" w:type="pct"/>
          </w:tcPr>
          <w:p w14:paraId="0BFC73D1" w14:textId="282B12BF" w:rsidR="0028770C" w:rsidRPr="00351E01" w:rsidRDefault="0028770C" w:rsidP="003B14B6">
            <w:pPr>
              <w:jc w:val="both"/>
            </w:pPr>
            <w:r w:rsidRPr="00351E01">
              <w:t>Способы механической и электрической регулировок КИПиА</w:t>
            </w:r>
            <w:r w:rsidR="003B14B6">
              <w:t xml:space="preserve"> средней сложности</w:t>
            </w:r>
          </w:p>
        </w:tc>
      </w:tr>
      <w:tr w:rsidR="00FD5631" w:rsidRPr="00FD5631" w14:paraId="4150C4E6" w14:textId="77777777" w:rsidTr="00BD19BC">
        <w:trPr>
          <w:trHeight w:val="20"/>
        </w:trPr>
        <w:tc>
          <w:tcPr>
            <w:tcW w:w="1072" w:type="pct"/>
            <w:vMerge/>
          </w:tcPr>
          <w:p w14:paraId="7E5BA382" w14:textId="77777777" w:rsidR="000832DD" w:rsidRPr="00FD5631" w:rsidDel="002A1D54" w:rsidRDefault="000832DD" w:rsidP="00EC3C3A"/>
        </w:tc>
        <w:tc>
          <w:tcPr>
            <w:tcW w:w="3928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1C9CAACA" w14:textId="77777777" w:rsidR="000832DD" w:rsidRPr="00351E01" w:rsidRDefault="000832DD" w:rsidP="00351E01">
            <w:pPr>
              <w:jc w:val="both"/>
            </w:pPr>
            <w:r w:rsidRPr="00351E01">
              <w:t>Назначение, конструкция, принцип действия бесконтактных логических элементов</w:t>
            </w:r>
          </w:p>
        </w:tc>
      </w:tr>
      <w:tr w:rsidR="00FD5631" w:rsidRPr="00FD5631" w14:paraId="3C02BD11" w14:textId="77777777" w:rsidTr="00BD19BC">
        <w:trPr>
          <w:trHeight w:val="20"/>
        </w:trPr>
        <w:tc>
          <w:tcPr>
            <w:tcW w:w="1072" w:type="pct"/>
            <w:vMerge/>
          </w:tcPr>
          <w:p w14:paraId="529E8A43" w14:textId="77777777" w:rsidR="000832DD" w:rsidRPr="00FD5631" w:rsidDel="002A1D54" w:rsidRDefault="000832DD" w:rsidP="00EC3C3A"/>
        </w:tc>
        <w:tc>
          <w:tcPr>
            <w:tcW w:w="3928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272B1CF5" w14:textId="77777777" w:rsidR="000832DD" w:rsidRPr="00351E01" w:rsidRDefault="000832DD" w:rsidP="00351E01">
            <w:pPr>
              <w:jc w:val="both"/>
            </w:pPr>
            <w:r w:rsidRPr="00351E01">
              <w:t>Правила проверки бесконтактных логических элементов</w:t>
            </w:r>
          </w:p>
        </w:tc>
      </w:tr>
      <w:tr w:rsidR="00FD5631" w:rsidRPr="00FD5631" w14:paraId="75B09C6D" w14:textId="77777777" w:rsidTr="00BD19BC">
        <w:trPr>
          <w:trHeight w:val="20"/>
        </w:trPr>
        <w:tc>
          <w:tcPr>
            <w:tcW w:w="1072" w:type="pct"/>
            <w:vMerge/>
          </w:tcPr>
          <w:p w14:paraId="501C1BC1" w14:textId="77777777" w:rsidR="000832DD" w:rsidRPr="00FD5631" w:rsidDel="002A1D54" w:rsidRDefault="000832DD" w:rsidP="00EC3C3A"/>
        </w:tc>
        <w:tc>
          <w:tcPr>
            <w:tcW w:w="3928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61618823" w14:textId="77777777" w:rsidR="000832DD" w:rsidRPr="00351E01" w:rsidRDefault="000832DD" w:rsidP="00351E01">
            <w:pPr>
              <w:jc w:val="both"/>
            </w:pPr>
            <w:r w:rsidRPr="00351E01">
              <w:t>Элементы и устройства программного управления электроприводом</w:t>
            </w:r>
          </w:p>
        </w:tc>
      </w:tr>
      <w:tr w:rsidR="00FD5631" w:rsidRPr="00FD5631" w14:paraId="6F02F98B" w14:textId="77777777" w:rsidTr="00BD19BC">
        <w:trPr>
          <w:trHeight w:val="20"/>
        </w:trPr>
        <w:tc>
          <w:tcPr>
            <w:tcW w:w="1072" w:type="pct"/>
            <w:vMerge/>
          </w:tcPr>
          <w:p w14:paraId="136DE927" w14:textId="77777777" w:rsidR="000832DD" w:rsidRPr="00FD5631" w:rsidDel="002A1D54" w:rsidRDefault="000832DD" w:rsidP="00EC3C3A"/>
        </w:tc>
        <w:tc>
          <w:tcPr>
            <w:tcW w:w="3928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7A9631D7" w14:textId="77777777" w:rsidR="000832DD" w:rsidRPr="00351E01" w:rsidRDefault="000832DD" w:rsidP="00351E01">
            <w:pPr>
              <w:jc w:val="both"/>
            </w:pPr>
            <w:r w:rsidRPr="00351E01">
              <w:t>Порядок наладки устройств программного управления электроприводом</w:t>
            </w:r>
          </w:p>
        </w:tc>
      </w:tr>
      <w:tr w:rsidR="00FD5631" w:rsidRPr="00FD5631" w14:paraId="484191F6" w14:textId="77777777" w:rsidTr="00BD19BC">
        <w:trPr>
          <w:trHeight w:val="20"/>
        </w:trPr>
        <w:tc>
          <w:tcPr>
            <w:tcW w:w="1072" w:type="pct"/>
            <w:vMerge/>
          </w:tcPr>
          <w:p w14:paraId="602C2DD3" w14:textId="77777777" w:rsidR="000832DD" w:rsidRPr="00FD5631" w:rsidDel="002A1D54" w:rsidRDefault="000832DD" w:rsidP="00EC3C3A"/>
        </w:tc>
        <w:tc>
          <w:tcPr>
            <w:tcW w:w="3928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19E6D9E3" w14:textId="77777777" w:rsidR="000832DD" w:rsidRPr="00351E01" w:rsidRDefault="000832DD" w:rsidP="00351E01">
            <w:pPr>
              <w:jc w:val="both"/>
            </w:pPr>
            <w:r w:rsidRPr="00351E01">
              <w:t>Виды, назначение и область применения усилителей и преобразователей</w:t>
            </w:r>
          </w:p>
        </w:tc>
      </w:tr>
      <w:tr w:rsidR="00FD5631" w:rsidRPr="00FD5631" w14:paraId="492D41E4" w14:textId="77777777" w:rsidTr="00BD19BC">
        <w:trPr>
          <w:trHeight w:val="20"/>
        </w:trPr>
        <w:tc>
          <w:tcPr>
            <w:tcW w:w="1072" w:type="pct"/>
            <w:vMerge/>
          </w:tcPr>
          <w:p w14:paraId="16896290" w14:textId="77777777" w:rsidR="000832DD" w:rsidRPr="00FD5631" w:rsidDel="002A1D54" w:rsidRDefault="000832DD" w:rsidP="00EC3C3A"/>
        </w:tc>
        <w:tc>
          <w:tcPr>
            <w:tcW w:w="3928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2F96D9C6" w14:textId="77777777" w:rsidR="000832DD" w:rsidRPr="00351E01" w:rsidRDefault="000832DD" w:rsidP="00351E01">
            <w:pPr>
              <w:jc w:val="both"/>
            </w:pPr>
            <w:r w:rsidRPr="00351E01">
              <w:t>Виды, принцип действия и назначение электромашинного преобразователя</w:t>
            </w:r>
          </w:p>
        </w:tc>
      </w:tr>
      <w:tr w:rsidR="00FD5631" w:rsidRPr="00FD5631" w14:paraId="7860E620" w14:textId="77777777" w:rsidTr="00BD19BC">
        <w:trPr>
          <w:trHeight w:val="20"/>
        </w:trPr>
        <w:tc>
          <w:tcPr>
            <w:tcW w:w="1072" w:type="pct"/>
            <w:vMerge/>
          </w:tcPr>
          <w:p w14:paraId="6845B42C" w14:textId="77777777" w:rsidR="000832DD" w:rsidRPr="00FD5631" w:rsidDel="002A1D54" w:rsidRDefault="000832DD" w:rsidP="00EC3C3A"/>
        </w:tc>
        <w:tc>
          <w:tcPr>
            <w:tcW w:w="3928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551DEED9" w14:textId="77777777" w:rsidR="000832DD" w:rsidRPr="00351E01" w:rsidRDefault="000832DD" w:rsidP="00351E01">
            <w:pPr>
              <w:jc w:val="both"/>
            </w:pPr>
            <w:r w:rsidRPr="00351E01">
              <w:t>Способы наладки электромашинных преобразователей</w:t>
            </w:r>
          </w:p>
        </w:tc>
      </w:tr>
      <w:tr w:rsidR="00FD5631" w:rsidRPr="00FD5631" w14:paraId="3073A213" w14:textId="77777777" w:rsidTr="00BD19BC">
        <w:trPr>
          <w:trHeight w:val="20"/>
        </w:trPr>
        <w:tc>
          <w:tcPr>
            <w:tcW w:w="1072" w:type="pct"/>
            <w:vMerge/>
          </w:tcPr>
          <w:p w14:paraId="38695E06" w14:textId="77777777" w:rsidR="000832DD" w:rsidRPr="00FD5631" w:rsidDel="002A1D54" w:rsidRDefault="000832DD" w:rsidP="00EC3C3A"/>
        </w:tc>
        <w:tc>
          <w:tcPr>
            <w:tcW w:w="3928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3D48E485" w14:textId="77777777" w:rsidR="000832DD" w:rsidRPr="00351E01" w:rsidRDefault="000832DD" w:rsidP="00351E01">
            <w:pPr>
              <w:jc w:val="both"/>
            </w:pPr>
            <w:r w:rsidRPr="00351E01">
              <w:t>Виды, принцип действия и назначение магнитного усилителя</w:t>
            </w:r>
          </w:p>
        </w:tc>
      </w:tr>
      <w:tr w:rsidR="00FD5631" w:rsidRPr="00FD5631" w14:paraId="33F34867" w14:textId="77777777" w:rsidTr="00BD19BC">
        <w:trPr>
          <w:trHeight w:val="20"/>
        </w:trPr>
        <w:tc>
          <w:tcPr>
            <w:tcW w:w="1072" w:type="pct"/>
            <w:vMerge/>
          </w:tcPr>
          <w:p w14:paraId="5F1D91FC" w14:textId="77777777" w:rsidR="000832DD" w:rsidRPr="00FD5631" w:rsidDel="002A1D54" w:rsidRDefault="000832DD" w:rsidP="00EC3C3A"/>
        </w:tc>
        <w:tc>
          <w:tcPr>
            <w:tcW w:w="3928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0C765DA5" w14:textId="77777777" w:rsidR="000832DD" w:rsidRPr="00351E01" w:rsidRDefault="000832DD" w:rsidP="00351E01">
            <w:pPr>
              <w:jc w:val="both"/>
            </w:pPr>
            <w:r w:rsidRPr="00351E01">
              <w:t>Способы наладки магнитного усилителя</w:t>
            </w:r>
          </w:p>
        </w:tc>
      </w:tr>
      <w:tr w:rsidR="00FD5631" w:rsidRPr="00FD5631" w14:paraId="522D145A" w14:textId="77777777" w:rsidTr="00BD19BC">
        <w:trPr>
          <w:trHeight w:val="20"/>
        </w:trPr>
        <w:tc>
          <w:tcPr>
            <w:tcW w:w="1072" w:type="pct"/>
            <w:vMerge/>
          </w:tcPr>
          <w:p w14:paraId="172D5982" w14:textId="77777777" w:rsidR="000832DD" w:rsidRPr="00FD5631" w:rsidDel="002A1D54" w:rsidRDefault="000832DD" w:rsidP="00EC3C3A"/>
        </w:tc>
        <w:tc>
          <w:tcPr>
            <w:tcW w:w="3928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41CF8BA5" w14:textId="77777777" w:rsidR="000832DD" w:rsidRPr="00351E01" w:rsidRDefault="000832DD" w:rsidP="00351E01">
            <w:pPr>
              <w:jc w:val="both"/>
            </w:pPr>
            <w:r w:rsidRPr="00351E01">
              <w:t>Виды, принцип действия и назначение электронного усилителя</w:t>
            </w:r>
          </w:p>
        </w:tc>
      </w:tr>
      <w:tr w:rsidR="00FD5631" w:rsidRPr="00FD5631" w14:paraId="47D56DC4" w14:textId="77777777" w:rsidTr="00BD19BC">
        <w:trPr>
          <w:trHeight w:val="20"/>
        </w:trPr>
        <w:tc>
          <w:tcPr>
            <w:tcW w:w="1072" w:type="pct"/>
            <w:vMerge/>
          </w:tcPr>
          <w:p w14:paraId="2672B19D" w14:textId="77777777" w:rsidR="000832DD" w:rsidRPr="00FD5631" w:rsidDel="002A1D54" w:rsidRDefault="000832DD" w:rsidP="00EC3C3A"/>
        </w:tc>
        <w:tc>
          <w:tcPr>
            <w:tcW w:w="3928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1914A39D" w14:textId="77777777" w:rsidR="000832DD" w:rsidRPr="00351E01" w:rsidRDefault="000832DD" w:rsidP="00351E01">
            <w:pPr>
              <w:jc w:val="both"/>
            </w:pPr>
            <w:r w:rsidRPr="00351E01">
              <w:t>Способы наладки электронного усилителя</w:t>
            </w:r>
          </w:p>
        </w:tc>
      </w:tr>
      <w:tr w:rsidR="00FD5631" w:rsidRPr="00FD5631" w14:paraId="0C182106" w14:textId="77777777" w:rsidTr="00BD19BC">
        <w:trPr>
          <w:trHeight w:val="20"/>
        </w:trPr>
        <w:tc>
          <w:tcPr>
            <w:tcW w:w="1072" w:type="pct"/>
            <w:vMerge/>
          </w:tcPr>
          <w:p w14:paraId="61E0C6BA" w14:textId="77777777" w:rsidR="000832DD" w:rsidRPr="00FD5631" w:rsidDel="002A1D54" w:rsidRDefault="000832DD" w:rsidP="00EC3C3A"/>
        </w:tc>
        <w:tc>
          <w:tcPr>
            <w:tcW w:w="3928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0734B533" w14:textId="77777777" w:rsidR="000832DD" w:rsidRPr="00351E01" w:rsidRDefault="000832DD" w:rsidP="00351E01">
            <w:pPr>
              <w:jc w:val="both"/>
            </w:pPr>
            <w:r w:rsidRPr="00351E01">
              <w:t>Принцип действия ультразвукового оборудования</w:t>
            </w:r>
          </w:p>
        </w:tc>
      </w:tr>
      <w:tr w:rsidR="00FD5631" w:rsidRPr="00FD5631" w14:paraId="6EE70650" w14:textId="77777777" w:rsidTr="00BD19BC">
        <w:trPr>
          <w:trHeight w:val="20"/>
        </w:trPr>
        <w:tc>
          <w:tcPr>
            <w:tcW w:w="1072" w:type="pct"/>
            <w:vMerge/>
          </w:tcPr>
          <w:p w14:paraId="14B79F33" w14:textId="77777777" w:rsidR="000832DD" w:rsidRPr="00FD5631" w:rsidDel="002A1D54" w:rsidRDefault="000832DD" w:rsidP="00EC3C3A"/>
        </w:tc>
        <w:tc>
          <w:tcPr>
            <w:tcW w:w="3928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63632DF5" w14:textId="77777777" w:rsidR="000832DD" w:rsidRPr="00351E01" w:rsidRDefault="000832DD" w:rsidP="00351E01">
            <w:pPr>
              <w:jc w:val="both"/>
            </w:pPr>
            <w:r w:rsidRPr="00351E01">
              <w:t>Способы наладки ультразвукового оборудования</w:t>
            </w:r>
          </w:p>
        </w:tc>
      </w:tr>
      <w:tr w:rsidR="00FD5631" w:rsidRPr="00FD5631" w14:paraId="29B5599D" w14:textId="77777777" w:rsidTr="00BD19BC">
        <w:trPr>
          <w:trHeight w:val="20"/>
        </w:trPr>
        <w:tc>
          <w:tcPr>
            <w:tcW w:w="1072" w:type="pct"/>
            <w:vMerge/>
          </w:tcPr>
          <w:p w14:paraId="2FEA2400" w14:textId="77777777" w:rsidR="000832DD" w:rsidRPr="00FD5631" w:rsidDel="002A1D54" w:rsidRDefault="000832DD" w:rsidP="00EC3C3A"/>
        </w:tc>
        <w:tc>
          <w:tcPr>
            <w:tcW w:w="3928" w:type="pct"/>
          </w:tcPr>
          <w:p w14:paraId="4473CE12" w14:textId="77777777" w:rsidR="000832DD" w:rsidRPr="00351E01" w:rsidRDefault="000832DD" w:rsidP="00351E01">
            <w:pPr>
              <w:jc w:val="both"/>
            </w:pPr>
            <w:r w:rsidRPr="00351E01">
              <w:t>Способы установления режимов работы отдельных устройств, приборов и блоков</w:t>
            </w:r>
          </w:p>
        </w:tc>
      </w:tr>
      <w:tr w:rsidR="00FD5631" w:rsidRPr="00FD5631" w14:paraId="7BA647C5" w14:textId="77777777" w:rsidTr="00BD19BC">
        <w:trPr>
          <w:trHeight w:val="20"/>
        </w:trPr>
        <w:tc>
          <w:tcPr>
            <w:tcW w:w="1072" w:type="pct"/>
            <w:vMerge/>
          </w:tcPr>
          <w:p w14:paraId="2D3BA40B" w14:textId="77777777" w:rsidR="000832DD" w:rsidRPr="00FD5631" w:rsidDel="002A1D54" w:rsidRDefault="000832DD" w:rsidP="00EC3C3A"/>
        </w:tc>
        <w:tc>
          <w:tcPr>
            <w:tcW w:w="3928" w:type="pct"/>
          </w:tcPr>
          <w:p w14:paraId="641102D3" w14:textId="77777777" w:rsidR="000832DD" w:rsidRPr="00351E01" w:rsidRDefault="000832DD" w:rsidP="00351E01">
            <w:pPr>
              <w:jc w:val="both"/>
            </w:pPr>
            <w:r w:rsidRPr="00351E01">
              <w:t>Способы регулирования блоков промышленных компьютеров</w:t>
            </w:r>
          </w:p>
        </w:tc>
      </w:tr>
      <w:tr w:rsidR="00FD5631" w:rsidRPr="00FD5631" w14:paraId="46676163" w14:textId="77777777" w:rsidTr="00BD19BC">
        <w:trPr>
          <w:trHeight w:val="20"/>
        </w:trPr>
        <w:tc>
          <w:tcPr>
            <w:tcW w:w="1072" w:type="pct"/>
            <w:vMerge/>
          </w:tcPr>
          <w:p w14:paraId="351C38B8" w14:textId="77777777" w:rsidR="000832DD" w:rsidRPr="00FD5631" w:rsidDel="002A1D54" w:rsidRDefault="000832DD" w:rsidP="00EC3C3A"/>
        </w:tc>
        <w:tc>
          <w:tcPr>
            <w:tcW w:w="3928" w:type="pct"/>
          </w:tcPr>
          <w:p w14:paraId="16B8B0E8" w14:textId="77777777" w:rsidR="000832DD" w:rsidRPr="00351E01" w:rsidRDefault="000832DD" w:rsidP="00351E01">
            <w:pPr>
              <w:jc w:val="both"/>
            </w:pPr>
            <w:r w:rsidRPr="00351E01">
              <w:t>Способы регулирования стабилизированных источников питания</w:t>
            </w:r>
          </w:p>
        </w:tc>
      </w:tr>
      <w:tr w:rsidR="00FD5631" w:rsidRPr="00FD5631" w14:paraId="03D13128" w14:textId="77777777" w:rsidTr="00BD19BC">
        <w:trPr>
          <w:trHeight w:val="20"/>
        </w:trPr>
        <w:tc>
          <w:tcPr>
            <w:tcW w:w="1072" w:type="pct"/>
            <w:vMerge/>
          </w:tcPr>
          <w:p w14:paraId="070FFA25" w14:textId="77777777" w:rsidR="000832DD" w:rsidRPr="00FD5631" w:rsidDel="002A1D54" w:rsidRDefault="000832DD" w:rsidP="00EC3C3A"/>
        </w:tc>
        <w:tc>
          <w:tcPr>
            <w:tcW w:w="3928" w:type="pct"/>
          </w:tcPr>
          <w:p w14:paraId="0AFC157E" w14:textId="77777777" w:rsidR="000832DD" w:rsidRPr="00351E01" w:rsidRDefault="000832DD" w:rsidP="00351E01">
            <w:pPr>
              <w:jc w:val="both"/>
            </w:pPr>
            <w:r w:rsidRPr="00351E01">
              <w:t>Принципы кодирования и декодирования в системах телемеханики</w:t>
            </w:r>
          </w:p>
        </w:tc>
      </w:tr>
      <w:tr w:rsidR="00FD5631" w:rsidRPr="00FD5631" w14:paraId="321FFD10" w14:textId="77777777" w:rsidTr="00BD19BC">
        <w:trPr>
          <w:trHeight w:val="20"/>
        </w:trPr>
        <w:tc>
          <w:tcPr>
            <w:tcW w:w="1072" w:type="pct"/>
            <w:vMerge/>
          </w:tcPr>
          <w:p w14:paraId="0B578FB8" w14:textId="77777777" w:rsidR="000832DD" w:rsidRPr="00FD5631" w:rsidDel="002A1D54" w:rsidRDefault="000832DD" w:rsidP="00EC3C3A"/>
        </w:tc>
        <w:tc>
          <w:tcPr>
            <w:tcW w:w="3928" w:type="pct"/>
          </w:tcPr>
          <w:p w14:paraId="3931448F" w14:textId="77777777" w:rsidR="000832DD" w:rsidRPr="00351E01" w:rsidRDefault="000832DD" w:rsidP="00351E01">
            <w:pPr>
              <w:jc w:val="both"/>
            </w:pPr>
            <w:r w:rsidRPr="00351E01">
              <w:t>Способы наладки цифровых следящих систем</w:t>
            </w:r>
          </w:p>
        </w:tc>
      </w:tr>
      <w:tr w:rsidR="00FD5631" w:rsidRPr="00FD5631" w14:paraId="051249FF" w14:textId="77777777" w:rsidTr="00BD19BC">
        <w:trPr>
          <w:trHeight w:val="20"/>
        </w:trPr>
        <w:tc>
          <w:tcPr>
            <w:tcW w:w="1072" w:type="pct"/>
            <w:vMerge/>
          </w:tcPr>
          <w:p w14:paraId="103C23DC" w14:textId="77777777" w:rsidR="000832DD" w:rsidRPr="00FD5631" w:rsidDel="002A1D54" w:rsidRDefault="000832DD" w:rsidP="00EC3C3A"/>
        </w:tc>
        <w:tc>
          <w:tcPr>
            <w:tcW w:w="3928" w:type="pct"/>
          </w:tcPr>
          <w:p w14:paraId="6E38689D" w14:textId="77777777" w:rsidR="000832DD" w:rsidRPr="00351E01" w:rsidRDefault="000832DD" w:rsidP="00351E01">
            <w:pPr>
              <w:jc w:val="both"/>
            </w:pPr>
            <w:r w:rsidRPr="00351E01">
              <w:t>Устройство, назначение и принцип работы радиотехнических систем и приборов</w:t>
            </w:r>
          </w:p>
        </w:tc>
      </w:tr>
      <w:tr w:rsidR="00FD5631" w:rsidRPr="00FD5631" w14:paraId="3A596FB1" w14:textId="77777777" w:rsidTr="00BD19BC">
        <w:trPr>
          <w:trHeight w:val="20"/>
        </w:trPr>
        <w:tc>
          <w:tcPr>
            <w:tcW w:w="1072" w:type="pct"/>
            <w:vMerge/>
          </w:tcPr>
          <w:p w14:paraId="0AAFED93" w14:textId="77777777" w:rsidR="00A459B0" w:rsidRPr="00FD5631" w:rsidDel="002A1D54" w:rsidRDefault="00A459B0" w:rsidP="00EC3C3A"/>
        </w:tc>
        <w:tc>
          <w:tcPr>
            <w:tcW w:w="3928" w:type="pct"/>
          </w:tcPr>
          <w:p w14:paraId="1A39E6D6" w14:textId="77B46A4B" w:rsidR="00A459B0" w:rsidRPr="00351E01" w:rsidRDefault="00A459B0" w:rsidP="00351E01">
            <w:pPr>
              <w:jc w:val="both"/>
            </w:pPr>
            <w:r w:rsidRPr="00351E01">
              <w:t>Основы механики</w:t>
            </w:r>
          </w:p>
        </w:tc>
      </w:tr>
      <w:tr w:rsidR="00FD5631" w:rsidRPr="00FD5631" w14:paraId="701FEB7C" w14:textId="77777777" w:rsidTr="00BD19BC">
        <w:trPr>
          <w:trHeight w:val="20"/>
        </w:trPr>
        <w:tc>
          <w:tcPr>
            <w:tcW w:w="1072" w:type="pct"/>
            <w:vMerge/>
          </w:tcPr>
          <w:p w14:paraId="29AD71F6" w14:textId="77777777" w:rsidR="000832DD" w:rsidRPr="00FD5631" w:rsidDel="002A1D54" w:rsidRDefault="000832DD" w:rsidP="00EC3C3A"/>
        </w:tc>
        <w:tc>
          <w:tcPr>
            <w:tcW w:w="3928" w:type="pct"/>
          </w:tcPr>
          <w:p w14:paraId="7DF9B84A" w14:textId="77777777" w:rsidR="000832DD" w:rsidRPr="00351E01" w:rsidRDefault="000832DD" w:rsidP="00351E01">
            <w:pPr>
              <w:jc w:val="both"/>
            </w:pPr>
            <w:r w:rsidRPr="00351E01">
              <w:t xml:space="preserve">Способы составления и макетирования схем для регулировки </w:t>
            </w:r>
            <w:r w:rsidR="00680044" w:rsidRPr="00351E01">
              <w:t>КИПиА</w:t>
            </w:r>
            <w:r w:rsidRPr="00351E01">
              <w:t xml:space="preserve"> средней сложности</w:t>
            </w:r>
          </w:p>
        </w:tc>
      </w:tr>
      <w:tr w:rsidR="00FD5631" w:rsidRPr="00FD5631" w14:paraId="60B2570F" w14:textId="77777777" w:rsidTr="00BD19BC">
        <w:trPr>
          <w:trHeight w:val="20"/>
        </w:trPr>
        <w:tc>
          <w:tcPr>
            <w:tcW w:w="1072" w:type="pct"/>
            <w:vMerge/>
          </w:tcPr>
          <w:p w14:paraId="1399F6F3" w14:textId="77777777" w:rsidR="000832DD" w:rsidRPr="00FD5631" w:rsidDel="002A1D54" w:rsidRDefault="000832DD" w:rsidP="00EC3C3A"/>
        </w:tc>
        <w:tc>
          <w:tcPr>
            <w:tcW w:w="3928" w:type="pct"/>
          </w:tcPr>
          <w:p w14:paraId="14A38858" w14:textId="77777777" w:rsidR="000832DD" w:rsidRPr="00351E01" w:rsidRDefault="000832DD" w:rsidP="00351E01">
            <w:pPr>
              <w:jc w:val="both"/>
            </w:pPr>
            <w:r w:rsidRPr="00351E01">
              <w:t xml:space="preserve">Способы электрической и механической наладки </w:t>
            </w:r>
            <w:r w:rsidR="00680044" w:rsidRPr="00351E01">
              <w:t>КИПиА</w:t>
            </w:r>
            <w:r w:rsidRPr="00351E01">
              <w:t xml:space="preserve"> средней сложности</w:t>
            </w:r>
          </w:p>
        </w:tc>
      </w:tr>
      <w:tr w:rsidR="00FD5631" w:rsidRPr="00FD5631" w14:paraId="0AC45442" w14:textId="77777777" w:rsidTr="00BD19BC">
        <w:trPr>
          <w:trHeight w:val="20"/>
        </w:trPr>
        <w:tc>
          <w:tcPr>
            <w:tcW w:w="1072" w:type="pct"/>
            <w:vMerge/>
          </w:tcPr>
          <w:p w14:paraId="34C2B20B" w14:textId="77777777" w:rsidR="000832DD" w:rsidRPr="00FD5631" w:rsidDel="002A1D54" w:rsidRDefault="000832DD" w:rsidP="00EC3C3A"/>
        </w:tc>
        <w:tc>
          <w:tcPr>
            <w:tcW w:w="3928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2C351070" w14:textId="77777777" w:rsidR="000832DD" w:rsidRPr="00351E01" w:rsidRDefault="000832DD" w:rsidP="00351E01">
            <w:pPr>
              <w:jc w:val="both"/>
            </w:pPr>
            <w:r w:rsidRPr="00351E01">
              <w:t xml:space="preserve">Виды и </w:t>
            </w:r>
            <w:r w:rsidR="006E1C07" w:rsidRPr="00351E01">
              <w:t xml:space="preserve">правила применения средств индивидуальной </w:t>
            </w:r>
            <w:r w:rsidRPr="00351E01">
              <w:t xml:space="preserve">и коллективной защиты при наладке </w:t>
            </w:r>
            <w:r w:rsidR="00680044" w:rsidRPr="00351E01">
              <w:t>КИПиА</w:t>
            </w:r>
            <w:r w:rsidRPr="00351E01">
              <w:t xml:space="preserve"> средней сложности</w:t>
            </w:r>
          </w:p>
        </w:tc>
      </w:tr>
      <w:tr w:rsidR="00FD5631" w:rsidRPr="00FD5631" w14:paraId="0A535E53" w14:textId="77777777" w:rsidTr="00BD19BC">
        <w:trPr>
          <w:trHeight w:val="20"/>
        </w:trPr>
        <w:tc>
          <w:tcPr>
            <w:tcW w:w="1072" w:type="pct"/>
            <w:vMerge/>
          </w:tcPr>
          <w:p w14:paraId="28E12AF7" w14:textId="77777777" w:rsidR="000832DD" w:rsidRPr="00FD5631" w:rsidDel="002A1D54" w:rsidRDefault="000832DD" w:rsidP="00EC3C3A"/>
        </w:tc>
        <w:tc>
          <w:tcPr>
            <w:tcW w:w="3928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613A080A" w14:textId="77777777" w:rsidR="000832DD" w:rsidRPr="00351E01" w:rsidRDefault="000832DD" w:rsidP="00351E01">
            <w:pPr>
              <w:jc w:val="both"/>
            </w:pPr>
            <w:r w:rsidRPr="00351E01">
              <w:t xml:space="preserve">Требования охраны труда, пожарной, промышленной, экологической безопасности и электробезопасности при наладке </w:t>
            </w:r>
            <w:r w:rsidR="00680044" w:rsidRPr="00351E01">
              <w:t>КИПиА</w:t>
            </w:r>
            <w:r w:rsidRPr="00351E01">
              <w:t xml:space="preserve"> средней сложности</w:t>
            </w:r>
          </w:p>
        </w:tc>
      </w:tr>
      <w:tr w:rsidR="00FD5631" w:rsidRPr="00FD5631" w14:paraId="2D73A908" w14:textId="77777777" w:rsidTr="00BD19BC">
        <w:trPr>
          <w:trHeight w:val="20"/>
        </w:trPr>
        <w:tc>
          <w:tcPr>
            <w:tcW w:w="1072" w:type="pct"/>
          </w:tcPr>
          <w:p w14:paraId="3B563ED7" w14:textId="77777777" w:rsidR="000832DD" w:rsidRPr="00FD5631" w:rsidDel="002A1D54" w:rsidRDefault="000832DD" w:rsidP="00EC3C3A">
            <w:r w:rsidRPr="00FD5631" w:rsidDel="002A1D54">
              <w:t>Другие характеристики</w:t>
            </w:r>
          </w:p>
        </w:tc>
        <w:tc>
          <w:tcPr>
            <w:tcW w:w="3928" w:type="pct"/>
            <w:shd w:val="clear" w:color="auto" w:fill="auto"/>
          </w:tcPr>
          <w:p w14:paraId="76B589C8" w14:textId="77777777" w:rsidR="000832DD" w:rsidRPr="00351E01" w:rsidRDefault="000832DD" w:rsidP="00351E01">
            <w:pPr>
              <w:jc w:val="both"/>
            </w:pPr>
            <w:r w:rsidRPr="00351E01">
              <w:t>-</w:t>
            </w:r>
          </w:p>
        </w:tc>
      </w:tr>
    </w:tbl>
    <w:p w14:paraId="2FBB7227" w14:textId="77777777" w:rsidR="00BD19BC" w:rsidRDefault="00BD19BC" w:rsidP="00FD5631">
      <w:pPr>
        <w:rPr>
          <w:b/>
          <w:bCs w:val="0"/>
        </w:rPr>
      </w:pPr>
    </w:p>
    <w:p w14:paraId="2B8FECE0" w14:textId="70A2C70F" w:rsidR="000832DD" w:rsidRDefault="000832DD" w:rsidP="00FD5631">
      <w:pPr>
        <w:rPr>
          <w:b/>
          <w:bCs w:val="0"/>
        </w:rPr>
      </w:pPr>
      <w:r w:rsidRPr="00FD5631">
        <w:rPr>
          <w:b/>
          <w:bCs w:val="0"/>
        </w:rPr>
        <w:t>3.2.2. Трудовая функция</w:t>
      </w:r>
    </w:p>
    <w:p w14:paraId="1F1972C0" w14:textId="77777777" w:rsidR="00BD19BC" w:rsidRPr="00FD5631" w:rsidRDefault="00BD19BC" w:rsidP="00FD5631">
      <w:pPr>
        <w:rPr>
          <w:b/>
          <w:bCs w:val="0"/>
        </w:rPr>
      </w:pPr>
    </w:p>
    <w:tbl>
      <w:tblPr>
        <w:tblW w:w="5000" w:type="pct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879"/>
        <w:gridCol w:w="4411"/>
        <w:gridCol w:w="674"/>
        <w:gridCol w:w="975"/>
        <w:gridCol w:w="1903"/>
        <w:gridCol w:w="579"/>
      </w:tblGrid>
      <w:tr w:rsidR="00E7679C" w:rsidRPr="00FD5631" w14:paraId="6F12E294" w14:textId="77777777" w:rsidTr="00A05912">
        <w:trPr>
          <w:trHeight w:val="20"/>
        </w:trPr>
        <w:tc>
          <w:tcPr>
            <w:tcW w:w="901" w:type="pct"/>
            <w:tcBorders>
              <w:top w:val="nil"/>
              <w:bottom w:val="nil"/>
              <w:right w:val="single" w:sz="4" w:space="0" w:color="808080" w:themeColor="background1" w:themeShade="80"/>
            </w:tcBorders>
            <w:vAlign w:val="center"/>
          </w:tcPr>
          <w:p w14:paraId="675842ED" w14:textId="77777777" w:rsidR="000832DD" w:rsidRPr="00FD5631" w:rsidRDefault="000832DD" w:rsidP="00EC3C3A">
            <w:pPr>
              <w:rPr>
                <w:bCs w:val="0"/>
                <w:sz w:val="20"/>
              </w:rPr>
            </w:pPr>
            <w:r w:rsidRPr="00FD5631">
              <w:rPr>
                <w:sz w:val="20"/>
              </w:rPr>
              <w:t>Наименование</w:t>
            </w:r>
          </w:p>
        </w:tc>
        <w:tc>
          <w:tcPr>
            <w:tcW w:w="2116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400C790E" w14:textId="77777777" w:rsidR="000832DD" w:rsidRPr="00FD5631" w:rsidRDefault="000832DD" w:rsidP="00EC3C3A">
            <w:pPr>
              <w:rPr>
                <w:bCs w:val="0"/>
              </w:rPr>
            </w:pPr>
            <w:r w:rsidRPr="00FD5631">
              <w:t xml:space="preserve">Испытание и сдача в эксплуатацию </w:t>
            </w:r>
            <w:r w:rsidR="00680044" w:rsidRPr="00FD5631">
              <w:t>КИПиА</w:t>
            </w:r>
            <w:r w:rsidRPr="00FD5631">
              <w:t xml:space="preserve"> средней сложности</w:t>
            </w:r>
          </w:p>
        </w:tc>
        <w:tc>
          <w:tcPr>
            <w:tcW w:w="323" w:type="pct"/>
            <w:tcBorders>
              <w:top w:val="nil"/>
              <w:left w:val="single" w:sz="4" w:space="0" w:color="808080" w:themeColor="background1" w:themeShade="80"/>
              <w:bottom w:val="nil"/>
              <w:right w:val="single" w:sz="4" w:space="0" w:color="808080" w:themeColor="background1" w:themeShade="80"/>
            </w:tcBorders>
            <w:vAlign w:val="center"/>
          </w:tcPr>
          <w:p w14:paraId="398CEAB3" w14:textId="77777777" w:rsidR="000832DD" w:rsidRPr="00FD5631" w:rsidRDefault="000832DD" w:rsidP="00EC3C3A">
            <w:pPr>
              <w:jc w:val="center"/>
              <w:rPr>
                <w:bCs w:val="0"/>
                <w:sz w:val="20"/>
                <w:vertAlign w:val="superscript"/>
              </w:rPr>
            </w:pPr>
            <w:r w:rsidRPr="00FD5631">
              <w:rPr>
                <w:sz w:val="20"/>
              </w:rPr>
              <w:t>Код</w:t>
            </w:r>
          </w:p>
        </w:tc>
        <w:tc>
          <w:tcPr>
            <w:tcW w:w="468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6E149BFB" w14:textId="77777777" w:rsidR="000832DD" w:rsidRPr="00FD5631" w:rsidRDefault="008B1B41" w:rsidP="00A05912">
            <w:pPr>
              <w:jc w:val="center"/>
              <w:rPr>
                <w:bCs w:val="0"/>
              </w:rPr>
            </w:pPr>
            <w:r w:rsidRPr="00FD5631">
              <w:rPr>
                <w:lang w:val="en-US"/>
              </w:rPr>
              <w:t>B</w:t>
            </w:r>
            <w:r w:rsidR="000832DD" w:rsidRPr="00FD5631">
              <w:t>/02.4</w:t>
            </w:r>
          </w:p>
        </w:tc>
        <w:tc>
          <w:tcPr>
            <w:tcW w:w="913" w:type="pct"/>
            <w:tcBorders>
              <w:top w:val="nil"/>
              <w:left w:val="single" w:sz="4" w:space="0" w:color="808080" w:themeColor="background1" w:themeShade="80"/>
              <w:bottom w:val="nil"/>
              <w:right w:val="single" w:sz="4" w:space="0" w:color="808080" w:themeColor="background1" w:themeShade="80"/>
            </w:tcBorders>
            <w:vAlign w:val="center"/>
          </w:tcPr>
          <w:p w14:paraId="27B0ECEA" w14:textId="77777777" w:rsidR="000832DD" w:rsidRPr="00FD5631" w:rsidRDefault="000832DD" w:rsidP="00EC3C3A">
            <w:pPr>
              <w:jc w:val="center"/>
              <w:rPr>
                <w:bCs w:val="0"/>
                <w:sz w:val="20"/>
                <w:vertAlign w:val="superscript"/>
              </w:rPr>
            </w:pPr>
            <w:r w:rsidRPr="00FD5631">
              <w:rPr>
                <w:sz w:val="20"/>
              </w:rPr>
              <w:t>Уровень (подуровень) квалификации</w:t>
            </w:r>
          </w:p>
        </w:tc>
        <w:tc>
          <w:tcPr>
            <w:tcW w:w="278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497D82E2" w14:textId="77777777" w:rsidR="000832DD" w:rsidRPr="00FD5631" w:rsidRDefault="000832DD" w:rsidP="00EC3C3A">
            <w:pPr>
              <w:jc w:val="center"/>
              <w:rPr>
                <w:bCs w:val="0"/>
              </w:rPr>
            </w:pPr>
            <w:r w:rsidRPr="00FD5631">
              <w:t>4</w:t>
            </w:r>
          </w:p>
        </w:tc>
      </w:tr>
    </w:tbl>
    <w:p w14:paraId="428B36BC" w14:textId="77777777" w:rsidR="000832DD" w:rsidRPr="00FD5631" w:rsidRDefault="000832DD" w:rsidP="00EC3C3A"/>
    <w:tbl>
      <w:tblPr>
        <w:tblW w:w="5000" w:type="pct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ook w:val="01E0" w:firstRow="1" w:lastRow="1" w:firstColumn="1" w:lastColumn="1" w:noHBand="0" w:noVBand="0"/>
      </w:tblPr>
      <w:tblGrid>
        <w:gridCol w:w="2234"/>
        <w:gridCol w:w="8187"/>
      </w:tblGrid>
      <w:tr w:rsidR="00FD5631" w:rsidRPr="00FD5631" w14:paraId="2B48E724" w14:textId="77777777" w:rsidTr="00BD19BC">
        <w:trPr>
          <w:trHeight w:val="20"/>
        </w:trPr>
        <w:tc>
          <w:tcPr>
            <w:tcW w:w="1072" w:type="pct"/>
            <w:vMerge w:val="restart"/>
          </w:tcPr>
          <w:p w14:paraId="04E3EC34" w14:textId="77777777" w:rsidR="000832DD" w:rsidRPr="00FD5631" w:rsidRDefault="000832DD" w:rsidP="00EC3C3A">
            <w:r w:rsidRPr="00FD5631">
              <w:t>Трудовые действия</w:t>
            </w:r>
          </w:p>
        </w:tc>
        <w:tc>
          <w:tcPr>
            <w:tcW w:w="3928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36E932A6" w14:textId="2BAE2C45" w:rsidR="000832DD" w:rsidRPr="00072D50" w:rsidRDefault="00A12CB1" w:rsidP="00072D50">
            <w:pPr>
              <w:jc w:val="both"/>
              <w:rPr>
                <w:rFonts w:eastAsia="Batang"/>
                <w:lang w:eastAsia="ko-KR"/>
              </w:rPr>
            </w:pPr>
            <w:r w:rsidRPr="00072D50">
              <w:t>Установление последовательности выполнения работ при испытании и сдаче</w:t>
            </w:r>
            <w:r w:rsidR="000832DD" w:rsidRPr="00072D50">
              <w:t xml:space="preserve"> </w:t>
            </w:r>
            <w:r w:rsidR="00680044" w:rsidRPr="00072D50">
              <w:t>КИПиА</w:t>
            </w:r>
            <w:r w:rsidR="000832DD" w:rsidRPr="00072D50">
              <w:t xml:space="preserve"> средней сложности</w:t>
            </w:r>
          </w:p>
        </w:tc>
      </w:tr>
      <w:tr w:rsidR="00FD5631" w:rsidRPr="00FD5631" w14:paraId="6B42206E" w14:textId="77777777" w:rsidTr="00BD19BC">
        <w:trPr>
          <w:trHeight w:val="20"/>
        </w:trPr>
        <w:tc>
          <w:tcPr>
            <w:tcW w:w="1072" w:type="pct"/>
            <w:vMerge/>
          </w:tcPr>
          <w:p w14:paraId="26D82BF1" w14:textId="77777777" w:rsidR="000832DD" w:rsidRPr="00FD5631" w:rsidRDefault="000832DD" w:rsidP="00EC3C3A"/>
        </w:tc>
        <w:tc>
          <w:tcPr>
            <w:tcW w:w="3928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4E1A8A8D" w14:textId="77777777" w:rsidR="000832DD" w:rsidRPr="00072D50" w:rsidRDefault="000832DD" w:rsidP="00072D50">
            <w:pPr>
              <w:jc w:val="both"/>
            </w:pPr>
            <w:r w:rsidRPr="00072D50">
              <w:t xml:space="preserve">Подготовка рабочего места при испытаниях и сдаче </w:t>
            </w:r>
            <w:r w:rsidR="00680044" w:rsidRPr="00072D50">
              <w:t>КИПиА</w:t>
            </w:r>
            <w:r w:rsidRPr="00072D50">
              <w:t xml:space="preserve"> средней сложности</w:t>
            </w:r>
          </w:p>
        </w:tc>
      </w:tr>
      <w:tr w:rsidR="00FD5631" w:rsidRPr="00FD5631" w14:paraId="29D522A9" w14:textId="77777777" w:rsidTr="00BD19BC">
        <w:trPr>
          <w:trHeight w:val="20"/>
        </w:trPr>
        <w:tc>
          <w:tcPr>
            <w:tcW w:w="1072" w:type="pct"/>
            <w:vMerge/>
          </w:tcPr>
          <w:p w14:paraId="45466347" w14:textId="77777777" w:rsidR="00A12CB1" w:rsidRPr="00FD5631" w:rsidRDefault="00A12CB1" w:rsidP="00A12CB1"/>
        </w:tc>
        <w:tc>
          <w:tcPr>
            <w:tcW w:w="3928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385B839E" w14:textId="52699E9B" w:rsidR="00A12CB1" w:rsidRPr="00072D50" w:rsidRDefault="00A12CB1" w:rsidP="00072D50">
            <w:pPr>
              <w:jc w:val="both"/>
            </w:pPr>
            <w:r w:rsidRPr="00072D50">
              <w:t>Выбор инструментов и приспособлений для испытания и сдачи КИПиА средней сложности</w:t>
            </w:r>
          </w:p>
        </w:tc>
      </w:tr>
      <w:tr w:rsidR="00FD5631" w:rsidRPr="00FD5631" w14:paraId="5DC945E8" w14:textId="77777777" w:rsidTr="00BD19BC">
        <w:trPr>
          <w:trHeight w:val="20"/>
        </w:trPr>
        <w:tc>
          <w:tcPr>
            <w:tcW w:w="1072" w:type="pct"/>
            <w:vMerge/>
          </w:tcPr>
          <w:p w14:paraId="62E31AAA" w14:textId="77777777" w:rsidR="00A12CB1" w:rsidRPr="00FD5631" w:rsidRDefault="00A12CB1" w:rsidP="00A12CB1"/>
        </w:tc>
        <w:tc>
          <w:tcPr>
            <w:tcW w:w="3928" w:type="pct"/>
          </w:tcPr>
          <w:p w14:paraId="3D82CB97" w14:textId="77777777" w:rsidR="00A12CB1" w:rsidRPr="00072D50" w:rsidRDefault="00A12CB1" w:rsidP="00072D50">
            <w:pPr>
              <w:jc w:val="both"/>
            </w:pPr>
            <w:r w:rsidRPr="00072D50">
              <w:t>Испытания КИПиА средней сложности с использованием стендового оборудования</w:t>
            </w:r>
          </w:p>
        </w:tc>
      </w:tr>
      <w:tr w:rsidR="00FD5631" w:rsidRPr="00FD5631" w14:paraId="5F7B7D20" w14:textId="77777777" w:rsidTr="00BD19BC">
        <w:trPr>
          <w:trHeight w:val="20"/>
        </w:trPr>
        <w:tc>
          <w:tcPr>
            <w:tcW w:w="1072" w:type="pct"/>
            <w:vMerge/>
          </w:tcPr>
          <w:p w14:paraId="0D8BBE42" w14:textId="77777777" w:rsidR="00A12CB1" w:rsidRPr="00FD5631" w:rsidRDefault="00A12CB1" w:rsidP="00A12CB1"/>
        </w:tc>
        <w:tc>
          <w:tcPr>
            <w:tcW w:w="3928" w:type="pct"/>
          </w:tcPr>
          <w:p w14:paraId="450EAFCF" w14:textId="77777777" w:rsidR="00A12CB1" w:rsidRPr="00072D50" w:rsidRDefault="00A12CB1" w:rsidP="00072D50">
            <w:pPr>
              <w:jc w:val="both"/>
            </w:pPr>
            <w:r w:rsidRPr="00072D50">
              <w:t>Натурные испытания КИПиА средней сложности</w:t>
            </w:r>
          </w:p>
        </w:tc>
      </w:tr>
      <w:tr w:rsidR="00FD5631" w:rsidRPr="00FD5631" w14:paraId="030AA3CF" w14:textId="77777777" w:rsidTr="00BD19BC">
        <w:trPr>
          <w:trHeight w:val="20"/>
        </w:trPr>
        <w:tc>
          <w:tcPr>
            <w:tcW w:w="1072" w:type="pct"/>
            <w:vMerge/>
          </w:tcPr>
          <w:p w14:paraId="1F7C282B" w14:textId="77777777" w:rsidR="00A12CB1" w:rsidRPr="00FD5631" w:rsidRDefault="00A12CB1" w:rsidP="00A12CB1"/>
        </w:tc>
        <w:tc>
          <w:tcPr>
            <w:tcW w:w="3928" w:type="pct"/>
          </w:tcPr>
          <w:p w14:paraId="791DB08A" w14:textId="77777777" w:rsidR="00A12CB1" w:rsidRPr="00072D50" w:rsidRDefault="00A12CB1" w:rsidP="00072D50">
            <w:pPr>
              <w:jc w:val="both"/>
            </w:pPr>
            <w:r w:rsidRPr="00072D50">
              <w:t>Сдача КИПиА средней сложности</w:t>
            </w:r>
          </w:p>
        </w:tc>
      </w:tr>
      <w:tr w:rsidR="00FD5631" w:rsidRPr="00FD5631" w14:paraId="2ABA7916" w14:textId="77777777" w:rsidTr="00BD19BC">
        <w:trPr>
          <w:trHeight w:val="20"/>
        </w:trPr>
        <w:tc>
          <w:tcPr>
            <w:tcW w:w="1072" w:type="pct"/>
            <w:vMerge/>
          </w:tcPr>
          <w:p w14:paraId="4A3AF179" w14:textId="77777777" w:rsidR="00A12CB1" w:rsidRPr="00FD5631" w:rsidRDefault="00A12CB1" w:rsidP="00A12CB1"/>
        </w:tc>
        <w:tc>
          <w:tcPr>
            <w:tcW w:w="3928" w:type="pct"/>
          </w:tcPr>
          <w:p w14:paraId="524E8E6B" w14:textId="77777777" w:rsidR="00A12CB1" w:rsidRPr="00072D50" w:rsidRDefault="00A12CB1" w:rsidP="00072D50">
            <w:pPr>
              <w:jc w:val="both"/>
            </w:pPr>
            <w:r w:rsidRPr="00072D50">
              <w:t xml:space="preserve">Оформление документов на испытанные КИПиА средней сложности </w:t>
            </w:r>
          </w:p>
        </w:tc>
      </w:tr>
      <w:tr w:rsidR="00FD5631" w:rsidRPr="00FD5631" w14:paraId="709F582B" w14:textId="77777777" w:rsidTr="00BD19BC">
        <w:trPr>
          <w:trHeight w:val="20"/>
        </w:trPr>
        <w:tc>
          <w:tcPr>
            <w:tcW w:w="1072" w:type="pct"/>
            <w:vMerge w:val="restart"/>
          </w:tcPr>
          <w:p w14:paraId="4EC40F24" w14:textId="77777777" w:rsidR="00A12CB1" w:rsidRPr="00FD5631" w:rsidDel="002A1D54" w:rsidRDefault="00A12CB1" w:rsidP="00A12CB1">
            <w:r w:rsidRPr="00FD5631" w:rsidDel="002A1D54">
              <w:t>Необходимые умения</w:t>
            </w:r>
          </w:p>
        </w:tc>
        <w:tc>
          <w:tcPr>
            <w:tcW w:w="3928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5285C33A" w14:textId="5A43038A" w:rsidR="00A12CB1" w:rsidRPr="00072D50" w:rsidRDefault="00A12CB1" w:rsidP="00072D50">
            <w:pPr>
              <w:jc w:val="both"/>
            </w:pPr>
            <w:r w:rsidRPr="00072D50">
              <w:t>Читать и анализировать конструкторскую документацию на испытания и сдачу КИПиА средней сложности</w:t>
            </w:r>
          </w:p>
        </w:tc>
      </w:tr>
      <w:tr w:rsidR="00FD5631" w:rsidRPr="00FD5631" w14:paraId="4015C7F2" w14:textId="77777777" w:rsidTr="00BD19BC">
        <w:trPr>
          <w:trHeight w:val="20"/>
        </w:trPr>
        <w:tc>
          <w:tcPr>
            <w:tcW w:w="1072" w:type="pct"/>
            <w:vMerge/>
          </w:tcPr>
          <w:p w14:paraId="6F9D3012" w14:textId="77777777" w:rsidR="00A12CB1" w:rsidRPr="00FD5631" w:rsidDel="002A1D54" w:rsidRDefault="00A12CB1" w:rsidP="00A12CB1"/>
        </w:tc>
        <w:tc>
          <w:tcPr>
            <w:tcW w:w="3928" w:type="pct"/>
          </w:tcPr>
          <w:p w14:paraId="7C4A0E5C" w14:textId="4454D417" w:rsidR="00A12CB1" w:rsidRPr="00072D50" w:rsidRDefault="00A12CB1" w:rsidP="00072D50">
            <w:pPr>
              <w:jc w:val="both"/>
            </w:pPr>
            <w:r w:rsidRPr="00072D50">
              <w:t>Читать и анализировать технологическую документацию на испытания и сдачу КИПиА средней сложности</w:t>
            </w:r>
          </w:p>
        </w:tc>
      </w:tr>
      <w:tr w:rsidR="00FD5631" w:rsidRPr="00FD5631" w14:paraId="001272CC" w14:textId="77777777" w:rsidTr="00BD19BC">
        <w:trPr>
          <w:trHeight w:val="20"/>
        </w:trPr>
        <w:tc>
          <w:tcPr>
            <w:tcW w:w="1072" w:type="pct"/>
            <w:vMerge/>
          </w:tcPr>
          <w:p w14:paraId="2C064A21" w14:textId="77777777" w:rsidR="00A12CB1" w:rsidRPr="00FD5631" w:rsidDel="002A1D54" w:rsidRDefault="00A12CB1" w:rsidP="00A12CB1"/>
        </w:tc>
        <w:tc>
          <w:tcPr>
            <w:tcW w:w="3928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0856AC08" w14:textId="77777777" w:rsidR="00A12CB1" w:rsidRPr="00072D50" w:rsidRDefault="00A12CB1" w:rsidP="00072D50">
            <w:pPr>
              <w:jc w:val="both"/>
            </w:pPr>
            <w:r w:rsidRPr="00072D50">
              <w:t>Подготавливать рабочее место для рационального и безопасного выполнения работ при испытаниях и сдаче КИПиА средней сложности</w:t>
            </w:r>
          </w:p>
        </w:tc>
      </w:tr>
      <w:tr w:rsidR="00FD5631" w:rsidRPr="00FD5631" w14:paraId="3474618F" w14:textId="77777777" w:rsidTr="00BD19BC">
        <w:trPr>
          <w:trHeight w:val="20"/>
        </w:trPr>
        <w:tc>
          <w:tcPr>
            <w:tcW w:w="1072" w:type="pct"/>
            <w:vMerge/>
          </w:tcPr>
          <w:p w14:paraId="5ECA9EF3" w14:textId="77777777" w:rsidR="00A12CB1" w:rsidRPr="00FD5631" w:rsidDel="002A1D54" w:rsidRDefault="00A12CB1" w:rsidP="00A12CB1"/>
        </w:tc>
        <w:tc>
          <w:tcPr>
            <w:tcW w:w="3928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1E40BBE1" w14:textId="580C904B" w:rsidR="00A12CB1" w:rsidRPr="00072D50" w:rsidRDefault="00A12CB1" w:rsidP="00072D50">
            <w:pPr>
              <w:jc w:val="both"/>
            </w:pPr>
            <w:r w:rsidRPr="00072D50">
              <w:t>Выбирать инструменты и оборудование для производства работ при испытаниях и сдаче КИПиА средней сложности</w:t>
            </w:r>
          </w:p>
        </w:tc>
      </w:tr>
      <w:tr w:rsidR="00FD5631" w:rsidRPr="00FD5631" w14:paraId="7579AA9E" w14:textId="77777777" w:rsidTr="00BD19BC">
        <w:trPr>
          <w:trHeight w:val="20"/>
        </w:trPr>
        <w:tc>
          <w:tcPr>
            <w:tcW w:w="1072" w:type="pct"/>
            <w:vMerge/>
          </w:tcPr>
          <w:p w14:paraId="6FCF74FA" w14:textId="77777777" w:rsidR="00A12CB1" w:rsidRPr="00FD5631" w:rsidDel="002A1D54" w:rsidRDefault="00A12CB1" w:rsidP="00A12CB1"/>
        </w:tc>
        <w:tc>
          <w:tcPr>
            <w:tcW w:w="3928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04C78659" w14:textId="77777777" w:rsidR="00A12CB1" w:rsidRPr="00072D50" w:rsidRDefault="00A12CB1" w:rsidP="00072D50">
            <w:pPr>
              <w:jc w:val="both"/>
            </w:pPr>
            <w:r w:rsidRPr="00072D50">
              <w:t>Просматривать конструкторскую и технологическую документацию на КИПиА средней сложности с использованием прикладных компьютерных программ</w:t>
            </w:r>
          </w:p>
        </w:tc>
      </w:tr>
      <w:tr w:rsidR="00FD5631" w:rsidRPr="00FD5631" w14:paraId="285326B3" w14:textId="77777777" w:rsidTr="00BD19BC">
        <w:trPr>
          <w:trHeight w:val="20"/>
        </w:trPr>
        <w:tc>
          <w:tcPr>
            <w:tcW w:w="1072" w:type="pct"/>
            <w:vMerge/>
          </w:tcPr>
          <w:p w14:paraId="579368A2" w14:textId="77777777" w:rsidR="00A12CB1" w:rsidRPr="00FD5631" w:rsidDel="002A1D54" w:rsidRDefault="00A12CB1" w:rsidP="00A12CB1"/>
        </w:tc>
        <w:tc>
          <w:tcPr>
            <w:tcW w:w="3928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4D21E4CB" w14:textId="77777777" w:rsidR="00A12CB1" w:rsidRPr="00072D50" w:rsidRDefault="00A12CB1" w:rsidP="00072D50">
            <w:pPr>
              <w:jc w:val="both"/>
            </w:pPr>
            <w:r w:rsidRPr="00072D50">
              <w:t>Печатать конструкторскую и технологическую документацию на КИПиА средней сложности с использованием устройств вывода графической и текстовой информации</w:t>
            </w:r>
          </w:p>
        </w:tc>
      </w:tr>
      <w:tr w:rsidR="00FD5631" w:rsidRPr="00FD5631" w14:paraId="6B96BF03" w14:textId="77777777" w:rsidTr="00BD19BC">
        <w:trPr>
          <w:trHeight w:val="20"/>
        </w:trPr>
        <w:tc>
          <w:tcPr>
            <w:tcW w:w="1072" w:type="pct"/>
            <w:vMerge/>
          </w:tcPr>
          <w:p w14:paraId="19006A89" w14:textId="77777777" w:rsidR="00A12CB1" w:rsidRPr="00FD5631" w:rsidDel="002A1D54" w:rsidRDefault="00A12CB1" w:rsidP="00A12CB1"/>
        </w:tc>
        <w:tc>
          <w:tcPr>
            <w:tcW w:w="3928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4003C483" w14:textId="77777777" w:rsidR="00A12CB1" w:rsidRPr="00072D50" w:rsidRDefault="00A12CB1" w:rsidP="00072D50">
            <w:pPr>
              <w:jc w:val="both"/>
            </w:pPr>
            <w:r w:rsidRPr="00072D50">
              <w:t>Просматривать документы на КИПиА средней сложности и их реквизиты в электронном архиве</w:t>
            </w:r>
          </w:p>
        </w:tc>
      </w:tr>
      <w:tr w:rsidR="00FD5631" w:rsidRPr="00FD5631" w14:paraId="16DD82AB" w14:textId="77777777" w:rsidTr="00BD19BC">
        <w:trPr>
          <w:trHeight w:val="20"/>
        </w:trPr>
        <w:tc>
          <w:tcPr>
            <w:tcW w:w="1072" w:type="pct"/>
            <w:vMerge/>
          </w:tcPr>
          <w:p w14:paraId="112AC5BC" w14:textId="77777777" w:rsidR="00A12CB1" w:rsidRPr="00FD5631" w:rsidDel="002A1D54" w:rsidRDefault="00A12CB1" w:rsidP="00A12CB1"/>
        </w:tc>
        <w:tc>
          <w:tcPr>
            <w:tcW w:w="3928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30F089A6" w14:textId="77777777" w:rsidR="00A12CB1" w:rsidRPr="00072D50" w:rsidRDefault="00A12CB1" w:rsidP="00072D50">
            <w:pPr>
              <w:jc w:val="both"/>
            </w:pPr>
            <w:r w:rsidRPr="00072D50">
              <w:t>Сохранять документы на КИПиА средней сложности из электронного архива</w:t>
            </w:r>
          </w:p>
        </w:tc>
      </w:tr>
      <w:tr w:rsidR="00FD5631" w:rsidRPr="00FD5631" w14:paraId="2A1E1D98" w14:textId="77777777" w:rsidTr="00BD19BC">
        <w:trPr>
          <w:trHeight w:val="20"/>
        </w:trPr>
        <w:tc>
          <w:tcPr>
            <w:tcW w:w="1072" w:type="pct"/>
            <w:vMerge/>
          </w:tcPr>
          <w:p w14:paraId="26A5DD76" w14:textId="77777777" w:rsidR="00E90783" w:rsidRPr="00FD5631" w:rsidDel="002A1D54" w:rsidRDefault="00E90783" w:rsidP="00E90783"/>
        </w:tc>
        <w:tc>
          <w:tcPr>
            <w:tcW w:w="3928" w:type="pct"/>
          </w:tcPr>
          <w:p w14:paraId="442DBFA6" w14:textId="7FC997ED" w:rsidR="00E90783" w:rsidRPr="00072D50" w:rsidRDefault="00E90783" w:rsidP="00072D50">
            <w:pPr>
              <w:jc w:val="both"/>
            </w:pPr>
            <w:r w:rsidRPr="00072D50">
              <w:t>Производить испытания систем измерения и регулирования температуры КИПиА средней сложности</w:t>
            </w:r>
          </w:p>
        </w:tc>
      </w:tr>
      <w:tr w:rsidR="00FD5631" w:rsidRPr="00FD5631" w14:paraId="04D1968B" w14:textId="77777777" w:rsidTr="00BD19BC">
        <w:trPr>
          <w:trHeight w:val="20"/>
        </w:trPr>
        <w:tc>
          <w:tcPr>
            <w:tcW w:w="1072" w:type="pct"/>
            <w:vMerge/>
          </w:tcPr>
          <w:p w14:paraId="60622556" w14:textId="77777777" w:rsidR="00E90783" w:rsidRPr="00FD5631" w:rsidDel="002A1D54" w:rsidRDefault="00E90783" w:rsidP="00E90783"/>
        </w:tc>
        <w:tc>
          <w:tcPr>
            <w:tcW w:w="3928" w:type="pct"/>
          </w:tcPr>
          <w:p w14:paraId="303F3B45" w14:textId="3816BAEA" w:rsidR="00E90783" w:rsidRPr="00072D50" w:rsidRDefault="00E90783" w:rsidP="00072D50">
            <w:pPr>
              <w:jc w:val="both"/>
            </w:pPr>
            <w:r w:rsidRPr="00072D50">
              <w:t>Производить испытания систем измерения и регулирования давления</w:t>
            </w:r>
            <w:r w:rsidR="00F91E53" w:rsidRPr="00072D50">
              <w:t xml:space="preserve"> </w:t>
            </w:r>
            <w:r w:rsidRPr="00072D50">
              <w:lastRenderedPageBreak/>
              <w:t>КИПиА средней сложности</w:t>
            </w:r>
          </w:p>
        </w:tc>
      </w:tr>
      <w:tr w:rsidR="00FD5631" w:rsidRPr="00FD5631" w14:paraId="432771C9" w14:textId="77777777" w:rsidTr="00BD19BC">
        <w:trPr>
          <w:trHeight w:val="20"/>
        </w:trPr>
        <w:tc>
          <w:tcPr>
            <w:tcW w:w="1072" w:type="pct"/>
            <w:vMerge/>
          </w:tcPr>
          <w:p w14:paraId="7789091E" w14:textId="77777777" w:rsidR="00E90783" w:rsidRPr="00FD5631" w:rsidDel="002A1D54" w:rsidRDefault="00E90783" w:rsidP="00E90783"/>
        </w:tc>
        <w:tc>
          <w:tcPr>
            <w:tcW w:w="3928" w:type="pct"/>
          </w:tcPr>
          <w:p w14:paraId="5F2FADB2" w14:textId="55DC2FB3" w:rsidR="00E90783" w:rsidRPr="00072D50" w:rsidRDefault="00E90783" w:rsidP="00072D50">
            <w:pPr>
              <w:jc w:val="both"/>
            </w:pPr>
            <w:r w:rsidRPr="00072D50">
              <w:t>Производить испытания систем и устройств расхода и уровня КИПиА средней сложности</w:t>
            </w:r>
          </w:p>
        </w:tc>
      </w:tr>
      <w:tr w:rsidR="00FD5631" w:rsidRPr="00FD5631" w14:paraId="509E5298" w14:textId="77777777" w:rsidTr="00BD19BC">
        <w:trPr>
          <w:trHeight w:val="20"/>
        </w:trPr>
        <w:tc>
          <w:tcPr>
            <w:tcW w:w="1072" w:type="pct"/>
            <w:vMerge/>
          </w:tcPr>
          <w:p w14:paraId="5B4509FA" w14:textId="77777777" w:rsidR="00E90783" w:rsidRPr="00FD5631" w:rsidDel="002A1D54" w:rsidRDefault="00E90783" w:rsidP="00E90783"/>
        </w:tc>
        <w:tc>
          <w:tcPr>
            <w:tcW w:w="3928" w:type="pct"/>
          </w:tcPr>
          <w:p w14:paraId="029CB37C" w14:textId="7B1EBDFD" w:rsidR="00E90783" w:rsidRPr="00072D50" w:rsidRDefault="00E90783" w:rsidP="00072D50">
            <w:pPr>
              <w:jc w:val="both"/>
            </w:pPr>
            <w:r w:rsidRPr="00072D50">
              <w:t xml:space="preserve">Производить испытания КИПиА средней сложности электропривода </w:t>
            </w:r>
          </w:p>
        </w:tc>
      </w:tr>
      <w:tr w:rsidR="00FD5631" w:rsidRPr="00FD5631" w14:paraId="7582C9D3" w14:textId="77777777" w:rsidTr="00BD19BC">
        <w:trPr>
          <w:trHeight w:val="20"/>
        </w:trPr>
        <w:tc>
          <w:tcPr>
            <w:tcW w:w="1072" w:type="pct"/>
            <w:vMerge/>
          </w:tcPr>
          <w:p w14:paraId="64D3740D" w14:textId="77777777" w:rsidR="00E90783" w:rsidRPr="00FD5631" w:rsidDel="002A1D54" w:rsidRDefault="00E90783" w:rsidP="00E90783"/>
        </w:tc>
        <w:tc>
          <w:tcPr>
            <w:tcW w:w="3928" w:type="pct"/>
          </w:tcPr>
          <w:p w14:paraId="1F17F79B" w14:textId="63807222" w:rsidR="00E90783" w:rsidRPr="00072D50" w:rsidRDefault="00E90783" w:rsidP="00072D50">
            <w:pPr>
              <w:jc w:val="both"/>
            </w:pPr>
            <w:r w:rsidRPr="00072D50">
              <w:t xml:space="preserve">Производить испытания схем управления электроприводом </w:t>
            </w:r>
          </w:p>
        </w:tc>
      </w:tr>
      <w:tr w:rsidR="00FD5631" w:rsidRPr="00FD5631" w14:paraId="765758DA" w14:textId="77777777" w:rsidTr="00BD19BC">
        <w:trPr>
          <w:trHeight w:val="20"/>
        </w:trPr>
        <w:tc>
          <w:tcPr>
            <w:tcW w:w="1072" w:type="pct"/>
            <w:vMerge/>
          </w:tcPr>
          <w:p w14:paraId="4AEA9A09" w14:textId="77777777" w:rsidR="00A12CB1" w:rsidRPr="00FD5631" w:rsidDel="002A1D54" w:rsidRDefault="00A12CB1" w:rsidP="00A12CB1"/>
        </w:tc>
        <w:tc>
          <w:tcPr>
            <w:tcW w:w="3928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252422CA" w14:textId="77777777" w:rsidR="00A12CB1" w:rsidRPr="00072D50" w:rsidRDefault="00A12CB1" w:rsidP="00072D50">
            <w:pPr>
              <w:jc w:val="both"/>
            </w:pPr>
            <w:r w:rsidRPr="00072D50">
              <w:t>Производить испытания бесконтактных логических элементов и путевых выключателей КИПиА средней сложности</w:t>
            </w:r>
          </w:p>
        </w:tc>
      </w:tr>
      <w:tr w:rsidR="00FD5631" w:rsidRPr="00FD5631" w14:paraId="01D089DD" w14:textId="77777777" w:rsidTr="00BD19BC">
        <w:trPr>
          <w:trHeight w:val="20"/>
        </w:trPr>
        <w:tc>
          <w:tcPr>
            <w:tcW w:w="1072" w:type="pct"/>
            <w:vMerge/>
          </w:tcPr>
          <w:p w14:paraId="0FF88940" w14:textId="77777777" w:rsidR="00A12CB1" w:rsidRPr="00FD5631" w:rsidDel="002A1D54" w:rsidRDefault="00A12CB1" w:rsidP="00A12CB1"/>
        </w:tc>
        <w:tc>
          <w:tcPr>
            <w:tcW w:w="3928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4CB61F03" w14:textId="77777777" w:rsidR="00A12CB1" w:rsidRPr="00072D50" w:rsidRDefault="00A12CB1" w:rsidP="00072D50">
            <w:pPr>
              <w:jc w:val="both"/>
            </w:pPr>
            <w:r w:rsidRPr="00072D50">
              <w:t>Производить испытания устройств программного управления КИПиА средней сложности</w:t>
            </w:r>
          </w:p>
        </w:tc>
      </w:tr>
      <w:tr w:rsidR="00FD5631" w:rsidRPr="00FD5631" w14:paraId="0DB6B1D5" w14:textId="77777777" w:rsidTr="00BD19BC">
        <w:trPr>
          <w:trHeight w:val="20"/>
        </w:trPr>
        <w:tc>
          <w:tcPr>
            <w:tcW w:w="1072" w:type="pct"/>
            <w:vMerge/>
          </w:tcPr>
          <w:p w14:paraId="3845999C" w14:textId="77777777" w:rsidR="00A12CB1" w:rsidRPr="00FD5631" w:rsidDel="002A1D54" w:rsidRDefault="00A12CB1" w:rsidP="00A12CB1"/>
        </w:tc>
        <w:tc>
          <w:tcPr>
            <w:tcW w:w="3928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6122C399" w14:textId="77777777" w:rsidR="00A12CB1" w:rsidRPr="00072D50" w:rsidRDefault="00A12CB1" w:rsidP="00072D50">
            <w:pPr>
              <w:jc w:val="both"/>
            </w:pPr>
            <w:r w:rsidRPr="00072D50">
              <w:t>Производить испытания усилителей КИПиА средней сложности</w:t>
            </w:r>
          </w:p>
        </w:tc>
      </w:tr>
      <w:tr w:rsidR="00FD5631" w:rsidRPr="00FD5631" w14:paraId="3FBBD83A" w14:textId="77777777" w:rsidTr="00BD19BC">
        <w:trPr>
          <w:trHeight w:val="20"/>
        </w:trPr>
        <w:tc>
          <w:tcPr>
            <w:tcW w:w="1072" w:type="pct"/>
            <w:vMerge/>
          </w:tcPr>
          <w:p w14:paraId="34D0E569" w14:textId="77777777" w:rsidR="00A12CB1" w:rsidRPr="00FD5631" w:rsidDel="002A1D54" w:rsidRDefault="00A12CB1" w:rsidP="00A12CB1"/>
        </w:tc>
        <w:tc>
          <w:tcPr>
            <w:tcW w:w="3928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4CFDCD5A" w14:textId="77777777" w:rsidR="00A12CB1" w:rsidRPr="00072D50" w:rsidRDefault="00A12CB1" w:rsidP="00072D50">
            <w:pPr>
              <w:jc w:val="both"/>
            </w:pPr>
            <w:r w:rsidRPr="00072D50">
              <w:t>Производить испытания ультразвуковой аппаратуры КИПиА средней сложности</w:t>
            </w:r>
          </w:p>
        </w:tc>
      </w:tr>
      <w:tr w:rsidR="00FD5631" w:rsidRPr="00FD5631" w14:paraId="477AA8CC" w14:textId="77777777" w:rsidTr="00BD19BC">
        <w:trPr>
          <w:trHeight w:val="20"/>
        </w:trPr>
        <w:tc>
          <w:tcPr>
            <w:tcW w:w="1072" w:type="pct"/>
            <w:vMerge/>
          </w:tcPr>
          <w:p w14:paraId="2462FD71" w14:textId="77777777" w:rsidR="00A12CB1" w:rsidRPr="00FD5631" w:rsidDel="002A1D54" w:rsidRDefault="00A12CB1" w:rsidP="00A12CB1"/>
        </w:tc>
        <w:tc>
          <w:tcPr>
            <w:tcW w:w="3928" w:type="pct"/>
          </w:tcPr>
          <w:p w14:paraId="04A19FC3" w14:textId="77777777" w:rsidR="00A12CB1" w:rsidRPr="00072D50" w:rsidRDefault="00A12CB1" w:rsidP="00072D50">
            <w:pPr>
              <w:jc w:val="both"/>
            </w:pPr>
            <w:r w:rsidRPr="00072D50">
              <w:t>Производить испытания приборов автоматического регулирования КИПиА средней сложности</w:t>
            </w:r>
          </w:p>
        </w:tc>
      </w:tr>
      <w:tr w:rsidR="00FD5631" w:rsidRPr="00FD5631" w14:paraId="415DAE8B" w14:textId="77777777" w:rsidTr="00BD19BC">
        <w:trPr>
          <w:trHeight w:val="20"/>
        </w:trPr>
        <w:tc>
          <w:tcPr>
            <w:tcW w:w="1072" w:type="pct"/>
            <w:vMerge/>
          </w:tcPr>
          <w:p w14:paraId="47AA7359" w14:textId="77777777" w:rsidR="00A12CB1" w:rsidRPr="00FD5631" w:rsidDel="002A1D54" w:rsidRDefault="00A12CB1" w:rsidP="00A12CB1"/>
        </w:tc>
        <w:tc>
          <w:tcPr>
            <w:tcW w:w="3928" w:type="pct"/>
          </w:tcPr>
          <w:p w14:paraId="711803FB" w14:textId="77777777" w:rsidR="00A12CB1" w:rsidRPr="00072D50" w:rsidRDefault="00A12CB1" w:rsidP="00072D50">
            <w:pPr>
              <w:jc w:val="both"/>
            </w:pPr>
            <w:r w:rsidRPr="00072D50">
              <w:t>Производить испытания блоков промышленных компьютеров КИПиА средней сложности</w:t>
            </w:r>
          </w:p>
        </w:tc>
      </w:tr>
      <w:tr w:rsidR="00FD5631" w:rsidRPr="00FD5631" w14:paraId="108E139D" w14:textId="77777777" w:rsidTr="00BD19BC">
        <w:trPr>
          <w:trHeight w:val="20"/>
        </w:trPr>
        <w:tc>
          <w:tcPr>
            <w:tcW w:w="1072" w:type="pct"/>
            <w:vMerge/>
          </w:tcPr>
          <w:p w14:paraId="41FDD5CD" w14:textId="77777777" w:rsidR="00A12CB1" w:rsidRPr="00FD5631" w:rsidDel="002A1D54" w:rsidRDefault="00A12CB1" w:rsidP="00A12CB1"/>
        </w:tc>
        <w:tc>
          <w:tcPr>
            <w:tcW w:w="3928" w:type="pct"/>
          </w:tcPr>
          <w:p w14:paraId="41FFE201" w14:textId="77777777" w:rsidR="00A12CB1" w:rsidRPr="00072D50" w:rsidRDefault="00A12CB1" w:rsidP="00072D50">
            <w:pPr>
              <w:jc w:val="both"/>
            </w:pPr>
            <w:r w:rsidRPr="00072D50">
              <w:t>Производить испытания систем питания промышленных компьютеров и управляющих машин КИПиА средней сложности</w:t>
            </w:r>
          </w:p>
        </w:tc>
      </w:tr>
      <w:tr w:rsidR="00FD5631" w:rsidRPr="00FD5631" w14:paraId="140CCCC6" w14:textId="77777777" w:rsidTr="00BD19BC">
        <w:trPr>
          <w:trHeight w:val="20"/>
        </w:trPr>
        <w:tc>
          <w:tcPr>
            <w:tcW w:w="1072" w:type="pct"/>
            <w:vMerge/>
          </w:tcPr>
          <w:p w14:paraId="359319F2" w14:textId="77777777" w:rsidR="00A12CB1" w:rsidRPr="00FD5631" w:rsidDel="002A1D54" w:rsidRDefault="00A12CB1" w:rsidP="00A12CB1"/>
        </w:tc>
        <w:tc>
          <w:tcPr>
            <w:tcW w:w="3928" w:type="pct"/>
          </w:tcPr>
          <w:p w14:paraId="67571D52" w14:textId="77777777" w:rsidR="00A12CB1" w:rsidRPr="00072D50" w:rsidRDefault="00A12CB1" w:rsidP="00072D50">
            <w:pPr>
              <w:jc w:val="both"/>
            </w:pPr>
            <w:r w:rsidRPr="00072D50">
              <w:t>Производить испытания информационно-измерительных систем КИПиА средней сложности</w:t>
            </w:r>
          </w:p>
        </w:tc>
      </w:tr>
      <w:tr w:rsidR="00FD5631" w:rsidRPr="00FD5631" w14:paraId="7CDFC9BA" w14:textId="77777777" w:rsidTr="00BD19BC">
        <w:trPr>
          <w:trHeight w:val="20"/>
        </w:trPr>
        <w:tc>
          <w:tcPr>
            <w:tcW w:w="1072" w:type="pct"/>
            <w:vMerge/>
          </w:tcPr>
          <w:p w14:paraId="4A1896AE" w14:textId="77777777" w:rsidR="00A12CB1" w:rsidRPr="00FD5631" w:rsidDel="002A1D54" w:rsidRDefault="00A12CB1" w:rsidP="00A12CB1"/>
        </w:tc>
        <w:tc>
          <w:tcPr>
            <w:tcW w:w="3928" w:type="pct"/>
          </w:tcPr>
          <w:p w14:paraId="2C596761" w14:textId="77777777" w:rsidR="00A12CB1" w:rsidRPr="00072D50" w:rsidRDefault="00A12CB1" w:rsidP="00072D50">
            <w:pPr>
              <w:jc w:val="both"/>
            </w:pPr>
            <w:r w:rsidRPr="00072D50">
              <w:t>Производить сдачу КИПиА средней сложности</w:t>
            </w:r>
          </w:p>
        </w:tc>
      </w:tr>
      <w:tr w:rsidR="00FD5631" w:rsidRPr="00FD5631" w14:paraId="2ABDB63B" w14:textId="77777777" w:rsidTr="00BD19BC">
        <w:trPr>
          <w:trHeight w:val="20"/>
        </w:trPr>
        <w:tc>
          <w:tcPr>
            <w:tcW w:w="1072" w:type="pct"/>
            <w:vMerge/>
          </w:tcPr>
          <w:p w14:paraId="304AEE71" w14:textId="77777777" w:rsidR="00A12CB1" w:rsidRPr="00FD5631" w:rsidDel="002A1D54" w:rsidRDefault="00A12CB1" w:rsidP="00A12CB1"/>
        </w:tc>
        <w:tc>
          <w:tcPr>
            <w:tcW w:w="3928" w:type="pct"/>
          </w:tcPr>
          <w:p w14:paraId="45AA20EB" w14:textId="77777777" w:rsidR="00A12CB1" w:rsidRPr="00072D50" w:rsidRDefault="00A12CB1" w:rsidP="00072D50">
            <w:pPr>
              <w:jc w:val="both"/>
            </w:pPr>
            <w:r w:rsidRPr="00072D50">
              <w:t>Снимать характеристики при проведении испытаний КИПиА средней сложности</w:t>
            </w:r>
          </w:p>
        </w:tc>
      </w:tr>
      <w:tr w:rsidR="00FD5631" w:rsidRPr="00FD5631" w14:paraId="52CEDF3D" w14:textId="77777777" w:rsidTr="00BD19BC">
        <w:trPr>
          <w:trHeight w:val="20"/>
        </w:trPr>
        <w:tc>
          <w:tcPr>
            <w:tcW w:w="1072" w:type="pct"/>
            <w:vMerge/>
          </w:tcPr>
          <w:p w14:paraId="4B04CDA0" w14:textId="77777777" w:rsidR="00A12CB1" w:rsidRPr="00FD5631" w:rsidDel="002A1D54" w:rsidRDefault="00A12CB1" w:rsidP="00A12CB1"/>
        </w:tc>
        <w:tc>
          <w:tcPr>
            <w:tcW w:w="3928" w:type="pct"/>
          </w:tcPr>
          <w:p w14:paraId="125144F3" w14:textId="77777777" w:rsidR="00A12CB1" w:rsidRPr="00072D50" w:rsidRDefault="00A12CB1" w:rsidP="00072D50">
            <w:pPr>
              <w:jc w:val="both"/>
            </w:pPr>
            <w:r w:rsidRPr="00072D50">
              <w:t>Составлять на основе полученных характеристик сводные таблицы, графики, сетки испытаний КИПиА средней сложности</w:t>
            </w:r>
          </w:p>
        </w:tc>
      </w:tr>
      <w:tr w:rsidR="00FD5631" w:rsidRPr="00FD5631" w14:paraId="47D180DE" w14:textId="77777777" w:rsidTr="00BD19BC">
        <w:trPr>
          <w:trHeight w:val="20"/>
        </w:trPr>
        <w:tc>
          <w:tcPr>
            <w:tcW w:w="1072" w:type="pct"/>
            <w:vMerge/>
          </w:tcPr>
          <w:p w14:paraId="65571381" w14:textId="77777777" w:rsidR="00A12CB1" w:rsidRPr="00FD5631" w:rsidDel="002A1D54" w:rsidRDefault="00A12CB1" w:rsidP="00A12CB1"/>
        </w:tc>
        <w:tc>
          <w:tcPr>
            <w:tcW w:w="3928" w:type="pct"/>
          </w:tcPr>
          <w:p w14:paraId="58942EBA" w14:textId="77777777" w:rsidR="00A12CB1" w:rsidRPr="00072D50" w:rsidRDefault="00A12CB1" w:rsidP="00072D50">
            <w:pPr>
              <w:jc w:val="both"/>
            </w:pPr>
            <w:r w:rsidRPr="00072D50">
              <w:t>Обрабатывать результаты измерений характеристик КИПиА средней сложности с использованием средств вычислительной техники</w:t>
            </w:r>
          </w:p>
        </w:tc>
      </w:tr>
      <w:tr w:rsidR="00FD5631" w:rsidRPr="00FD5631" w14:paraId="1C4E6FE6" w14:textId="77777777" w:rsidTr="00BD19BC">
        <w:trPr>
          <w:trHeight w:val="20"/>
        </w:trPr>
        <w:tc>
          <w:tcPr>
            <w:tcW w:w="1072" w:type="pct"/>
            <w:vMerge/>
          </w:tcPr>
          <w:p w14:paraId="4B49A2AF" w14:textId="77777777" w:rsidR="00A12CB1" w:rsidRPr="00FD5631" w:rsidDel="002A1D54" w:rsidRDefault="00A12CB1" w:rsidP="00A12CB1"/>
        </w:tc>
        <w:tc>
          <w:tcPr>
            <w:tcW w:w="3928" w:type="pct"/>
          </w:tcPr>
          <w:p w14:paraId="62F2EBD7" w14:textId="77777777" w:rsidR="00A12CB1" w:rsidRPr="00072D50" w:rsidRDefault="00A12CB1" w:rsidP="00072D50">
            <w:pPr>
              <w:jc w:val="both"/>
            </w:pPr>
            <w:r w:rsidRPr="00072D50">
              <w:t>Заполнять паспорта и аттестаты испытанных КИПиА</w:t>
            </w:r>
          </w:p>
        </w:tc>
      </w:tr>
      <w:tr w:rsidR="00FD5631" w:rsidRPr="00FD5631" w14:paraId="6D3C1D7C" w14:textId="77777777" w:rsidTr="00BD19BC">
        <w:trPr>
          <w:trHeight w:val="20"/>
        </w:trPr>
        <w:tc>
          <w:tcPr>
            <w:tcW w:w="1072" w:type="pct"/>
            <w:vMerge/>
          </w:tcPr>
          <w:p w14:paraId="08278766" w14:textId="77777777" w:rsidR="00A12CB1" w:rsidRPr="00FD5631" w:rsidDel="002A1D54" w:rsidRDefault="00A12CB1" w:rsidP="00A12CB1"/>
        </w:tc>
        <w:tc>
          <w:tcPr>
            <w:tcW w:w="3928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6F821A69" w14:textId="77777777" w:rsidR="00A12CB1" w:rsidRPr="00072D50" w:rsidRDefault="00A12CB1" w:rsidP="00072D50">
            <w:pPr>
              <w:jc w:val="both"/>
            </w:pPr>
            <w:r w:rsidRPr="00072D50">
              <w:t>Использовать текстовые редакторы (процессоры) для заполнения паспортов и аттестатов КИПиА средней сложности</w:t>
            </w:r>
          </w:p>
        </w:tc>
      </w:tr>
      <w:tr w:rsidR="00FD5631" w:rsidRPr="00FD5631" w14:paraId="5267E15E" w14:textId="77777777" w:rsidTr="00BD19BC">
        <w:trPr>
          <w:trHeight w:val="20"/>
        </w:trPr>
        <w:tc>
          <w:tcPr>
            <w:tcW w:w="1072" w:type="pct"/>
            <w:vMerge w:val="restart"/>
          </w:tcPr>
          <w:p w14:paraId="36441B41" w14:textId="77777777" w:rsidR="00A12CB1" w:rsidRPr="00FD5631" w:rsidDel="002A1D54" w:rsidRDefault="00A12CB1" w:rsidP="00A12CB1">
            <w:r w:rsidRPr="00FD5631" w:rsidDel="002A1D54">
              <w:t xml:space="preserve">Необходимые </w:t>
            </w:r>
            <w:r w:rsidRPr="00FD5631">
              <w:t>знания</w:t>
            </w:r>
          </w:p>
        </w:tc>
        <w:tc>
          <w:tcPr>
            <w:tcW w:w="3928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6DD6542B" w14:textId="77777777" w:rsidR="00A12CB1" w:rsidRPr="00072D50" w:rsidRDefault="00A12CB1" w:rsidP="00072D50">
            <w:pPr>
              <w:jc w:val="both"/>
            </w:pPr>
            <w:r w:rsidRPr="00072D50">
              <w:t>Требования, предъявляемые к рабочему месту при испытаниях и сдаче КИПиА средней сложности</w:t>
            </w:r>
          </w:p>
        </w:tc>
      </w:tr>
      <w:tr w:rsidR="00FD5631" w:rsidRPr="00FD5631" w14:paraId="03562D4D" w14:textId="77777777" w:rsidTr="00BD19BC">
        <w:trPr>
          <w:trHeight w:val="20"/>
        </w:trPr>
        <w:tc>
          <w:tcPr>
            <w:tcW w:w="1072" w:type="pct"/>
            <w:vMerge/>
          </w:tcPr>
          <w:p w14:paraId="763DB4C7" w14:textId="77777777" w:rsidR="00A12CB1" w:rsidRPr="00FD5631" w:rsidDel="002A1D54" w:rsidRDefault="00A12CB1" w:rsidP="00A12CB1"/>
        </w:tc>
        <w:tc>
          <w:tcPr>
            <w:tcW w:w="3928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384D2A22" w14:textId="77777777" w:rsidR="00A12CB1" w:rsidRPr="00072D50" w:rsidRDefault="00A12CB1" w:rsidP="00072D50">
            <w:pPr>
              <w:jc w:val="both"/>
            </w:pPr>
            <w:r w:rsidRPr="00072D50">
              <w:t>Виды, конструкция, назначение, возможности и правила использования инструментов и приспособлений при испытаниях и сдаче КИПиА средней сложности</w:t>
            </w:r>
          </w:p>
        </w:tc>
      </w:tr>
      <w:tr w:rsidR="00FD5631" w:rsidRPr="00FD5631" w14:paraId="79DFB942" w14:textId="77777777" w:rsidTr="00BD19BC">
        <w:trPr>
          <w:trHeight w:val="20"/>
        </w:trPr>
        <w:tc>
          <w:tcPr>
            <w:tcW w:w="1072" w:type="pct"/>
            <w:vMerge/>
          </w:tcPr>
          <w:p w14:paraId="7F890A52" w14:textId="77777777" w:rsidR="001202FB" w:rsidRPr="00FD5631" w:rsidDel="002A1D54" w:rsidRDefault="001202FB" w:rsidP="001202FB"/>
        </w:tc>
        <w:tc>
          <w:tcPr>
            <w:tcW w:w="3928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475DF07D" w14:textId="1E8F60A2" w:rsidR="001202FB" w:rsidRPr="00072D50" w:rsidRDefault="001202FB" w:rsidP="00072D50">
            <w:pPr>
              <w:jc w:val="both"/>
            </w:pPr>
            <w:r w:rsidRPr="00072D50">
              <w:t>Виды, конструкция, назначение и правила использования стендового оборудования, предназначенного для испытания КИПиА</w:t>
            </w:r>
          </w:p>
        </w:tc>
      </w:tr>
      <w:tr w:rsidR="00FD5631" w:rsidRPr="00FD5631" w14:paraId="6098B5E7" w14:textId="77777777" w:rsidTr="00BD19BC">
        <w:trPr>
          <w:trHeight w:val="20"/>
        </w:trPr>
        <w:tc>
          <w:tcPr>
            <w:tcW w:w="1072" w:type="pct"/>
            <w:vMerge/>
          </w:tcPr>
          <w:p w14:paraId="1C149960" w14:textId="77777777" w:rsidR="001202FB" w:rsidRPr="00FD5631" w:rsidDel="002A1D54" w:rsidRDefault="001202FB" w:rsidP="001202FB"/>
        </w:tc>
        <w:tc>
          <w:tcPr>
            <w:tcW w:w="3928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5D4CA667" w14:textId="77777777" w:rsidR="001202FB" w:rsidRPr="00072D50" w:rsidRDefault="001202FB" w:rsidP="00072D50">
            <w:pPr>
              <w:jc w:val="both"/>
            </w:pPr>
            <w:r w:rsidRPr="00072D50">
              <w:t>Основные форматы представления электронной графической и текстовой информации</w:t>
            </w:r>
          </w:p>
        </w:tc>
      </w:tr>
      <w:tr w:rsidR="00FD5631" w:rsidRPr="00FD5631" w14:paraId="77A5E2D1" w14:textId="77777777" w:rsidTr="00BD19BC">
        <w:trPr>
          <w:trHeight w:val="20"/>
        </w:trPr>
        <w:tc>
          <w:tcPr>
            <w:tcW w:w="1072" w:type="pct"/>
            <w:vMerge/>
          </w:tcPr>
          <w:p w14:paraId="5D873BC1" w14:textId="77777777" w:rsidR="001202FB" w:rsidRPr="00FD5631" w:rsidDel="002A1D54" w:rsidRDefault="001202FB" w:rsidP="001202FB"/>
        </w:tc>
        <w:tc>
          <w:tcPr>
            <w:tcW w:w="3928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280C36FA" w14:textId="77777777" w:rsidR="001202FB" w:rsidRPr="00072D50" w:rsidRDefault="001202FB" w:rsidP="00072D50">
            <w:pPr>
              <w:jc w:val="both"/>
            </w:pPr>
            <w:r w:rsidRPr="00072D50">
              <w:t>Прикладные компьютерные программы для просмотра текстовой информации: наименования, возможности и порядок работы в них</w:t>
            </w:r>
          </w:p>
        </w:tc>
      </w:tr>
      <w:tr w:rsidR="00FD5631" w:rsidRPr="00FD5631" w14:paraId="67106CDD" w14:textId="77777777" w:rsidTr="00BD19BC">
        <w:trPr>
          <w:trHeight w:val="20"/>
        </w:trPr>
        <w:tc>
          <w:tcPr>
            <w:tcW w:w="1072" w:type="pct"/>
            <w:vMerge/>
          </w:tcPr>
          <w:p w14:paraId="31FB6F80" w14:textId="77777777" w:rsidR="001202FB" w:rsidRPr="00FD5631" w:rsidDel="002A1D54" w:rsidRDefault="001202FB" w:rsidP="001202FB"/>
        </w:tc>
        <w:tc>
          <w:tcPr>
            <w:tcW w:w="3928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15F159D8" w14:textId="77777777" w:rsidR="001202FB" w:rsidRPr="00072D50" w:rsidRDefault="001202FB" w:rsidP="00072D50">
            <w:pPr>
              <w:jc w:val="both"/>
            </w:pPr>
            <w:r w:rsidRPr="00072D50">
              <w:t>Прикладные компьютерные программы для просмотра графической информации: наименования, возможности и порядок работы в них</w:t>
            </w:r>
          </w:p>
        </w:tc>
      </w:tr>
      <w:tr w:rsidR="00FD5631" w:rsidRPr="00FD5631" w14:paraId="5FEF0E58" w14:textId="77777777" w:rsidTr="00BD19BC">
        <w:trPr>
          <w:trHeight w:val="20"/>
        </w:trPr>
        <w:tc>
          <w:tcPr>
            <w:tcW w:w="1072" w:type="pct"/>
            <w:vMerge/>
          </w:tcPr>
          <w:p w14:paraId="7C2D395E" w14:textId="77777777" w:rsidR="001202FB" w:rsidRPr="00FD5631" w:rsidDel="002A1D54" w:rsidRDefault="001202FB" w:rsidP="001202FB"/>
        </w:tc>
        <w:tc>
          <w:tcPr>
            <w:tcW w:w="3928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6DFEB83E" w14:textId="77777777" w:rsidR="001202FB" w:rsidRPr="00072D50" w:rsidRDefault="001202FB" w:rsidP="00072D50">
            <w:pPr>
              <w:jc w:val="both"/>
            </w:pPr>
            <w:r w:rsidRPr="00072D50">
              <w:t>Виды, назначение и порядок применения устройств вывода графической и текстовой информации</w:t>
            </w:r>
          </w:p>
        </w:tc>
      </w:tr>
      <w:tr w:rsidR="00FD5631" w:rsidRPr="00FD5631" w14:paraId="4D796C1F" w14:textId="77777777" w:rsidTr="00BD19BC">
        <w:trPr>
          <w:trHeight w:val="20"/>
        </w:trPr>
        <w:tc>
          <w:tcPr>
            <w:tcW w:w="1072" w:type="pct"/>
            <w:vMerge/>
          </w:tcPr>
          <w:p w14:paraId="71062E7E" w14:textId="77777777" w:rsidR="001202FB" w:rsidRPr="00FD5631" w:rsidDel="002A1D54" w:rsidRDefault="001202FB" w:rsidP="001202FB"/>
        </w:tc>
        <w:tc>
          <w:tcPr>
            <w:tcW w:w="3928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15328087" w14:textId="77777777" w:rsidR="001202FB" w:rsidRPr="00072D50" w:rsidRDefault="001202FB" w:rsidP="00072D50">
            <w:pPr>
              <w:jc w:val="both"/>
            </w:pPr>
            <w:r w:rsidRPr="00072D50">
              <w:t>Порядок работы с электронным архивом технической документации</w:t>
            </w:r>
          </w:p>
        </w:tc>
      </w:tr>
      <w:tr w:rsidR="00FD5631" w:rsidRPr="00FD5631" w14:paraId="21F945B6" w14:textId="77777777" w:rsidTr="00BD19BC">
        <w:trPr>
          <w:trHeight w:val="20"/>
        </w:trPr>
        <w:tc>
          <w:tcPr>
            <w:tcW w:w="1072" w:type="pct"/>
            <w:vMerge/>
          </w:tcPr>
          <w:p w14:paraId="4635BA20" w14:textId="77777777" w:rsidR="001202FB" w:rsidRPr="00FD5631" w:rsidDel="002A1D54" w:rsidRDefault="001202FB" w:rsidP="001202FB"/>
        </w:tc>
        <w:tc>
          <w:tcPr>
            <w:tcW w:w="3928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163247CD" w14:textId="77777777" w:rsidR="001202FB" w:rsidRPr="00072D50" w:rsidRDefault="001202FB" w:rsidP="00072D50">
            <w:pPr>
              <w:jc w:val="both"/>
            </w:pPr>
            <w:r w:rsidRPr="00072D50">
              <w:t>Методика проведения стендовых испытаний КИПиА средней сложности</w:t>
            </w:r>
          </w:p>
        </w:tc>
      </w:tr>
      <w:tr w:rsidR="00FD5631" w:rsidRPr="00FD5631" w14:paraId="6AFBDE70" w14:textId="77777777" w:rsidTr="00BD19BC">
        <w:trPr>
          <w:trHeight w:val="20"/>
        </w:trPr>
        <w:tc>
          <w:tcPr>
            <w:tcW w:w="1072" w:type="pct"/>
            <w:vMerge/>
          </w:tcPr>
          <w:p w14:paraId="72F42078" w14:textId="77777777" w:rsidR="001202FB" w:rsidRPr="00FD5631" w:rsidDel="002A1D54" w:rsidRDefault="001202FB" w:rsidP="001202FB"/>
        </w:tc>
        <w:tc>
          <w:tcPr>
            <w:tcW w:w="3928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1A8E9521" w14:textId="77777777" w:rsidR="001202FB" w:rsidRPr="00072D50" w:rsidRDefault="001202FB" w:rsidP="00072D50">
            <w:pPr>
              <w:jc w:val="both"/>
            </w:pPr>
            <w:r w:rsidRPr="00072D50">
              <w:t>Методика проведения эксплуатационных испытаний КИПиА средней сложности</w:t>
            </w:r>
          </w:p>
        </w:tc>
      </w:tr>
      <w:tr w:rsidR="00FD5631" w:rsidRPr="00FD5631" w14:paraId="67A4148D" w14:textId="77777777" w:rsidTr="00BD19BC">
        <w:trPr>
          <w:trHeight w:val="20"/>
        </w:trPr>
        <w:tc>
          <w:tcPr>
            <w:tcW w:w="1072" w:type="pct"/>
            <w:vMerge/>
          </w:tcPr>
          <w:p w14:paraId="5B916B84" w14:textId="77777777" w:rsidR="001202FB" w:rsidRPr="00FD5631" w:rsidDel="002A1D54" w:rsidRDefault="001202FB" w:rsidP="001202FB"/>
        </w:tc>
        <w:tc>
          <w:tcPr>
            <w:tcW w:w="3928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74D69877" w14:textId="77777777" w:rsidR="001202FB" w:rsidRPr="00072D50" w:rsidRDefault="001202FB" w:rsidP="00072D50">
            <w:pPr>
              <w:jc w:val="both"/>
            </w:pPr>
            <w:r w:rsidRPr="00072D50">
              <w:t>Методика проведения испытаний бесконтактных логических элементов и путевых выключателей</w:t>
            </w:r>
          </w:p>
        </w:tc>
      </w:tr>
      <w:tr w:rsidR="00FD5631" w:rsidRPr="00FD5631" w14:paraId="633BCDCF" w14:textId="77777777" w:rsidTr="00BD19BC">
        <w:trPr>
          <w:trHeight w:val="20"/>
        </w:trPr>
        <w:tc>
          <w:tcPr>
            <w:tcW w:w="1072" w:type="pct"/>
            <w:vMerge/>
          </w:tcPr>
          <w:p w14:paraId="1CB540DD" w14:textId="77777777" w:rsidR="001202FB" w:rsidRPr="00FD5631" w:rsidDel="002A1D54" w:rsidRDefault="001202FB" w:rsidP="001202FB"/>
        </w:tc>
        <w:tc>
          <w:tcPr>
            <w:tcW w:w="3928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70861761" w14:textId="77777777" w:rsidR="001202FB" w:rsidRPr="00072D50" w:rsidRDefault="001202FB" w:rsidP="00072D50">
            <w:pPr>
              <w:jc w:val="both"/>
            </w:pPr>
            <w:r w:rsidRPr="00072D50">
              <w:t>Методика проведения испытаний устройств программного управления</w:t>
            </w:r>
          </w:p>
        </w:tc>
      </w:tr>
      <w:tr w:rsidR="00FD5631" w:rsidRPr="00FD5631" w14:paraId="3033C677" w14:textId="77777777" w:rsidTr="00BD19BC">
        <w:trPr>
          <w:trHeight w:val="20"/>
        </w:trPr>
        <w:tc>
          <w:tcPr>
            <w:tcW w:w="1072" w:type="pct"/>
            <w:vMerge/>
          </w:tcPr>
          <w:p w14:paraId="08537BDC" w14:textId="77777777" w:rsidR="001202FB" w:rsidRPr="00FD5631" w:rsidDel="002A1D54" w:rsidRDefault="001202FB" w:rsidP="001202FB"/>
        </w:tc>
        <w:tc>
          <w:tcPr>
            <w:tcW w:w="3928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05C34B7E" w14:textId="77777777" w:rsidR="001202FB" w:rsidRPr="00072D50" w:rsidRDefault="001202FB" w:rsidP="00072D50">
            <w:pPr>
              <w:jc w:val="both"/>
            </w:pPr>
            <w:r w:rsidRPr="00072D50">
              <w:t>Методика проведения испытаний усилителей</w:t>
            </w:r>
          </w:p>
        </w:tc>
      </w:tr>
      <w:tr w:rsidR="00FD5631" w:rsidRPr="00FD5631" w14:paraId="699B2B11" w14:textId="77777777" w:rsidTr="00BD19BC">
        <w:trPr>
          <w:trHeight w:val="20"/>
        </w:trPr>
        <w:tc>
          <w:tcPr>
            <w:tcW w:w="1072" w:type="pct"/>
            <w:vMerge/>
          </w:tcPr>
          <w:p w14:paraId="31D8C834" w14:textId="77777777" w:rsidR="001202FB" w:rsidRPr="00FD5631" w:rsidDel="002A1D54" w:rsidRDefault="001202FB" w:rsidP="001202FB"/>
        </w:tc>
        <w:tc>
          <w:tcPr>
            <w:tcW w:w="3928" w:type="pct"/>
          </w:tcPr>
          <w:p w14:paraId="648551AC" w14:textId="479A7B1A" w:rsidR="001202FB" w:rsidRPr="00072D50" w:rsidRDefault="001202FB" w:rsidP="00072D50">
            <w:pPr>
              <w:jc w:val="both"/>
            </w:pPr>
            <w:r w:rsidRPr="00072D50">
              <w:t>Способы проверки работоспособности систем измерения и регулирования температуры</w:t>
            </w:r>
          </w:p>
        </w:tc>
      </w:tr>
      <w:tr w:rsidR="00FD5631" w:rsidRPr="00FD5631" w14:paraId="055EB6B9" w14:textId="77777777" w:rsidTr="00BD19BC">
        <w:trPr>
          <w:trHeight w:val="20"/>
        </w:trPr>
        <w:tc>
          <w:tcPr>
            <w:tcW w:w="1072" w:type="pct"/>
            <w:vMerge/>
          </w:tcPr>
          <w:p w14:paraId="00D0277C" w14:textId="77777777" w:rsidR="001202FB" w:rsidRPr="00FD5631" w:rsidDel="002A1D54" w:rsidRDefault="001202FB" w:rsidP="001202FB"/>
        </w:tc>
        <w:tc>
          <w:tcPr>
            <w:tcW w:w="3928" w:type="pct"/>
          </w:tcPr>
          <w:p w14:paraId="4C8780A2" w14:textId="0C7169A4" w:rsidR="001202FB" w:rsidRPr="00072D50" w:rsidRDefault="001202FB" w:rsidP="00072D50">
            <w:pPr>
              <w:jc w:val="both"/>
            </w:pPr>
            <w:r w:rsidRPr="00072D50">
              <w:t>Способы проверки работоспособности систем измерения и регулирования давления</w:t>
            </w:r>
          </w:p>
        </w:tc>
      </w:tr>
      <w:tr w:rsidR="00FD5631" w:rsidRPr="00FD5631" w14:paraId="4E2D0BF1" w14:textId="77777777" w:rsidTr="00BD19BC">
        <w:trPr>
          <w:trHeight w:val="20"/>
        </w:trPr>
        <w:tc>
          <w:tcPr>
            <w:tcW w:w="1072" w:type="pct"/>
            <w:vMerge/>
          </w:tcPr>
          <w:p w14:paraId="1D949D6B" w14:textId="77777777" w:rsidR="001202FB" w:rsidRPr="00FD5631" w:rsidDel="002A1D54" w:rsidRDefault="001202FB" w:rsidP="001202FB"/>
        </w:tc>
        <w:tc>
          <w:tcPr>
            <w:tcW w:w="3928" w:type="pct"/>
          </w:tcPr>
          <w:p w14:paraId="6967CCEA" w14:textId="75EE8035" w:rsidR="001202FB" w:rsidRPr="00072D50" w:rsidRDefault="001202FB" w:rsidP="00072D50">
            <w:pPr>
              <w:jc w:val="both"/>
            </w:pPr>
            <w:r w:rsidRPr="00072D50">
              <w:t>Способы проверки работоспособности систем и устройств расхода и уровня</w:t>
            </w:r>
          </w:p>
        </w:tc>
      </w:tr>
      <w:tr w:rsidR="00FD5631" w:rsidRPr="00FD5631" w14:paraId="3B8833A1" w14:textId="77777777" w:rsidTr="00BD19BC">
        <w:trPr>
          <w:trHeight w:val="20"/>
        </w:trPr>
        <w:tc>
          <w:tcPr>
            <w:tcW w:w="1072" w:type="pct"/>
            <w:vMerge/>
          </w:tcPr>
          <w:p w14:paraId="312FFBB6" w14:textId="77777777" w:rsidR="001202FB" w:rsidRPr="00FD5631" w:rsidDel="002A1D54" w:rsidRDefault="001202FB" w:rsidP="001202FB"/>
        </w:tc>
        <w:tc>
          <w:tcPr>
            <w:tcW w:w="3928" w:type="pct"/>
          </w:tcPr>
          <w:p w14:paraId="18D842D2" w14:textId="16FD6E4B" w:rsidR="001202FB" w:rsidRPr="00072D50" w:rsidRDefault="001202FB" w:rsidP="00072D50">
            <w:pPr>
              <w:jc w:val="both"/>
            </w:pPr>
            <w:r w:rsidRPr="00072D50">
              <w:t>Способы проверки работоспособности КИПиА средней сложности электропривода</w:t>
            </w:r>
          </w:p>
        </w:tc>
      </w:tr>
      <w:tr w:rsidR="00FD5631" w:rsidRPr="00FD5631" w14:paraId="10090E18" w14:textId="77777777" w:rsidTr="00BD19BC">
        <w:trPr>
          <w:trHeight w:val="20"/>
        </w:trPr>
        <w:tc>
          <w:tcPr>
            <w:tcW w:w="1072" w:type="pct"/>
            <w:vMerge/>
          </w:tcPr>
          <w:p w14:paraId="733169F2" w14:textId="77777777" w:rsidR="001202FB" w:rsidRPr="00FD5631" w:rsidDel="002A1D54" w:rsidRDefault="001202FB" w:rsidP="001202FB"/>
        </w:tc>
        <w:tc>
          <w:tcPr>
            <w:tcW w:w="3928" w:type="pct"/>
          </w:tcPr>
          <w:p w14:paraId="49BA6D89" w14:textId="383CFE88" w:rsidR="001202FB" w:rsidRPr="00072D50" w:rsidRDefault="001202FB" w:rsidP="00072D50">
            <w:pPr>
              <w:jc w:val="both"/>
            </w:pPr>
            <w:r w:rsidRPr="00072D50">
              <w:t xml:space="preserve">Способы проверки работоспособности схем управления электроприводом </w:t>
            </w:r>
          </w:p>
        </w:tc>
      </w:tr>
      <w:tr w:rsidR="00FD5631" w:rsidRPr="00FD5631" w14:paraId="56E8BB8A" w14:textId="77777777" w:rsidTr="00BD19BC">
        <w:trPr>
          <w:trHeight w:val="20"/>
        </w:trPr>
        <w:tc>
          <w:tcPr>
            <w:tcW w:w="1072" w:type="pct"/>
            <w:vMerge/>
          </w:tcPr>
          <w:p w14:paraId="4D5184B8" w14:textId="77777777" w:rsidR="001202FB" w:rsidRPr="00FD5631" w:rsidDel="002A1D54" w:rsidRDefault="001202FB" w:rsidP="001202FB"/>
        </w:tc>
        <w:tc>
          <w:tcPr>
            <w:tcW w:w="3928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4B5D573E" w14:textId="77777777" w:rsidR="001202FB" w:rsidRPr="00072D50" w:rsidRDefault="001202FB" w:rsidP="00072D50">
            <w:pPr>
              <w:jc w:val="both"/>
            </w:pPr>
            <w:r w:rsidRPr="00072D50">
              <w:t>Способы проверки работоспособности ультразвуковой аппаратуры</w:t>
            </w:r>
          </w:p>
        </w:tc>
      </w:tr>
      <w:tr w:rsidR="00FD5631" w:rsidRPr="00FD5631" w14:paraId="4BACA613" w14:textId="77777777" w:rsidTr="00BD19BC">
        <w:trPr>
          <w:trHeight w:val="20"/>
        </w:trPr>
        <w:tc>
          <w:tcPr>
            <w:tcW w:w="1072" w:type="pct"/>
            <w:vMerge/>
          </w:tcPr>
          <w:p w14:paraId="396F8B0E" w14:textId="77777777" w:rsidR="001202FB" w:rsidRPr="00FD5631" w:rsidDel="002A1D54" w:rsidRDefault="001202FB" w:rsidP="001202FB"/>
        </w:tc>
        <w:tc>
          <w:tcPr>
            <w:tcW w:w="3928" w:type="pct"/>
          </w:tcPr>
          <w:p w14:paraId="07365D79" w14:textId="77777777" w:rsidR="001202FB" w:rsidRPr="00072D50" w:rsidRDefault="001202FB" w:rsidP="00072D50">
            <w:pPr>
              <w:jc w:val="both"/>
            </w:pPr>
            <w:r w:rsidRPr="00072D50">
              <w:t>Способы проверки работоспособности приборов автоматического регулирования</w:t>
            </w:r>
          </w:p>
        </w:tc>
      </w:tr>
      <w:tr w:rsidR="00FD5631" w:rsidRPr="00FD5631" w14:paraId="46380073" w14:textId="77777777" w:rsidTr="00BD19BC">
        <w:trPr>
          <w:trHeight w:val="20"/>
        </w:trPr>
        <w:tc>
          <w:tcPr>
            <w:tcW w:w="1072" w:type="pct"/>
            <w:vMerge/>
          </w:tcPr>
          <w:p w14:paraId="396C0CCE" w14:textId="77777777" w:rsidR="001202FB" w:rsidRPr="00FD5631" w:rsidDel="002A1D54" w:rsidRDefault="001202FB" w:rsidP="001202FB"/>
        </w:tc>
        <w:tc>
          <w:tcPr>
            <w:tcW w:w="3928" w:type="pct"/>
          </w:tcPr>
          <w:p w14:paraId="013415E1" w14:textId="77777777" w:rsidR="001202FB" w:rsidRPr="00072D50" w:rsidRDefault="001202FB" w:rsidP="00072D50">
            <w:pPr>
              <w:jc w:val="both"/>
            </w:pPr>
            <w:r w:rsidRPr="00072D50">
              <w:t>Способы проверки работоспособности блоков промышленных компьютеров</w:t>
            </w:r>
          </w:p>
        </w:tc>
      </w:tr>
      <w:tr w:rsidR="00FD5631" w:rsidRPr="00FD5631" w14:paraId="20100D21" w14:textId="77777777" w:rsidTr="00BD19BC">
        <w:trPr>
          <w:trHeight w:val="20"/>
        </w:trPr>
        <w:tc>
          <w:tcPr>
            <w:tcW w:w="1072" w:type="pct"/>
            <w:vMerge/>
          </w:tcPr>
          <w:p w14:paraId="6D761FF5" w14:textId="77777777" w:rsidR="001202FB" w:rsidRPr="00FD5631" w:rsidDel="002A1D54" w:rsidRDefault="001202FB" w:rsidP="001202FB"/>
        </w:tc>
        <w:tc>
          <w:tcPr>
            <w:tcW w:w="3928" w:type="pct"/>
          </w:tcPr>
          <w:p w14:paraId="67B4D9AF" w14:textId="77777777" w:rsidR="001202FB" w:rsidRPr="00072D50" w:rsidRDefault="001202FB" w:rsidP="00072D50">
            <w:pPr>
              <w:jc w:val="both"/>
            </w:pPr>
            <w:r w:rsidRPr="00072D50">
              <w:t>Способы проверки работоспособности систем питания промышленных компьютеров и управляющих машин</w:t>
            </w:r>
          </w:p>
        </w:tc>
      </w:tr>
      <w:tr w:rsidR="00FD5631" w:rsidRPr="00FD5631" w14:paraId="3B7F1907" w14:textId="77777777" w:rsidTr="00BD19BC">
        <w:trPr>
          <w:trHeight w:val="20"/>
        </w:trPr>
        <w:tc>
          <w:tcPr>
            <w:tcW w:w="1072" w:type="pct"/>
            <w:vMerge/>
          </w:tcPr>
          <w:p w14:paraId="22D47CD0" w14:textId="77777777" w:rsidR="001202FB" w:rsidRPr="00FD5631" w:rsidDel="002A1D54" w:rsidRDefault="001202FB" w:rsidP="001202FB"/>
        </w:tc>
        <w:tc>
          <w:tcPr>
            <w:tcW w:w="3928" w:type="pct"/>
          </w:tcPr>
          <w:p w14:paraId="4CC4F886" w14:textId="77777777" w:rsidR="001202FB" w:rsidRPr="00072D50" w:rsidRDefault="001202FB" w:rsidP="00072D50">
            <w:pPr>
              <w:jc w:val="both"/>
            </w:pPr>
            <w:r w:rsidRPr="00072D50">
              <w:t>Способы проверки работоспособности информационно-измерительных систем</w:t>
            </w:r>
          </w:p>
        </w:tc>
      </w:tr>
      <w:tr w:rsidR="00FD5631" w:rsidRPr="00FD5631" w14:paraId="0700A649" w14:textId="77777777" w:rsidTr="00BD19BC">
        <w:trPr>
          <w:trHeight w:val="20"/>
        </w:trPr>
        <w:tc>
          <w:tcPr>
            <w:tcW w:w="1072" w:type="pct"/>
            <w:vMerge/>
          </w:tcPr>
          <w:p w14:paraId="15EFEE0C" w14:textId="77777777" w:rsidR="001202FB" w:rsidRPr="00FD5631" w:rsidDel="002A1D54" w:rsidRDefault="001202FB" w:rsidP="001202FB"/>
        </w:tc>
        <w:tc>
          <w:tcPr>
            <w:tcW w:w="3928" w:type="pct"/>
          </w:tcPr>
          <w:p w14:paraId="308C074B" w14:textId="77777777" w:rsidR="001202FB" w:rsidRPr="00072D50" w:rsidRDefault="001202FB" w:rsidP="00072D50">
            <w:pPr>
              <w:jc w:val="both"/>
            </w:pPr>
            <w:r w:rsidRPr="00072D50">
              <w:t>Порядок сдачи КИПиА средней сложности</w:t>
            </w:r>
          </w:p>
        </w:tc>
      </w:tr>
      <w:tr w:rsidR="00FD5631" w:rsidRPr="00FD5631" w14:paraId="50A52162" w14:textId="77777777" w:rsidTr="00BD19BC">
        <w:trPr>
          <w:trHeight w:val="20"/>
        </w:trPr>
        <w:tc>
          <w:tcPr>
            <w:tcW w:w="1072" w:type="pct"/>
            <w:vMerge/>
          </w:tcPr>
          <w:p w14:paraId="3EF7F06C" w14:textId="77777777" w:rsidR="001202FB" w:rsidRPr="00FD5631" w:rsidDel="002A1D54" w:rsidRDefault="001202FB" w:rsidP="001202FB"/>
        </w:tc>
        <w:tc>
          <w:tcPr>
            <w:tcW w:w="3928" w:type="pct"/>
          </w:tcPr>
          <w:p w14:paraId="48CF3806" w14:textId="77777777" w:rsidR="001202FB" w:rsidRPr="00072D50" w:rsidRDefault="001202FB" w:rsidP="00072D50">
            <w:pPr>
              <w:jc w:val="both"/>
            </w:pPr>
            <w:r w:rsidRPr="00072D50">
              <w:t>Правила снятия характеристик при проведении испытаний КИПиА средней сложности</w:t>
            </w:r>
          </w:p>
        </w:tc>
      </w:tr>
      <w:tr w:rsidR="00FD5631" w:rsidRPr="00FD5631" w14:paraId="088CC50C" w14:textId="77777777" w:rsidTr="00BD19BC">
        <w:trPr>
          <w:trHeight w:val="20"/>
        </w:trPr>
        <w:tc>
          <w:tcPr>
            <w:tcW w:w="1072" w:type="pct"/>
            <w:vMerge/>
          </w:tcPr>
          <w:p w14:paraId="69FE9952" w14:textId="77777777" w:rsidR="001202FB" w:rsidRPr="00FD5631" w:rsidDel="002A1D54" w:rsidRDefault="001202FB" w:rsidP="001202FB"/>
        </w:tc>
        <w:tc>
          <w:tcPr>
            <w:tcW w:w="3928" w:type="pct"/>
          </w:tcPr>
          <w:p w14:paraId="674CCE21" w14:textId="77777777" w:rsidR="001202FB" w:rsidRPr="00072D50" w:rsidRDefault="001202FB" w:rsidP="00072D50">
            <w:pPr>
              <w:jc w:val="both"/>
            </w:pPr>
            <w:r w:rsidRPr="00072D50">
              <w:t>Методы обработки результатов измерений с использованием средств вычислительной техники</w:t>
            </w:r>
          </w:p>
        </w:tc>
      </w:tr>
      <w:tr w:rsidR="00FD5631" w:rsidRPr="00FD5631" w14:paraId="3F31440B" w14:textId="77777777" w:rsidTr="00BD19BC">
        <w:trPr>
          <w:trHeight w:val="20"/>
        </w:trPr>
        <w:tc>
          <w:tcPr>
            <w:tcW w:w="1072" w:type="pct"/>
            <w:vMerge/>
          </w:tcPr>
          <w:p w14:paraId="1B7016E8" w14:textId="77777777" w:rsidR="001202FB" w:rsidRPr="00FD5631" w:rsidDel="002A1D54" w:rsidRDefault="001202FB" w:rsidP="001202FB"/>
        </w:tc>
        <w:tc>
          <w:tcPr>
            <w:tcW w:w="3928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362B88F1" w14:textId="3F664026" w:rsidR="001202FB" w:rsidRPr="00072D50" w:rsidRDefault="001202FB" w:rsidP="00A05912">
            <w:pPr>
              <w:jc w:val="both"/>
            </w:pPr>
            <w:r w:rsidRPr="00072D50">
              <w:t xml:space="preserve">Правила </w:t>
            </w:r>
            <w:r w:rsidR="00F91E53" w:rsidRPr="00072D50">
              <w:t>заполнения паспортов и аттестатов</w:t>
            </w:r>
            <w:r w:rsidRPr="00072D50">
              <w:t xml:space="preserve"> испытанных КИПиА средней сложности</w:t>
            </w:r>
          </w:p>
        </w:tc>
      </w:tr>
      <w:tr w:rsidR="00FD5631" w:rsidRPr="00FD5631" w14:paraId="4047DE8B" w14:textId="77777777" w:rsidTr="00BD19BC">
        <w:trPr>
          <w:trHeight w:val="20"/>
        </w:trPr>
        <w:tc>
          <w:tcPr>
            <w:tcW w:w="1072" w:type="pct"/>
            <w:vMerge/>
          </w:tcPr>
          <w:p w14:paraId="600C2034" w14:textId="77777777" w:rsidR="001202FB" w:rsidRPr="00FD5631" w:rsidDel="002A1D54" w:rsidRDefault="001202FB" w:rsidP="001202FB"/>
        </w:tc>
        <w:tc>
          <w:tcPr>
            <w:tcW w:w="3928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4C3C4C4C" w14:textId="77777777" w:rsidR="001202FB" w:rsidRPr="00072D50" w:rsidRDefault="001202FB" w:rsidP="00072D50">
            <w:pPr>
              <w:jc w:val="both"/>
            </w:pPr>
            <w:r w:rsidRPr="00072D50">
              <w:t>Текстовые редакторы (процессоры): наименования, возможности и порядок работы в них</w:t>
            </w:r>
          </w:p>
        </w:tc>
      </w:tr>
      <w:tr w:rsidR="00FD5631" w:rsidRPr="00FD5631" w14:paraId="3784A0A3" w14:textId="77777777" w:rsidTr="00BD19BC">
        <w:trPr>
          <w:trHeight w:val="20"/>
        </w:trPr>
        <w:tc>
          <w:tcPr>
            <w:tcW w:w="1072" w:type="pct"/>
            <w:vMerge/>
          </w:tcPr>
          <w:p w14:paraId="203159A8" w14:textId="77777777" w:rsidR="001202FB" w:rsidRPr="00FD5631" w:rsidDel="002A1D54" w:rsidRDefault="001202FB" w:rsidP="001202FB"/>
        </w:tc>
        <w:tc>
          <w:tcPr>
            <w:tcW w:w="3928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20494FBC" w14:textId="77777777" w:rsidR="001202FB" w:rsidRPr="00072D50" w:rsidRDefault="001202FB" w:rsidP="00072D50">
            <w:pPr>
              <w:jc w:val="both"/>
            </w:pPr>
            <w:r w:rsidRPr="00072D50">
              <w:t>Виды и правила применения средств индивидуальной и коллективной защиты при испытаниях и сдаче КИПиА средней сложности</w:t>
            </w:r>
          </w:p>
        </w:tc>
      </w:tr>
      <w:tr w:rsidR="00FD5631" w:rsidRPr="00FD5631" w14:paraId="21C6BF22" w14:textId="77777777" w:rsidTr="00BD19BC">
        <w:trPr>
          <w:trHeight w:val="20"/>
        </w:trPr>
        <w:tc>
          <w:tcPr>
            <w:tcW w:w="1072" w:type="pct"/>
            <w:vMerge/>
          </w:tcPr>
          <w:p w14:paraId="76134FAC" w14:textId="77777777" w:rsidR="001202FB" w:rsidRPr="00FD5631" w:rsidDel="002A1D54" w:rsidRDefault="001202FB" w:rsidP="001202FB"/>
        </w:tc>
        <w:tc>
          <w:tcPr>
            <w:tcW w:w="3928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5DE47E1B" w14:textId="77777777" w:rsidR="001202FB" w:rsidRPr="00072D50" w:rsidRDefault="001202FB" w:rsidP="00072D50">
            <w:pPr>
              <w:jc w:val="both"/>
            </w:pPr>
            <w:r w:rsidRPr="00072D50">
              <w:t>Требования охраны труда, пожарной, промышленной, экологической безопасности и электробезопасности при испытаниях и сдаче КИПиА средней сложности</w:t>
            </w:r>
          </w:p>
        </w:tc>
      </w:tr>
      <w:tr w:rsidR="00FD5631" w:rsidRPr="00FD5631" w14:paraId="507BBA90" w14:textId="77777777" w:rsidTr="00BD19BC">
        <w:trPr>
          <w:trHeight w:val="20"/>
        </w:trPr>
        <w:tc>
          <w:tcPr>
            <w:tcW w:w="1072" w:type="pct"/>
          </w:tcPr>
          <w:p w14:paraId="609F2F5A" w14:textId="77777777" w:rsidR="001202FB" w:rsidRPr="00FD5631" w:rsidDel="002A1D54" w:rsidRDefault="001202FB" w:rsidP="001202FB">
            <w:r w:rsidRPr="00FD5631" w:rsidDel="002A1D54">
              <w:t>Другие характеристики</w:t>
            </w:r>
          </w:p>
        </w:tc>
        <w:tc>
          <w:tcPr>
            <w:tcW w:w="3928" w:type="pct"/>
            <w:shd w:val="clear" w:color="auto" w:fill="auto"/>
          </w:tcPr>
          <w:p w14:paraId="55E86BC8" w14:textId="77777777" w:rsidR="001202FB" w:rsidRPr="00072D50" w:rsidRDefault="001202FB" w:rsidP="00072D50">
            <w:pPr>
              <w:jc w:val="both"/>
            </w:pPr>
            <w:r w:rsidRPr="00072D50">
              <w:t>-</w:t>
            </w:r>
          </w:p>
        </w:tc>
      </w:tr>
    </w:tbl>
    <w:p w14:paraId="1FDBF89A" w14:textId="77777777" w:rsidR="00BD19BC" w:rsidRDefault="00BD19BC" w:rsidP="00BD19BC">
      <w:bookmarkStart w:id="15" w:name="_Toc9113376"/>
    </w:p>
    <w:p w14:paraId="6106B95B" w14:textId="71F00425" w:rsidR="000832DD" w:rsidRDefault="000832DD" w:rsidP="00550A30">
      <w:pPr>
        <w:pStyle w:val="2"/>
        <w:spacing w:before="0" w:after="0"/>
      </w:pPr>
      <w:bookmarkStart w:id="16" w:name="_Toc188748108"/>
      <w:r w:rsidRPr="00FD5631">
        <w:t>3.3. Обобщенная трудовая функция</w:t>
      </w:r>
      <w:bookmarkEnd w:id="15"/>
      <w:bookmarkEnd w:id="16"/>
    </w:p>
    <w:p w14:paraId="61224F2D" w14:textId="77777777" w:rsidR="00BD19BC" w:rsidRPr="00BD19BC" w:rsidRDefault="00BD19BC" w:rsidP="00BD19BC"/>
    <w:tbl>
      <w:tblPr>
        <w:tblW w:w="5000" w:type="pct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868"/>
        <w:gridCol w:w="3989"/>
        <w:gridCol w:w="673"/>
        <w:gridCol w:w="669"/>
        <w:gridCol w:w="1982"/>
        <w:gridCol w:w="1240"/>
      </w:tblGrid>
      <w:tr w:rsidR="00E7679C" w:rsidRPr="00FD5631" w14:paraId="7C87B6AB" w14:textId="77777777" w:rsidTr="00680044">
        <w:trPr>
          <w:trHeight w:val="278"/>
        </w:trPr>
        <w:tc>
          <w:tcPr>
            <w:tcW w:w="896" w:type="pct"/>
            <w:tcBorders>
              <w:top w:val="nil"/>
              <w:bottom w:val="nil"/>
              <w:right w:val="single" w:sz="4" w:space="0" w:color="808080" w:themeColor="background1" w:themeShade="80"/>
            </w:tcBorders>
            <w:vAlign w:val="center"/>
          </w:tcPr>
          <w:p w14:paraId="13201C08" w14:textId="77777777" w:rsidR="000832DD" w:rsidRPr="00FD5631" w:rsidRDefault="000832DD" w:rsidP="00EC3C3A">
            <w:pPr>
              <w:rPr>
                <w:bCs w:val="0"/>
                <w:sz w:val="20"/>
              </w:rPr>
            </w:pPr>
            <w:r w:rsidRPr="00FD5631">
              <w:rPr>
                <w:sz w:val="20"/>
              </w:rPr>
              <w:t>Наименование</w:t>
            </w:r>
          </w:p>
        </w:tc>
        <w:tc>
          <w:tcPr>
            <w:tcW w:w="1914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51E02B42" w14:textId="77777777" w:rsidR="000832DD" w:rsidRPr="00FD5631" w:rsidRDefault="000832DD" w:rsidP="00EC3C3A">
            <w:pPr>
              <w:rPr>
                <w:bCs w:val="0"/>
                <w:sz w:val="18"/>
                <w:szCs w:val="16"/>
              </w:rPr>
            </w:pPr>
            <w:r w:rsidRPr="00FD5631">
              <w:rPr>
                <w:rFonts w:eastAsia="Calibri"/>
              </w:rPr>
              <w:t xml:space="preserve">Наладка и сдача сложных </w:t>
            </w:r>
            <w:r w:rsidR="00680044" w:rsidRPr="00FD5631">
              <w:rPr>
                <w:rFonts w:eastAsia="Calibri"/>
              </w:rPr>
              <w:t>КИПиА</w:t>
            </w:r>
          </w:p>
        </w:tc>
        <w:tc>
          <w:tcPr>
            <w:tcW w:w="323" w:type="pct"/>
            <w:tcBorders>
              <w:top w:val="nil"/>
              <w:left w:val="single" w:sz="4" w:space="0" w:color="808080" w:themeColor="background1" w:themeShade="80"/>
              <w:bottom w:val="nil"/>
              <w:right w:val="single" w:sz="4" w:space="0" w:color="808080" w:themeColor="background1" w:themeShade="80"/>
            </w:tcBorders>
            <w:vAlign w:val="center"/>
          </w:tcPr>
          <w:p w14:paraId="1FE86057" w14:textId="77777777" w:rsidR="000832DD" w:rsidRPr="00FD5631" w:rsidRDefault="000832DD" w:rsidP="00EC3C3A">
            <w:pPr>
              <w:jc w:val="center"/>
              <w:rPr>
                <w:bCs w:val="0"/>
                <w:sz w:val="20"/>
                <w:vertAlign w:val="superscript"/>
              </w:rPr>
            </w:pPr>
            <w:r w:rsidRPr="00FD5631">
              <w:rPr>
                <w:sz w:val="20"/>
              </w:rPr>
              <w:t>Код</w:t>
            </w:r>
          </w:p>
        </w:tc>
        <w:tc>
          <w:tcPr>
            <w:tcW w:w="321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30C4A985" w14:textId="77777777" w:rsidR="000832DD" w:rsidRPr="00FD5631" w:rsidRDefault="008B1B41" w:rsidP="00EC3C3A">
            <w:pPr>
              <w:jc w:val="center"/>
              <w:rPr>
                <w:bCs w:val="0"/>
                <w:lang w:val="en-US"/>
              </w:rPr>
            </w:pPr>
            <w:r w:rsidRPr="00FD5631">
              <w:rPr>
                <w:lang w:val="en-US"/>
              </w:rPr>
              <w:t>C</w:t>
            </w:r>
          </w:p>
        </w:tc>
        <w:tc>
          <w:tcPr>
            <w:tcW w:w="951" w:type="pct"/>
            <w:tcBorders>
              <w:top w:val="nil"/>
              <w:left w:val="single" w:sz="4" w:space="0" w:color="808080" w:themeColor="background1" w:themeShade="80"/>
              <w:bottom w:val="nil"/>
              <w:right w:val="single" w:sz="4" w:space="0" w:color="808080" w:themeColor="background1" w:themeShade="80"/>
            </w:tcBorders>
            <w:vAlign w:val="center"/>
          </w:tcPr>
          <w:p w14:paraId="03A82AD6" w14:textId="77777777" w:rsidR="000832DD" w:rsidRPr="00FD5631" w:rsidRDefault="000832DD" w:rsidP="00EC3C3A">
            <w:pPr>
              <w:jc w:val="center"/>
              <w:rPr>
                <w:bCs w:val="0"/>
                <w:sz w:val="20"/>
                <w:vertAlign w:val="superscript"/>
              </w:rPr>
            </w:pPr>
            <w:r w:rsidRPr="00FD5631">
              <w:rPr>
                <w:sz w:val="20"/>
              </w:rPr>
              <w:t>Уровень квалификации</w:t>
            </w:r>
          </w:p>
        </w:tc>
        <w:tc>
          <w:tcPr>
            <w:tcW w:w="595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65800D36" w14:textId="77777777" w:rsidR="000832DD" w:rsidRPr="00FD5631" w:rsidRDefault="000832DD" w:rsidP="00EC3C3A">
            <w:pPr>
              <w:jc w:val="center"/>
              <w:rPr>
                <w:bCs w:val="0"/>
              </w:rPr>
            </w:pPr>
            <w:r w:rsidRPr="00FD5631">
              <w:t>4</w:t>
            </w:r>
          </w:p>
        </w:tc>
      </w:tr>
    </w:tbl>
    <w:p w14:paraId="7D77A718" w14:textId="77777777" w:rsidR="000832DD" w:rsidRPr="00FD5631" w:rsidRDefault="000832DD" w:rsidP="00EC3C3A"/>
    <w:tbl>
      <w:tblPr>
        <w:tblW w:w="5000" w:type="pct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ook w:val="01E0" w:firstRow="1" w:lastRow="1" w:firstColumn="1" w:lastColumn="1" w:noHBand="0" w:noVBand="0"/>
      </w:tblPr>
      <w:tblGrid>
        <w:gridCol w:w="2234"/>
        <w:gridCol w:w="8187"/>
      </w:tblGrid>
      <w:tr w:rsidR="00BD19BC" w:rsidRPr="00FD5631" w14:paraId="14981DC9" w14:textId="77777777" w:rsidTr="00BD19BC">
        <w:trPr>
          <w:trHeight w:val="20"/>
        </w:trPr>
        <w:tc>
          <w:tcPr>
            <w:tcW w:w="1072" w:type="pct"/>
          </w:tcPr>
          <w:p w14:paraId="06BED8F1" w14:textId="2DF10EAE" w:rsidR="000832DD" w:rsidRPr="00FD5631" w:rsidRDefault="00FD5631" w:rsidP="00EC3C3A">
            <w:pPr>
              <w:rPr>
                <w:bCs w:val="0"/>
              </w:rPr>
            </w:pPr>
            <w:r>
              <w:t>Возможные наименования должностей, профессий рабочих</w:t>
            </w:r>
          </w:p>
        </w:tc>
        <w:tc>
          <w:tcPr>
            <w:tcW w:w="3928" w:type="pct"/>
            <w:shd w:val="clear" w:color="auto" w:fill="auto"/>
          </w:tcPr>
          <w:p w14:paraId="62954C2C" w14:textId="77777777" w:rsidR="000832DD" w:rsidRPr="00FD5631" w:rsidRDefault="000832DD" w:rsidP="00A203C0">
            <w:pPr>
              <w:rPr>
                <w:bCs w:val="0"/>
              </w:rPr>
            </w:pPr>
            <w:r w:rsidRPr="00FD5631">
              <w:t>Наладчик контрольно-измерительных приборов и автоматики 6</w:t>
            </w:r>
            <w:r w:rsidR="00A203C0" w:rsidRPr="00FD5631">
              <w:t>-</w:t>
            </w:r>
            <w:r w:rsidRPr="00FD5631">
              <w:t>го разряда</w:t>
            </w:r>
          </w:p>
        </w:tc>
      </w:tr>
    </w:tbl>
    <w:p w14:paraId="2ABB6DC8" w14:textId="77777777" w:rsidR="000832DD" w:rsidRDefault="000832DD" w:rsidP="00EC3C3A"/>
    <w:p w14:paraId="1CA006DA" w14:textId="63A368D5" w:rsidR="00BD19BC" w:rsidRDefault="00BD19BC" w:rsidP="00EC3C3A">
      <w:r>
        <w:t>Пути достижения квалификации</w:t>
      </w:r>
    </w:p>
    <w:p w14:paraId="171E69D8" w14:textId="77777777" w:rsidR="00BD19BC" w:rsidRPr="00FD5631" w:rsidRDefault="00BD19BC" w:rsidP="00EC3C3A"/>
    <w:tbl>
      <w:tblPr>
        <w:tblW w:w="5000" w:type="pct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ook w:val="01E0" w:firstRow="1" w:lastRow="1" w:firstColumn="1" w:lastColumn="1" w:noHBand="0" w:noVBand="0"/>
      </w:tblPr>
      <w:tblGrid>
        <w:gridCol w:w="2234"/>
        <w:gridCol w:w="8187"/>
      </w:tblGrid>
      <w:tr w:rsidR="00FD5631" w:rsidRPr="00FD5631" w14:paraId="22849D8A" w14:textId="77777777" w:rsidTr="00BD19BC">
        <w:trPr>
          <w:trHeight w:val="20"/>
        </w:trPr>
        <w:tc>
          <w:tcPr>
            <w:tcW w:w="1072" w:type="pct"/>
          </w:tcPr>
          <w:p w14:paraId="736F4940" w14:textId="374FF227" w:rsidR="000832DD" w:rsidRPr="00FD5631" w:rsidRDefault="00FD5631" w:rsidP="00EC3C3A">
            <w:pPr>
              <w:rPr>
                <w:bCs w:val="0"/>
              </w:rPr>
            </w:pPr>
            <w:r>
              <w:t>Образование и обучение</w:t>
            </w:r>
          </w:p>
        </w:tc>
        <w:tc>
          <w:tcPr>
            <w:tcW w:w="3928" w:type="pct"/>
          </w:tcPr>
          <w:p w14:paraId="0DBAAEA2" w14:textId="5C9BEBE0" w:rsidR="000832DD" w:rsidRPr="00FD5631" w:rsidRDefault="000832DD" w:rsidP="00EC3C3A">
            <w:pPr>
              <w:rPr>
                <w:rFonts w:eastAsia="Calibri"/>
              </w:rPr>
            </w:pPr>
            <w:r w:rsidRPr="00FD5631">
              <w:rPr>
                <w:rFonts w:eastAsia="Calibri"/>
              </w:rPr>
              <w:t>Среднее общее образование и</w:t>
            </w:r>
            <w:r w:rsidR="00E45A7D">
              <w:rPr>
                <w:rFonts w:eastAsia="Calibri"/>
              </w:rPr>
              <w:t xml:space="preserve"> </w:t>
            </w:r>
            <w:r w:rsidRPr="00FD5631">
              <w:rPr>
                <w:rFonts w:eastAsia="Calibri"/>
              </w:rPr>
              <w:t>профессиональное обучение – программы профессиональной подготовки по профессиям рабочих, должностям служащих; программы переподготовки рабочих, служащих; программы повышения квалификации рабочих, служащих</w:t>
            </w:r>
          </w:p>
          <w:p w14:paraId="4DCA4049" w14:textId="77777777" w:rsidR="000832DD" w:rsidRPr="00FD5631" w:rsidRDefault="000832DD" w:rsidP="00EC3C3A">
            <w:pPr>
              <w:rPr>
                <w:rFonts w:eastAsia="Calibri"/>
              </w:rPr>
            </w:pPr>
            <w:r w:rsidRPr="00FD5631">
              <w:rPr>
                <w:rFonts w:eastAsia="Calibri"/>
              </w:rPr>
              <w:t>или</w:t>
            </w:r>
          </w:p>
          <w:p w14:paraId="63111CA4" w14:textId="77777777" w:rsidR="000832DD" w:rsidRPr="00FD5631" w:rsidRDefault="000832DD" w:rsidP="00EC3C3A">
            <w:pPr>
              <w:widowControl w:val="0"/>
              <w:tabs>
                <w:tab w:val="num" w:pos="567"/>
                <w:tab w:val="num" w:pos="927"/>
                <w:tab w:val="num" w:pos="1260"/>
              </w:tabs>
              <w:autoSpaceDE w:val="0"/>
              <w:autoSpaceDN w:val="0"/>
              <w:adjustRightInd w:val="0"/>
            </w:pPr>
            <w:r w:rsidRPr="00FD5631">
              <w:rPr>
                <w:rFonts w:eastAsia="Calibri"/>
              </w:rPr>
              <w:lastRenderedPageBreak/>
              <w:t>Среднее профессиональное образование – программы подготовки квалифицированных рабочих, служащих</w:t>
            </w:r>
          </w:p>
        </w:tc>
      </w:tr>
      <w:tr w:rsidR="00FD5631" w:rsidRPr="00FD5631" w14:paraId="7FBDE158" w14:textId="77777777" w:rsidTr="00BD19BC">
        <w:trPr>
          <w:trHeight w:val="20"/>
        </w:trPr>
        <w:tc>
          <w:tcPr>
            <w:tcW w:w="1072" w:type="pct"/>
          </w:tcPr>
          <w:p w14:paraId="549C886E" w14:textId="233087DF" w:rsidR="000832DD" w:rsidRPr="00FD5631" w:rsidRDefault="00FD5631" w:rsidP="00EC3C3A">
            <w:pPr>
              <w:rPr>
                <w:bCs w:val="0"/>
              </w:rPr>
            </w:pPr>
            <w:r>
              <w:lastRenderedPageBreak/>
              <w:t>Опыт практической работы</w:t>
            </w:r>
          </w:p>
        </w:tc>
        <w:tc>
          <w:tcPr>
            <w:tcW w:w="3928" w:type="pct"/>
            <w:shd w:val="clear" w:color="auto" w:fill="auto"/>
          </w:tcPr>
          <w:p w14:paraId="142AC0E0" w14:textId="77777777" w:rsidR="000832DD" w:rsidRPr="00FD5631" w:rsidRDefault="000832DD" w:rsidP="00EC3C3A">
            <w:pPr>
              <w:rPr>
                <w:lang w:eastAsia="en-US"/>
              </w:rPr>
            </w:pPr>
            <w:r w:rsidRPr="00FD5631">
              <w:rPr>
                <w:lang w:eastAsia="en-US"/>
              </w:rPr>
              <w:t xml:space="preserve">Не менее трех лет </w:t>
            </w:r>
            <w:r w:rsidRPr="00FD5631">
              <w:t>наладчиком по контрольно-измерительным приборам и автоматике 5</w:t>
            </w:r>
            <w:r w:rsidRPr="00FD5631">
              <w:rPr>
                <w:lang w:eastAsia="en-US"/>
              </w:rPr>
              <w:t>-го разряда для прошедших профессиональное обучение</w:t>
            </w:r>
          </w:p>
          <w:p w14:paraId="47360DD8" w14:textId="77777777" w:rsidR="000832DD" w:rsidRPr="00FD5631" w:rsidRDefault="000832DD" w:rsidP="00EC3C3A">
            <w:r w:rsidRPr="00FD5631">
              <w:rPr>
                <w:lang w:eastAsia="en-US"/>
              </w:rPr>
              <w:t xml:space="preserve">Не менее двух лет </w:t>
            </w:r>
            <w:r w:rsidRPr="00FD5631">
              <w:t>наладчиком по контрольно-измерительным приборам и автоматике 5</w:t>
            </w:r>
            <w:r w:rsidRPr="00FD5631">
              <w:rPr>
                <w:lang w:eastAsia="en-US"/>
              </w:rPr>
              <w:t xml:space="preserve">-го разряда </w:t>
            </w:r>
            <w:r w:rsidRPr="00FD5631">
              <w:t>при наличии среднего профессионального образования</w:t>
            </w:r>
          </w:p>
        </w:tc>
      </w:tr>
    </w:tbl>
    <w:p w14:paraId="4CF8307E" w14:textId="77777777" w:rsidR="00BD19BC" w:rsidRDefault="00BD19BC"/>
    <w:tbl>
      <w:tblPr>
        <w:tblW w:w="5000" w:type="pct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ook w:val="01E0" w:firstRow="1" w:lastRow="1" w:firstColumn="1" w:lastColumn="1" w:noHBand="0" w:noVBand="0"/>
      </w:tblPr>
      <w:tblGrid>
        <w:gridCol w:w="2234"/>
        <w:gridCol w:w="8187"/>
      </w:tblGrid>
      <w:tr w:rsidR="00FD5631" w:rsidRPr="00FD5631" w14:paraId="69D7BF94" w14:textId="77777777" w:rsidTr="00BD19BC">
        <w:trPr>
          <w:trHeight w:val="20"/>
        </w:trPr>
        <w:tc>
          <w:tcPr>
            <w:tcW w:w="1072" w:type="pct"/>
          </w:tcPr>
          <w:p w14:paraId="327AF0EB" w14:textId="77777777" w:rsidR="000832DD" w:rsidRPr="00FD5631" w:rsidRDefault="000832DD" w:rsidP="00EC3C3A">
            <w:r w:rsidRPr="00FD5631">
              <w:t>Особые условия допуска к работе</w:t>
            </w:r>
          </w:p>
        </w:tc>
        <w:tc>
          <w:tcPr>
            <w:tcW w:w="3928" w:type="pct"/>
          </w:tcPr>
          <w:p w14:paraId="4BF2716D" w14:textId="77777777" w:rsidR="00AD5B97" w:rsidRPr="00FD5631" w:rsidRDefault="00AD5B97" w:rsidP="00AD5B97">
            <w:r w:rsidRPr="00FD5631">
              <w:rPr>
                <w:lang w:eastAsia="en-US"/>
              </w:rPr>
              <w:t>Прохождение обязательных предварительных и периодических медицинских осмотров</w:t>
            </w:r>
          </w:p>
          <w:p w14:paraId="2EF65371" w14:textId="77777777" w:rsidR="00AD5B97" w:rsidRPr="00FD5631" w:rsidRDefault="00AD5B97" w:rsidP="00AD5B97">
            <w:r w:rsidRPr="00FD5631">
              <w:t>Прохождение обучения мерам пожарной безопасности</w:t>
            </w:r>
          </w:p>
          <w:p w14:paraId="3AEBEA1F" w14:textId="77777777" w:rsidR="00AD5B97" w:rsidRPr="00FD5631" w:rsidRDefault="00AD5B97" w:rsidP="00AD5B97">
            <w:r w:rsidRPr="00FD5631">
              <w:t>Прохождение обучения по охране труда и проверки знания требований охраны</w:t>
            </w:r>
            <w:r w:rsidRPr="00FD5631" w:rsidDel="006D48C9">
              <w:t xml:space="preserve"> </w:t>
            </w:r>
            <w:r w:rsidRPr="00FD5631">
              <w:t>труда</w:t>
            </w:r>
          </w:p>
          <w:p w14:paraId="76530445" w14:textId="0D1D6150" w:rsidR="000832DD" w:rsidRPr="00FD5631" w:rsidRDefault="00AD5B97" w:rsidP="00AD5B97">
            <w:pPr>
              <w:rPr>
                <w:rFonts w:eastAsia="Calibri"/>
              </w:rPr>
            </w:pPr>
            <w:r w:rsidRPr="00FD5631">
              <w:t>Наличие не ниже II группы по электробезопасности</w:t>
            </w:r>
          </w:p>
        </w:tc>
      </w:tr>
      <w:tr w:rsidR="00BD19BC" w:rsidRPr="00FD5631" w14:paraId="58B317AB" w14:textId="77777777" w:rsidTr="00BD19BC">
        <w:trPr>
          <w:trHeight w:val="20"/>
        </w:trPr>
        <w:tc>
          <w:tcPr>
            <w:tcW w:w="1072" w:type="pct"/>
          </w:tcPr>
          <w:p w14:paraId="14DD7BFE" w14:textId="77777777" w:rsidR="000832DD" w:rsidRPr="00FD5631" w:rsidRDefault="000832DD" w:rsidP="00EC3C3A">
            <w:pPr>
              <w:rPr>
                <w:bCs w:val="0"/>
              </w:rPr>
            </w:pPr>
            <w:r w:rsidRPr="00FD5631">
              <w:t>Другие характеристики</w:t>
            </w:r>
          </w:p>
        </w:tc>
        <w:tc>
          <w:tcPr>
            <w:tcW w:w="3928" w:type="pct"/>
          </w:tcPr>
          <w:p w14:paraId="2FD6A635" w14:textId="77777777" w:rsidR="000832DD" w:rsidRPr="00FD5631" w:rsidRDefault="000832DD" w:rsidP="00EC3C3A">
            <w:pPr>
              <w:tabs>
                <w:tab w:val="left" w:pos="5693"/>
              </w:tabs>
              <w:rPr>
                <w:bCs w:val="0"/>
                <w:shd w:val="clear" w:color="auto" w:fill="FFFFFF"/>
              </w:rPr>
            </w:pPr>
            <w:r w:rsidRPr="00FD5631">
              <w:t xml:space="preserve">Рекомендуется дополнительное профессиональное образование – программы повышения квалификации не реже одного раза в пять лет </w:t>
            </w:r>
          </w:p>
        </w:tc>
      </w:tr>
    </w:tbl>
    <w:p w14:paraId="699FE1D8" w14:textId="77777777" w:rsidR="000832DD" w:rsidRPr="00FD5631" w:rsidRDefault="000832DD" w:rsidP="00EC3C3A"/>
    <w:p w14:paraId="35A81CCC" w14:textId="1C29CF2F" w:rsidR="000832DD" w:rsidRPr="00FD5631" w:rsidRDefault="00FD5631" w:rsidP="00EC3C3A">
      <w:pPr>
        <w:rPr>
          <w:bCs w:val="0"/>
        </w:rPr>
      </w:pPr>
      <w:r>
        <w:t>Справочная информация</w:t>
      </w:r>
    </w:p>
    <w:p w14:paraId="0D658538" w14:textId="77777777" w:rsidR="000832DD" w:rsidRPr="00FD5631" w:rsidRDefault="000832DD" w:rsidP="00EC3C3A"/>
    <w:tbl>
      <w:tblPr>
        <w:tblW w:w="5000" w:type="pct"/>
        <w:tblBorders>
          <w:top w:val="single" w:sz="4" w:space="0" w:color="808080"/>
          <w:bottom w:val="single" w:sz="4" w:space="0" w:color="808080"/>
          <w:insideH w:val="single" w:sz="4" w:space="0" w:color="808080"/>
          <w:insideV w:val="single" w:sz="4" w:space="0" w:color="808080"/>
        </w:tblBorders>
        <w:tblLook w:val="01E0" w:firstRow="1" w:lastRow="1" w:firstColumn="1" w:lastColumn="1" w:noHBand="0" w:noVBand="0"/>
      </w:tblPr>
      <w:tblGrid>
        <w:gridCol w:w="2234"/>
        <w:gridCol w:w="1276"/>
        <w:gridCol w:w="6911"/>
      </w:tblGrid>
      <w:tr w:rsidR="00FD5631" w:rsidRPr="00FD5631" w14:paraId="3735CED6" w14:textId="77777777" w:rsidTr="00BD19BC">
        <w:trPr>
          <w:trHeight w:val="20"/>
        </w:trPr>
        <w:tc>
          <w:tcPr>
            <w:tcW w:w="1072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0AB47749" w14:textId="77777777" w:rsidR="000832DD" w:rsidRPr="00FD5631" w:rsidRDefault="000832DD" w:rsidP="00EC3C3A">
            <w:pPr>
              <w:jc w:val="center"/>
              <w:rPr>
                <w:bCs w:val="0"/>
              </w:rPr>
            </w:pPr>
            <w:r w:rsidRPr="00FD5631">
              <w:t>Наименование документа</w:t>
            </w:r>
          </w:p>
        </w:tc>
        <w:tc>
          <w:tcPr>
            <w:tcW w:w="612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4850D900" w14:textId="77777777" w:rsidR="000832DD" w:rsidRPr="00FD5631" w:rsidRDefault="000832DD" w:rsidP="00EC3C3A">
            <w:pPr>
              <w:jc w:val="center"/>
              <w:rPr>
                <w:bCs w:val="0"/>
              </w:rPr>
            </w:pPr>
            <w:r w:rsidRPr="00FD5631">
              <w:t>Код</w:t>
            </w:r>
          </w:p>
        </w:tc>
        <w:tc>
          <w:tcPr>
            <w:tcW w:w="3316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60A1B8A7" w14:textId="6E4347DF" w:rsidR="000832DD" w:rsidRPr="00FD5631" w:rsidRDefault="00FD5631" w:rsidP="00EC3C3A">
            <w:pPr>
              <w:jc w:val="center"/>
              <w:rPr>
                <w:bCs w:val="0"/>
              </w:rPr>
            </w:pPr>
            <w:r>
              <w:t>Наименование начальной группы, должности, профессии или специальности, направления подготовки</w:t>
            </w:r>
          </w:p>
        </w:tc>
      </w:tr>
      <w:tr w:rsidR="00FD5631" w:rsidRPr="00FD5631" w14:paraId="08E6F2CC" w14:textId="77777777" w:rsidTr="00BD19BC">
        <w:trPr>
          <w:trHeight w:val="20"/>
        </w:trPr>
        <w:tc>
          <w:tcPr>
            <w:tcW w:w="1072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264CBE5C" w14:textId="77777777" w:rsidR="000832DD" w:rsidRPr="00FD5631" w:rsidRDefault="000832DD" w:rsidP="00EC3C3A">
            <w:pPr>
              <w:rPr>
                <w:bCs w:val="0"/>
              </w:rPr>
            </w:pPr>
            <w:r w:rsidRPr="00FD5631">
              <w:t>ОКЗ</w:t>
            </w:r>
          </w:p>
        </w:tc>
        <w:tc>
          <w:tcPr>
            <w:tcW w:w="612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692FA85C" w14:textId="77777777" w:rsidR="000832DD" w:rsidRPr="00FD5631" w:rsidRDefault="000832DD" w:rsidP="00EC3C3A">
            <w:pPr>
              <w:rPr>
                <w:rFonts w:eastAsia="Calibri"/>
                <w:bCs w:val="0"/>
              </w:rPr>
            </w:pPr>
            <w:r w:rsidRPr="00FD5631">
              <w:rPr>
                <w:rFonts w:eastAsia="Calibri"/>
              </w:rPr>
              <w:t>8212</w:t>
            </w:r>
          </w:p>
        </w:tc>
        <w:tc>
          <w:tcPr>
            <w:tcW w:w="3316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645AC290" w14:textId="77777777" w:rsidR="000832DD" w:rsidRPr="00FD5631" w:rsidRDefault="000832DD" w:rsidP="00EC3C3A">
            <w:pPr>
              <w:rPr>
                <w:rFonts w:eastAsia="Calibri"/>
                <w:bCs w:val="0"/>
              </w:rPr>
            </w:pPr>
            <w:r w:rsidRPr="00FD5631">
              <w:rPr>
                <w:rFonts w:eastAsia="Calibri"/>
              </w:rPr>
              <w:t>Сборщики электрического и электронного оборудования</w:t>
            </w:r>
          </w:p>
        </w:tc>
      </w:tr>
      <w:tr w:rsidR="00FD5631" w:rsidRPr="00FD5631" w14:paraId="39D6FE16" w14:textId="77777777" w:rsidTr="00BD19BC">
        <w:trPr>
          <w:trHeight w:val="20"/>
        </w:trPr>
        <w:tc>
          <w:tcPr>
            <w:tcW w:w="1072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1EFD1F7A" w14:textId="77777777" w:rsidR="000832DD" w:rsidRPr="00FD5631" w:rsidRDefault="000832DD" w:rsidP="00EC3C3A">
            <w:pPr>
              <w:rPr>
                <w:bCs w:val="0"/>
              </w:rPr>
            </w:pPr>
            <w:r w:rsidRPr="00FD5631">
              <w:t>ЕТКС</w:t>
            </w:r>
          </w:p>
        </w:tc>
        <w:tc>
          <w:tcPr>
            <w:tcW w:w="612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6FAD5AF7" w14:textId="77777777" w:rsidR="000832DD" w:rsidRPr="00FD5631" w:rsidRDefault="000832DD" w:rsidP="00EC3C3A">
            <w:pPr>
              <w:rPr>
                <w:bCs w:val="0"/>
              </w:rPr>
            </w:pPr>
            <w:r w:rsidRPr="00FD5631">
              <w:t>§ 55</w:t>
            </w:r>
          </w:p>
        </w:tc>
        <w:tc>
          <w:tcPr>
            <w:tcW w:w="3316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6887B927" w14:textId="0F97AA62" w:rsidR="000832DD" w:rsidRPr="00FD5631" w:rsidRDefault="000832DD" w:rsidP="00AC0923">
            <w:pPr>
              <w:rPr>
                <w:bCs w:val="0"/>
              </w:rPr>
            </w:pPr>
            <w:r w:rsidRPr="00FD5631">
              <w:t>Наладчик контрольно-измерительных приборов и автоматики 6</w:t>
            </w:r>
            <w:r w:rsidR="00AC0923">
              <w:noBreakHyphen/>
            </w:r>
            <w:r w:rsidRPr="00FD5631">
              <w:t>го разряда</w:t>
            </w:r>
          </w:p>
        </w:tc>
      </w:tr>
      <w:tr w:rsidR="00FD5631" w:rsidRPr="00FD5631" w14:paraId="5A7BD2FB" w14:textId="77777777" w:rsidTr="00BD19BC">
        <w:trPr>
          <w:trHeight w:val="20"/>
        </w:trPr>
        <w:tc>
          <w:tcPr>
            <w:tcW w:w="1072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07DE6192" w14:textId="77777777" w:rsidR="000832DD" w:rsidRPr="00FD5631" w:rsidRDefault="000832DD" w:rsidP="00EC3C3A">
            <w:pPr>
              <w:rPr>
                <w:bCs w:val="0"/>
              </w:rPr>
            </w:pPr>
            <w:r w:rsidRPr="00FD5631">
              <w:t>ОКПДТР</w:t>
            </w:r>
          </w:p>
        </w:tc>
        <w:tc>
          <w:tcPr>
            <w:tcW w:w="612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7951CDC4" w14:textId="77777777" w:rsidR="000832DD" w:rsidRPr="00FD5631" w:rsidRDefault="000832DD" w:rsidP="00EC3C3A">
            <w:pPr>
              <w:rPr>
                <w:bCs w:val="0"/>
              </w:rPr>
            </w:pPr>
            <w:r w:rsidRPr="00FD5631">
              <w:t>14919</w:t>
            </w:r>
          </w:p>
        </w:tc>
        <w:tc>
          <w:tcPr>
            <w:tcW w:w="3316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524FCD17" w14:textId="77777777" w:rsidR="000832DD" w:rsidRPr="00FD5631" w:rsidRDefault="000832DD" w:rsidP="00EC3C3A">
            <w:pPr>
              <w:rPr>
                <w:bCs w:val="0"/>
              </w:rPr>
            </w:pPr>
            <w:r w:rsidRPr="00FD5631">
              <w:t>Наладчик контрольно-измерительных приборов и автоматики</w:t>
            </w:r>
          </w:p>
        </w:tc>
      </w:tr>
      <w:tr w:rsidR="00DA3593" w:rsidRPr="00FD5631" w14:paraId="7E923669" w14:textId="77777777" w:rsidTr="00BD19BC">
        <w:trPr>
          <w:trHeight w:val="20"/>
        </w:trPr>
        <w:tc>
          <w:tcPr>
            <w:tcW w:w="1072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5B59C90A" w14:textId="4EA40808" w:rsidR="00DA3593" w:rsidRPr="00FD5631" w:rsidRDefault="00DA3593" w:rsidP="00DA3593">
            <w:pPr>
              <w:rPr>
                <w:bCs w:val="0"/>
              </w:rPr>
            </w:pPr>
            <w:r>
              <w:t>Перечень СПО</w:t>
            </w:r>
          </w:p>
        </w:tc>
        <w:tc>
          <w:tcPr>
            <w:tcW w:w="612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1E826704" w14:textId="11B4C3CD" w:rsidR="00DA3593" w:rsidRPr="00FD5631" w:rsidRDefault="00D44ACB" w:rsidP="00DA3593">
            <w:hyperlink r:id="rId17" w:history="1">
              <w:r w:rsidR="00DA3593">
                <w:t>15.01.37</w:t>
              </w:r>
            </w:hyperlink>
          </w:p>
        </w:tc>
        <w:tc>
          <w:tcPr>
            <w:tcW w:w="3316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0BB6CAE4" w14:textId="5EC84B30" w:rsidR="00DA3593" w:rsidRPr="00FD5631" w:rsidRDefault="00DA3593" w:rsidP="00DA3593">
            <w:r>
              <w:t>Слесарь-наладчик контрольно-измерительных приборов и автоматики</w:t>
            </w:r>
          </w:p>
        </w:tc>
      </w:tr>
    </w:tbl>
    <w:p w14:paraId="207545CF" w14:textId="77777777" w:rsidR="00BD19BC" w:rsidRDefault="00BD19BC" w:rsidP="00FD5631">
      <w:pPr>
        <w:rPr>
          <w:b/>
          <w:bCs w:val="0"/>
        </w:rPr>
      </w:pPr>
    </w:p>
    <w:p w14:paraId="540606B3" w14:textId="04CF5179" w:rsidR="000832DD" w:rsidRDefault="000832DD" w:rsidP="00FD5631">
      <w:pPr>
        <w:rPr>
          <w:b/>
          <w:bCs w:val="0"/>
        </w:rPr>
      </w:pPr>
      <w:r w:rsidRPr="00FD5631">
        <w:rPr>
          <w:b/>
          <w:bCs w:val="0"/>
        </w:rPr>
        <w:t>3.3.1. Трудовая функция</w:t>
      </w:r>
    </w:p>
    <w:p w14:paraId="0223461C" w14:textId="77777777" w:rsidR="00BD19BC" w:rsidRPr="00FD5631" w:rsidRDefault="00BD19BC" w:rsidP="00FD5631">
      <w:pPr>
        <w:rPr>
          <w:b/>
          <w:bCs w:val="0"/>
        </w:rPr>
      </w:pPr>
    </w:p>
    <w:tbl>
      <w:tblPr>
        <w:tblW w:w="5000" w:type="pct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877"/>
        <w:gridCol w:w="4412"/>
        <w:gridCol w:w="673"/>
        <w:gridCol w:w="975"/>
        <w:gridCol w:w="1903"/>
        <w:gridCol w:w="581"/>
      </w:tblGrid>
      <w:tr w:rsidR="00E7679C" w:rsidRPr="00FD5631" w14:paraId="04399B9E" w14:textId="77777777" w:rsidTr="002B668A">
        <w:trPr>
          <w:trHeight w:val="541"/>
        </w:trPr>
        <w:tc>
          <w:tcPr>
            <w:tcW w:w="900" w:type="pct"/>
            <w:tcBorders>
              <w:top w:val="nil"/>
              <w:bottom w:val="nil"/>
              <w:right w:val="single" w:sz="4" w:space="0" w:color="808080" w:themeColor="background1" w:themeShade="80"/>
            </w:tcBorders>
            <w:vAlign w:val="center"/>
          </w:tcPr>
          <w:p w14:paraId="3FF7F774" w14:textId="77777777" w:rsidR="000832DD" w:rsidRPr="00FD5631" w:rsidRDefault="000832DD" w:rsidP="00EC3C3A">
            <w:pPr>
              <w:rPr>
                <w:bCs w:val="0"/>
                <w:sz w:val="20"/>
              </w:rPr>
            </w:pPr>
            <w:r w:rsidRPr="00FD5631">
              <w:rPr>
                <w:sz w:val="20"/>
              </w:rPr>
              <w:t>Наименование</w:t>
            </w:r>
          </w:p>
        </w:tc>
        <w:tc>
          <w:tcPr>
            <w:tcW w:w="2117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26DCE5F9" w14:textId="77777777" w:rsidR="000832DD" w:rsidRPr="00FD5631" w:rsidRDefault="000832DD" w:rsidP="00EC3C3A">
            <w:pPr>
              <w:rPr>
                <w:bCs w:val="0"/>
              </w:rPr>
            </w:pPr>
            <w:r w:rsidRPr="00FD5631">
              <w:t xml:space="preserve">Наладка сложных </w:t>
            </w:r>
            <w:r w:rsidR="00680044" w:rsidRPr="00FD5631">
              <w:t>КИПиА</w:t>
            </w:r>
          </w:p>
        </w:tc>
        <w:tc>
          <w:tcPr>
            <w:tcW w:w="323" w:type="pct"/>
            <w:tcBorders>
              <w:top w:val="nil"/>
              <w:left w:val="single" w:sz="4" w:space="0" w:color="808080" w:themeColor="background1" w:themeShade="80"/>
              <w:bottom w:val="nil"/>
              <w:right w:val="single" w:sz="4" w:space="0" w:color="808080" w:themeColor="background1" w:themeShade="80"/>
            </w:tcBorders>
            <w:vAlign w:val="center"/>
          </w:tcPr>
          <w:p w14:paraId="036F4A37" w14:textId="77777777" w:rsidR="000832DD" w:rsidRPr="00FD5631" w:rsidRDefault="000832DD" w:rsidP="00EC3C3A">
            <w:pPr>
              <w:jc w:val="center"/>
              <w:rPr>
                <w:bCs w:val="0"/>
                <w:sz w:val="20"/>
                <w:vertAlign w:val="superscript"/>
              </w:rPr>
            </w:pPr>
            <w:r w:rsidRPr="00FD5631">
              <w:rPr>
                <w:sz w:val="20"/>
              </w:rPr>
              <w:t>Код</w:t>
            </w:r>
          </w:p>
        </w:tc>
        <w:tc>
          <w:tcPr>
            <w:tcW w:w="468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5F7EE1C4" w14:textId="77777777" w:rsidR="000832DD" w:rsidRPr="00FD5631" w:rsidRDefault="008B1B41" w:rsidP="00A05912">
            <w:pPr>
              <w:jc w:val="center"/>
              <w:rPr>
                <w:bCs w:val="0"/>
              </w:rPr>
            </w:pPr>
            <w:r w:rsidRPr="00FD5631">
              <w:rPr>
                <w:lang w:val="en-US"/>
              </w:rPr>
              <w:t>C</w:t>
            </w:r>
            <w:r w:rsidR="000832DD" w:rsidRPr="00FD5631">
              <w:t>/01.4</w:t>
            </w:r>
          </w:p>
        </w:tc>
        <w:tc>
          <w:tcPr>
            <w:tcW w:w="913" w:type="pct"/>
            <w:tcBorders>
              <w:top w:val="nil"/>
              <w:left w:val="single" w:sz="4" w:space="0" w:color="808080" w:themeColor="background1" w:themeShade="80"/>
              <w:bottom w:val="nil"/>
              <w:right w:val="single" w:sz="4" w:space="0" w:color="808080" w:themeColor="background1" w:themeShade="80"/>
            </w:tcBorders>
            <w:vAlign w:val="center"/>
          </w:tcPr>
          <w:p w14:paraId="21A8087A" w14:textId="77777777" w:rsidR="000832DD" w:rsidRPr="00FD5631" w:rsidRDefault="000832DD" w:rsidP="00EC3C3A">
            <w:pPr>
              <w:jc w:val="center"/>
              <w:rPr>
                <w:bCs w:val="0"/>
                <w:sz w:val="20"/>
                <w:vertAlign w:val="superscript"/>
              </w:rPr>
            </w:pPr>
            <w:r w:rsidRPr="00FD5631">
              <w:rPr>
                <w:sz w:val="20"/>
              </w:rPr>
              <w:t>Уровень (подуровень) квалификации</w:t>
            </w:r>
          </w:p>
        </w:tc>
        <w:tc>
          <w:tcPr>
            <w:tcW w:w="279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4659F5DB" w14:textId="77777777" w:rsidR="000832DD" w:rsidRPr="00FD5631" w:rsidRDefault="000832DD" w:rsidP="00EC3C3A">
            <w:pPr>
              <w:jc w:val="center"/>
              <w:rPr>
                <w:bCs w:val="0"/>
              </w:rPr>
            </w:pPr>
            <w:r w:rsidRPr="00FD5631">
              <w:t>4</w:t>
            </w:r>
          </w:p>
        </w:tc>
      </w:tr>
    </w:tbl>
    <w:p w14:paraId="77491C2B" w14:textId="77777777" w:rsidR="00A203C0" w:rsidRPr="002B668A" w:rsidRDefault="00A203C0" w:rsidP="00EC3C3A">
      <w:pPr>
        <w:rPr>
          <w:sz w:val="16"/>
          <w:szCs w:val="16"/>
        </w:rPr>
      </w:pPr>
    </w:p>
    <w:tbl>
      <w:tblPr>
        <w:tblW w:w="5000" w:type="pct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ook w:val="01E0" w:firstRow="1" w:lastRow="1" w:firstColumn="1" w:lastColumn="1" w:noHBand="0" w:noVBand="0"/>
      </w:tblPr>
      <w:tblGrid>
        <w:gridCol w:w="2234"/>
        <w:gridCol w:w="8187"/>
      </w:tblGrid>
      <w:tr w:rsidR="00FD5631" w:rsidRPr="00FD5631" w14:paraId="2945ECD2" w14:textId="77777777" w:rsidTr="00BD19BC">
        <w:trPr>
          <w:trHeight w:val="20"/>
        </w:trPr>
        <w:tc>
          <w:tcPr>
            <w:tcW w:w="1072" w:type="pct"/>
            <w:vMerge w:val="restart"/>
          </w:tcPr>
          <w:p w14:paraId="36BAD36F" w14:textId="77777777" w:rsidR="00FA7812" w:rsidRPr="00FD5631" w:rsidRDefault="00FA7812" w:rsidP="00FA7812">
            <w:r w:rsidRPr="00FD5631">
              <w:t>Трудовые действия</w:t>
            </w:r>
          </w:p>
        </w:tc>
        <w:tc>
          <w:tcPr>
            <w:tcW w:w="3928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384E2749" w14:textId="0AD4EB38" w:rsidR="00FA7812" w:rsidRPr="00A05912" w:rsidRDefault="00FA7812" w:rsidP="00FA7812">
            <w:pPr>
              <w:jc w:val="both"/>
              <w:rPr>
                <w:rFonts w:eastAsia="Batang"/>
                <w:lang w:eastAsia="ko-KR"/>
              </w:rPr>
            </w:pPr>
            <w:r w:rsidRPr="00A05912">
              <w:t>Установление последовательности выполнения работ при наладке сложных КИПиА</w:t>
            </w:r>
          </w:p>
        </w:tc>
      </w:tr>
      <w:tr w:rsidR="00FD5631" w:rsidRPr="00FD5631" w14:paraId="5F132F5B" w14:textId="77777777" w:rsidTr="00BD19BC">
        <w:trPr>
          <w:trHeight w:val="20"/>
        </w:trPr>
        <w:tc>
          <w:tcPr>
            <w:tcW w:w="1072" w:type="pct"/>
            <w:vMerge/>
          </w:tcPr>
          <w:p w14:paraId="7A9AEAD5" w14:textId="77777777" w:rsidR="00FA7812" w:rsidRPr="00FD5631" w:rsidRDefault="00FA7812" w:rsidP="00FA7812"/>
        </w:tc>
        <w:tc>
          <w:tcPr>
            <w:tcW w:w="3928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242FF693" w14:textId="1D580C07" w:rsidR="00FA7812" w:rsidRPr="00A05912" w:rsidRDefault="00FA7812" w:rsidP="00FA7812">
            <w:pPr>
              <w:jc w:val="both"/>
            </w:pPr>
            <w:r w:rsidRPr="00A05912">
              <w:t xml:space="preserve">Подготовка рабочего места при наладке сложных КИПиА </w:t>
            </w:r>
          </w:p>
        </w:tc>
      </w:tr>
      <w:tr w:rsidR="00FD5631" w:rsidRPr="00FD5631" w14:paraId="171F2D7E" w14:textId="77777777" w:rsidTr="00BD19BC">
        <w:trPr>
          <w:trHeight w:val="20"/>
        </w:trPr>
        <w:tc>
          <w:tcPr>
            <w:tcW w:w="1072" w:type="pct"/>
            <w:vMerge/>
          </w:tcPr>
          <w:p w14:paraId="248EB63F" w14:textId="77777777" w:rsidR="00FA7812" w:rsidRPr="00FD5631" w:rsidRDefault="00FA7812" w:rsidP="00FA7812"/>
        </w:tc>
        <w:tc>
          <w:tcPr>
            <w:tcW w:w="3928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11F24A75" w14:textId="7D0D497F" w:rsidR="00FA7812" w:rsidRPr="00A05912" w:rsidRDefault="00FA7812" w:rsidP="00FA7812">
            <w:pPr>
              <w:jc w:val="both"/>
            </w:pPr>
            <w:r w:rsidRPr="00A05912">
              <w:t>Выбор инструментов и приспособлений для наладки сложных КИПиА</w:t>
            </w:r>
          </w:p>
        </w:tc>
      </w:tr>
      <w:tr w:rsidR="00FD5631" w:rsidRPr="00FD5631" w14:paraId="07DD7CE7" w14:textId="77777777" w:rsidTr="00BD19BC">
        <w:trPr>
          <w:trHeight w:val="20"/>
        </w:trPr>
        <w:tc>
          <w:tcPr>
            <w:tcW w:w="1072" w:type="pct"/>
            <w:vMerge/>
          </w:tcPr>
          <w:p w14:paraId="7E0C9A9C" w14:textId="77777777" w:rsidR="000832DD" w:rsidRPr="00FD5631" w:rsidRDefault="000832DD" w:rsidP="00EC3C3A"/>
        </w:tc>
        <w:tc>
          <w:tcPr>
            <w:tcW w:w="3928" w:type="pct"/>
          </w:tcPr>
          <w:p w14:paraId="449449BC" w14:textId="77777777" w:rsidR="000832DD" w:rsidRPr="00A05912" w:rsidRDefault="000832DD" w:rsidP="00EC3C3A">
            <w:pPr>
              <w:jc w:val="both"/>
            </w:pPr>
            <w:r w:rsidRPr="00A05912">
              <w:t xml:space="preserve">Регулировка сложных </w:t>
            </w:r>
            <w:r w:rsidR="00680044" w:rsidRPr="00A05912">
              <w:t>КИПиА</w:t>
            </w:r>
            <w:r w:rsidRPr="00A05912">
              <w:t xml:space="preserve"> </w:t>
            </w:r>
          </w:p>
        </w:tc>
      </w:tr>
      <w:tr w:rsidR="00FD5631" w:rsidRPr="00FD5631" w14:paraId="7169C4C1" w14:textId="77777777" w:rsidTr="00BD19BC">
        <w:trPr>
          <w:trHeight w:val="20"/>
        </w:trPr>
        <w:tc>
          <w:tcPr>
            <w:tcW w:w="1072" w:type="pct"/>
            <w:vMerge/>
          </w:tcPr>
          <w:p w14:paraId="570D67F5" w14:textId="77777777" w:rsidR="000832DD" w:rsidRPr="00FD5631" w:rsidRDefault="000832DD" w:rsidP="00EC3C3A"/>
        </w:tc>
        <w:tc>
          <w:tcPr>
            <w:tcW w:w="3928" w:type="pct"/>
          </w:tcPr>
          <w:p w14:paraId="385A0B21" w14:textId="77777777" w:rsidR="000832DD" w:rsidRPr="00A05912" w:rsidRDefault="000832DD" w:rsidP="00EC3C3A">
            <w:pPr>
              <w:jc w:val="both"/>
            </w:pPr>
            <w:r w:rsidRPr="00A05912">
              <w:t xml:space="preserve">Устранение неисправностей в электрических схемах сложных </w:t>
            </w:r>
            <w:r w:rsidR="00680044" w:rsidRPr="00A05912">
              <w:t>КИПиА</w:t>
            </w:r>
          </w:p>
        </w:tc>
      </w:tr>
      <w:tr w:rsidR="00FD5631" w:rsidRPr="00FD5631" w14:paraId="454D5131" w14:textId="77777777" w:rsidTr="00BD19BC">
        <w:trPr>
          <w:trHeight w:val="20"/>
        </w:trPr>
        <w:tc>
          <w:tcPr>
            <w:tcW w:w="1072" w:type="pct"/>
            <w:vMerge/>
          </w:tcPr>
          <w:p w14:paraId="01AE232B" w14:textId="77777777" w:rsidR="000832DD" w:rsidRPr="00FD5631" w:rsidRDefault="000832DD" w:rsidP="00EC3C3A"/>
        </w:tc>
        <w:tc>
          <w:tcPr>
            <w:tcW w:w="3928" w:type="pct"/>
          </w:tcPr>
          <w:p w14:paraId="1087D043" w14:textId="77777777" w:rsidR="000832DD" w:rsidRPr="00A05912" w:rsidRDefault="000832DD" w:rsidP="00EC3C3A">
            <w:pPr>
              <w:jc w:val="both"/>
            </w:pPr>
            <w:r w:rsidRPr="00A05912">
              <w:t xml:space="preserve">Составление и макетирование схем для регулирования сложных </w:t>
            </w:r>
            <w:r w:rsidR="00680044" w:rsidRPr="00A05912">
              <w:t>КИПиА</w:t>
            </w:r>
            <w:r w:rsidRPr="00A05912">
              <w:t xml:space="preserve"> </w:t>
            </w:r>
          </w:p>
        </w:tc>
      </w:tr>
      <w:tr w:rsidR="00FD5631" w:rsidRPr="00FD5631" w14:paraId="57991E3D" w14:textId="77777777" w:rsidTr="00BD19BC">
        <w:trPr>
          <w:trHeight w:val="20"/>
        </w:trPr>
        <w:tc>
          <w:tcPr>
            <w:tcW w:w="1072" w:type="pct"/>
            <w:vMerge w:val="restart"/>
          </w:tcPr>
          <w:p w14:paraId="42308DC8" w14:textId="77777777" w:rsidR="00FA7812" w:rsidRPr="00FD5631" w:rsidDel="002A1D54" w:rsidRDefault="00FA7812" w:rsidP="00FA7812">
            <w:r w:rsidRPr="00FD5631" w:rsidDel="002A1D54">
              <w:t>Необходимые умения</w:t>
            </w:r>
          </w:p>
        </w:tc>
        <w:tc>
          <w:tcPr>
            <w:tcW w:w="3928" w:type="pct"/>
          </w:tcPr>
          <w:p w14:paraId="5BBC0859" w14:textId="0DD82D23" w:rsidR="00FA7812" w:rsidRPr="00A05912" w:rsidRDefault="00FA7812" w:rsidP="00FA7812">
            <w:pPr>
              <w:jc w:val="both"/>
            </w:pPr>
            <w:r w:rsidRPr="00A05912">
              <w:t>Читать и анализировать конструкторскую документацию на сложные КИПиА</w:t>
            </w:r>
          </w:p>
        </w:tc>
      </w:tr>
      <w:tr w:rsidR="00FD5631" w:rsidRPr="00FD5631" w14:paraId="1C095B54" w14:textId="77777777" w:rsidTr="00BD19BC">
        <w:trPr>
          <w:trHeight w:val="20"/>
        </w:trPr>
        <w:tc>
          <w:tcPr>
            <w:tcW w:w="1072" w:type="pct"/>
            <w:vMerge/>
          </w:tcPr>
          <w:p w14:paraId="1DD843FE" w14:textId="77777777" w:rsidR="00FA7812" w:rsidRPr="00FD5631" w:rsidDel="002A1D54" w:rsidRDefault="00FA7812" w:rsidP="00FA7812"/>
        </w:tc>
        <w:tc>
          <w:tcPr>
            <w:tcW w:w="3928" w:type="pct"/>
          </w:tcPr>
          <w:p w14:paraId="0CB522EB" w14:textId="2795D029" w:rsidR="00FA7812" w:rsidRPr="00A05912" w:rsidRDefault="00FA7812" w:rsidP="00FA7812">
            <w:pPr>
              <w:jc w:val="both"/>
            </w:pPr>
            <w:r w:rsidRPr="00A05912">
              <w:t>Читать и анализировать технологическую документацию на сложные КИПиА</w:t>
            </w:r>
          </w:p>
        </w:tc>
      </w:tr>
      <w:tr w:rsidR="00FD5631" w:rsidRPr="00FD5631" w14:paraId="2E7674E3" w14:textId="77777777" w:rsidTr="00BD19BC">
        <w:trPr>
          <w:trHeight w:val="20"/>
        </w:trPr>
        <w:tc>
          <w:tcPr>
            <w:tcW w:w="1072" w:type="pct"/>
            <w:vMerge/>
          </w:tcPr>
          <w:p w14:paraId="2829F72F" w14:textId="77777777" w:rsidR="000832DD" w:rsidRPr="00FD5631" w:rsidDel="002A1D54" w:rsidRDefault="000832DD" w:rsidP="00EC3C3A"/>
        </w:tc>
        <w:tc>
          <w:tcPr>
            <w:tcW w:w="3928" w:type="pct"/>
          </w:tcPr>
          <w:p w14:paraId="6CFC8490" w14:textId="77777777" w:rsidR="000832DD" w:rsidRPr="00A05912" w:rsidRDefault="000832DD" w:rsidP="00EC3C3A">
            <w:pPr>
              <w:jc w:val="both"/>
            </w:pPr>
            <w:r w:rsidRPr="00A05912">
              <w:t xml:space="preserve">Подготавливать рабочее место для рационального и безопасного выполнения работ при наладке сложных </w:t>
            </w:r>
            <w:r w:rsidR="00680044" w:rsidRPr="00A05912">
              <w:t>КИПиА</w:t>
            </w:r>
            <w:r w:rsidRPr="00A05912">
              <w:t xml:space="preserve"> </w:t>
            </w:r>
          </w:p>
        </w:tc>
      </w:tr>
      <w:tr w:rsidR="00FD5631" w:rsidRPr="00FD5631" w14:paraId="1C1D5AF2" w14:textId="77777777" w:rsidTr="00BD19BC">
        <w:trPr>
          <w:trHeight w:val="20"/>
        </w:trPr>
        <w:tc>
          <w:tcPr>
            <w:tcW w:w="1072" w:type="pct"/>
            <w:vMerge/>
          </w:tcPr>
          <w:p w14:paraId="116EE396" w14:textId="77777777" w:rsidR="000832DD" w:rsidRPr="00FD5631" w:rsidDel="002A1D54" w:rsidRDefault="000832DD" w:rsidP="00EC3C3A"/>
        </w:tc>
        <w:tc>
          <w:tcPr>
            <w:tcW w:w="3928" w:type="pct"/>
          </w:tcPr>
          <w:p w14:paraId="661DB108" w14:textId="395F86CB" w:rsidR="000832DD" w:rsidRPr="00A05912" w:rsidRDefault="00D95194" w:rsidP="00EC3C3A">
            <w:pPr>
              <w:jc w:val="both"/>
            </w:pPr>
            <w:r w:rsidRPr="00A05912">
              <w:t>Выбирать инструменты</w:t>
            </w:r>
            <w:r w:rsidR="000832DD" w:rsidRPr="00A05912">
              <w:t xml:space="preserve"> </w:t>
            </w:r>
            <w:r w:rsidR="00FA7812" w:rsidRPr="00A05912">
              <w:t xml:space="preserve">и приспособления </w:t>
            </w:r>
            <w:r w:rsidR="000832DD" w:rsidRPr="00A05912">
              <w:t xml:space="preserve">для производства работ при наладке сложных </w:t>
            </w:r>
            <w:r w:rsidR="00680044" w:rsidRPr="00A05912">
              <w:t>КИПиА</w:t>
            </w:r>
          </w:p>
        </w:tc>
      </w:tr>
      <w:tr w:rsidR="00FD5631" w:rsidRPr="00FD5631" w14:paraId="720F3792" w14:textId="77777777" w:rsidTr="00BD19BC">
        <w:trPr>
          <w:trHeight w:val="20"/>
        </w:trPr>
        <w:tc>
          <w:tcPr>
            <w:tcW w:w="1072" w:type="pct"/>
            <w:vMerge/>
          </w:tcPr>
          <w:p w14:paraId="2D36C3FE" w14:textId="77777777" w:rsidR="000832DD" w:rsidRPr="00FD5631" w:rsidDel="002A1D54" w:rsidRDefault="000832DD" w:rsidP="00EC3C3A"/>
        </w:tc>
        <w:tc>
          <w:tcPr>
            <w:tcW w:w="3928" w:type="pct"/>
          </w:tcPr>
          <w:p w14:paraId="2909A517" w14:textId="77777777" w:rsidR="000832DD" w:rsidRPr="00A05912" w:rsidRDefault="000832DD" w:rsidP="00EC3C3A">
            <w:pPr>
              <w:jc w:val="both"/>
            </w:pPr>
            <w:r w:rsidRPr="00A05912">
              <w:t xml:space="preserve">Просматривать конструкторскую и технологическую документацию на сложные </w:t>
            </w:r>
            <w:r w:rsidR="00680044" w:rsidRPr="00A05912">
              <w:t>КИПиА</w:t>
            </w:r>
            <w:r w:rsidRPr="00A05912">
              <w:t xml:space="preserve"> с использованием прикладных компьютерных программ</w:t>
            </w:r>
          </w:p>
        </w:tc>
      </w:tr>
      <w:tr w:rsidR="00FD5631" w:rsidRPr="00FD5631" w14:paraId="4925DE3D" w14:textId="77777777" w:rsidTr="00BD19BC">
        <w:trPr>
          <w:trHeight w:val="20"/>
        </w:trPr>
        <w:tc>
          <w:tcPr>
            <w:tcW w:w="1072" w:type="pct"/>
            <w:vMerge/>
          </w:tcPr>
          <w:p w14:paraId="4CD3E289" w14:textId="77777777" w:rsidR="000832DD" w:rsidRPr="00FD5631" w:rsidDel="002A1D54" w:rsidRDefault="000832DD" w:rsidP="00EC3C3A"/>
        </w:tc>
        <w:tc>
          <w:tcPr>
            <w:tcW w:w="3928" w:type="pct"/>
          </w:tcPr>
          <w:p w14:paraId="77A67D67" w14:textId="77777777" w:rsidR="000832DD" w:rsidRPr="00A05912" w:rsidRDefault="000832DD" w:rsidP="00EC3C3A">
            <w:pPr>
              <w:jc w:val="both"/>
            </w:pPr>
            <w:r w:rsidRPr="00A05912">
              <w:t xml:space="preserve">Печатать конструкторскую и технологическую документацию на сложные </w:t>
            </w:r>
            <w:r w:rsidR="00680044" w:rsidRPr="00A05912">
              <w:lastRenderedPageBreak/>
              <w:t>КИПиА</w:t>
            </w:r>
            <w:r w:rsidRPr="00A05912">
              <w:t xml:space="preserve"> с использованием устройств вывода графической и текстовой информации</w:t>
            </w:r>
          </w:p>
        </w:tc>
      </w:tr>
      <w:tr w:rsidR="00FD5631" w:rsidRPr="00FD5631" w14:paraId="281C01B2" w14:textId="77777777" w:rsidTr="00BD19BC">
        <w:trPr>
          <w:trHeight w:val="20"/>
        </w:trPr>
        <w:tc>
          <w:tcPr>
            <w:tcW w:w="1072" w:type="pct"/>
            <w:vMerge/>
          </w:tcPr>
          <w:p w14:paraId="4CCBB3E2" w14:textId="77777777" w:rsidR="000832DD" w:rsidRPr="00FD5631" w:rsidDel="002A1D54" w:rsidRDefault="000832DD" w:rsidP="00EC3C3A"/>
        </w:tc>
        <w:tc>
          <w:tcPr>
            <w:tcW w:w="3928" w:type="pct"/>
          </w:tcPr>
          <w:p w14:paraId="3DC0CA41" w14:textId="77777777" w:rsidR="000832DD" w:rsidRPr="00A05912" w:rsidRDefault="000832DD" w:rsidP="00EC3C3A">
            <w:pPr>
              <w:jc w:val="both"/>
            </w:pPr>
            <w:r w:rsidRPr="00A05912">
              <w:t xml:space="preserve">Просматривать документы на сложные </w:t>
            </w:r>
            <w:r w:rsidR="00680044" w:rsidRPr="00A05912">
              <w:t>КИПиА</w:t>
            </w:r>
            <w:r w:rsidRPr="00A05912">
              <w:t xml:space="preserve"> и их реквизиты в электронном архиве</w:t>
            </w:r>
          </w:p>
        </w:tc>
      </w:tr>
      <w:tr w:rsidR="00FD5631" w:rsidRPr="00FD5631" w14:paraId="005D96B2" w14:textId="77777777" w:rsidTr="00BD19BC">
        <w:trPr>
          <w:trHeight w:val="20"/>
        </w:trPr>
        <w:tc>
          <w:tcPr>
            <w:tcW w:w="1072" w:type="pct"/>
            <w:vMerge/>
          </w:tcPr>
          <w:p w14:paraId="52E1F984" w14:textId="77777777" w:rsidR="0028770C" w:rsidRPr="00FD5631" w:rsidDel="002A1D54" w:rsidRDefault="0028770C" w:rsidP="0028770C"/>
        </w:tc>
        <w:tc>
          <w:tcPr>
            <w:tcW w:w="3928" w:type="pct"/>
          </w:tcPr>
          <w:p w14:paraId="422E2C12" w14:textId="3447E426" w:rsidR="0028770C" w:rsidRPr="00A05912" w:rsidRDefault="0028770C" w:rsidP="0028770C">
            <w:pPr>
              <w:jc w:val="both"/>
            </w:pPr>
            <w:r w:rsidRPr="00A05912">
              <w:t>Сохранять документы на сложные КИПиА из электронного архива</w:t>
            </w:r>
          </w:p>
        </w:tc>
      </w:tr>
      <w:tr w:rsidR="00FD5631" w:rsidRPr="00FD5631" w14:paraId="546F929C" w14:textId="77777777" w:rsidTr="00BD19BC">
        <w:trPr>
          <w:trHeight w:val="20"/>
        </w:trPr>
        <w:tc>
          <w:tcPr>
            <w:tcW w:w="1072" w:type="pct"/>
            <w:vMerge/>
          </w:tcPr>
          <w:p w14:paraId="216ACA36" w14:textId="77777777" w:rsidR="001F7C67" w:rsidRPr="00FD5631" w:rsidDel="002A1D54" w:rsidRDefault="001F7C67" w:rsidP="001F7C67"/>
        </w:tc>
        <w:tc>
          <w:tcPr>
            <w:tcW w:w="3928" w:type="pct"/>
          </w:tcPr>
          <w:p w14:paraId="18DC3F28" w14:textId="3321E91C" w:rsidR="001F7C67" w:rsidRPr="00A05912" w:rsidRDefault="001F7C67" w:rsidP="001F7C67">
            <w:pPr>
              <w:jc w:val="both"/>
            </w:pPr>
            <w:r w:rsidRPr="00A05912">
              <w:t>Измерять сопротивление изоляции, производить фазировку, проверять полярность сложных КИПиА</w:t>
            </w:r>
          </w:p>
        </w:tc>
      </w:tr>
      <w:tr w:rsidR="00FD5631" w:rsidRPr="00FD5631" w14:paraId="27E0AE27" w14:textId="77777777" w:rsidTr="00BD19BC">
        <w:trPr>
          <w:trHeight w:val="20"/>
        </w:trPr>
        <w:tc>
          <w:tcPr>
            <w:tcW w:w="1072" w:type="pct"/>
            <w:vMerge/>
          </w:tcPr>
          <w:p w14:paraId="57584389" w14:textId="77777777" w:rsidR="001F7C67" w:rsidRPr="00FD5631" w:rsidDel="002A1D54" w:rsidRDefault="001F7C67" w:rsidP="001F7C67"/>
        </w:tc>
        <w:tc>
          <w:tcPr>
            <w:tcW w:w="3928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7023C8F1" w14:textId="36F8B608" w:rsidR="001F7C67" w:rsidRPr="00A05912" w:rsidRDefault="001F7C67" w:rsidP="001F7C67">
            <w:pPr>
              <w:jc w:val="both"/>
            </w:pPr>
            <w:r w:rsidRPr="00A05912">
              <w:t>Проверять соответствие оборудования и приборов сложных КИПиА технической документации</w:t>
            </w:r>
          </w:p>
        </w:tc>
      </w:tr>
      <w:tr w:rsidR="00FD5631" w:rsidRPr="00FD5631" w14:paraId="333C30A6" w14:textId="77777777" w:rsidTr="00BD19BC">
        <w:trPr>
          <w:trHeight w:val="20"/>
        </w:trPr>
        <w:tc>
          <w:tcPr>
            <w:tcW w:w="1072" w:type="pct"/>
            <w:vMerge/>
          </w:tcPr>
          <w:p w14:paraId="7185D785" w14:textId="77777777" w:rsidR="001F7C67" w:rsidRPr="00FD5631" w:rsidDel="002A1D54" w:rsidRDefault="001F7C67" w:rsidP="001F7C67"/>
        </w:tc>
        <w:tc>
          <w:tcPr>
            <w:tcW w:w="3928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36AA02DA" w14:textId="6F927A0A" w:rsidR="001F7C67" w:rsidRPr="00A05912" w:rsidRDefault="001F7C67" w:rsidP="001F7C67">
            <w:pPr>
              <w:jc w:val="both"/>
            </w:pPr>
            <w:r w:rsidRPr="00A05912">
              <w:t xml:space="preserve">Проверять правильность и качество монтажа проводок сложных КИПиА </w:t>
            </w:r>
          </w:p>
        </w:tc>
      </w:tr>
      <w:tr w:rsidR="00FD5631" w:rsidRPr="00FD5631" w14:paraId="4EC857D8" w14:textId="77777777" w:rsidTr="00BD19BC">
        <w:trPr>
          <w:trHeight w:val="20"/>
        </w:trPr>
        <w:tc>
          <w:tcPr>
            <w:tcW w:w="1072" w:type="pct"/>
            <w:vMerge/>
          </w:tcPr>
          <w:p w14:paraId="272326C6" w14:textId="77777777" w:rsidR="001F7C67" w:rsidRPr="00FD5631" w:rsidDel="002A1D54" w:rsidRDefault="001F7C67" w:rsidP="001F7C67"/>
        </w:tc>
        <w:tc>
          <w:tcPr>
            <w:tcW w:w="3928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0A9344F0" w14:textId="57DAED75" w:rsidR="001F7C67" w:rsidRPr="00A05912" w:rsidRDefault="001F7C67" w:rsidP="001F7C67">
            <w:pPr>
              <w:jc w:val="both"/>
            </w:pPr>
            <w:r w:rsidRPr="00A05912">
              <w:t>Устранять ошибки монтажа труб и трубных проводок сложных КИПиА</w:t>
            </w:r>
          </w:p>
        </w:tc>
      </w:tr>
      <w:tr w:rsidR="00FD5631" w:rsidRPr="00FD5631" w14:paraId="3C09629E" w14:textId="77777777" w:rsidTr="00BD19BC">
        <w:trPr>
          <w:trHeight w:val="20"/>
        </w:trPr>
        <w:tc>
          <w:tcPr>
            <w:tcW w:w="1072" w:type="pct"/>
            <w:vMerge/>
          </w:tcPr>
          <w:p w14:paraId="76DEDD32" w14:textId="77777777" w:rsidR="001F7C67" w:rsidRPr="00FD5631" w:rsidDel="002A1D54" w:rsidRDefault="001F7C67" w:rsidP="001F7C67"/>
        </w:tc>
        <w:tc>
          <w:tcPr>
            <w:tcW w:w="3928" w:type="pct"/>
          </w:tcPr>
          <w:p w14:paraId="5ED8BE4C" w14:textId="2E2831C4" w:rsidR="001F7C67" w:rsidRPr="00A05912" w:rsidRDefault="001F7C67" w:rsidP="001F7C67">
            <w:pPr>
              <w:jc w:val="both"/>
            </w:pPr>
            <w:r w:rsidRPr="00A05912">
              <w:t>Производить наладку систем измерения и регулирования температуры сложных</w:t>
            </w:r>
            <w:r w:rsidR="00F91E53" w:rsidRPr="00A05912">
              <w:t xml:space="preserve"> </w:t>
            </w:r>
            <w:r w:rsidRPr="00A05912">
              <w:t>КИПиА</w:t>
            </w:r>
          </w:p>
        </w:tc>
      </w:tr>
      <w:tr w:rsidR="00FD5631" w:rsidRPr="00FD5631" w14:paraId="16D8B933" w14:textId="77777777" w:rsidTr="00BD19BC">
        <w:trPr>
          <w:trHeight w:val="20"/>
        </w:trPr>
        <w:tc>
          <w:tcPr>
            <w:tcW w:w="1072" w:type="pct"/>
            <w:vMerge/>
          </w:tcPr>
          <w:p w14:paraId="4F192EA6" w14:textId="77777777" w:rsidR="001F7C67" w:rsidRPr="00FD5631" w:rsidDel="002A1D54" w:rsidRDefault="001F7C67" w:rsidP="001F7C67"/>
        </w:tc>
        <w:tc>
          <w:tcPr>
            <w:tcW w:w="3928" w:type="pct"/>
          </w:tcPr>
          <w:p w14:paraId="141F7BB0" w14:textId="35FFEACE" w:rsidR="001F7C67" w:rsidRPr="00A05912" w:rsidRDefault="001F7C67" w:rsidP="001F7C67">
            <w:pPr>
              <w:jc w:val="both"/>
            </w:pPr>
            <w:r w:rsidRPr="00A05912">
              <w:t>Производить наладку систем измерения и регулирования давления сложных КИПиА</w:t>
            </w:r>
          </w:p>
        </w:tc>
      </w:tr>
      <w:tr w:rsidR="00FD5631" w:rsidRPr="00FD5631" w14:paraId="3FFF4EBB" w14:textId="77777777" w:rsidTr="00BD19BC">
        <w:trPr>
          <w:trHeight w:val="20"/>
        </w:trPr>
        <w:tc>
          <w:tcPr>
            <w:tcW w:w="1072" w:type="pct"/>
            <w:vMerge/>
          </w:tcPr>
          <w:p w14:paraId="13459E17" w14:textId="77777777" w:rsidR="001F7C67" w:rsidRPr="00FD5631" w:rsidDel="002A1D54" w:rsidRDefault="001F7C67" w:rsidP="001F7C67"/>
        </w:tc>
        <w:tc>
          <w:tcPr>
            <w:tcW w:w="3928" w:type="pct"/>
          </w:tcPr>
          <w:p w14:paraId="70CE938C" w14:textId="61D2DE7C" w:rsidR="001F7C67" w:rsidRPr="00A05912" w:rsidRDefault="001F7C67" w:rsidP="001F7C67">
            <w:pPr>
              <w:jc w:val="both"/>
            </w:pPr>
            <w:r w:rsidRPr="00A05912">
              <w:t>Производить настройку систем и устройств расхода и уровня сложных КИПиА</w:t>
            </w:r>
          </w:p>
        </w:tc>
      </w:tr>
      <w:tr w:rsidR="00FD5631" w:rsidRPr="00FD5631" w14:paraId="49543B7D" w14:textId="77777777" w:rsidTr="00BD19BC">
        <w:trPr>
          <w:trHeight w:val="20"/>
        </w:trPr>
        <w:tc>
          <w:tcPr>
            <w:tcW w:w="1072" w:type="pct"/>
            <w:vMerge/>
          </w:tcPr>
          <w:p w14:paraId="407C32ED" w14:textId="77777777" w:rsidR="001F7C67" w:rsidRPr="00FD5631" w:rsidDel="002A1D54" w:rsidRDefault="001F7C67" w:rsidP="001F7C67"/>
        </w:tc>
        <w:tc>
          <w:tcPr>
            <w:tcW w:w="3928" w:type="pct"/>
          </w:tcPr>
          <w:p w14:paraId="77BA8383" w14:textId="3A9ACEAC" w:rsidR="001F7C67" w:rsidRPr="00A05912" w:rsidRDefault="001F7C67" w:rsidP="001F7C67">
            <w:pPr>
              <w:jc w:val="both"/>
            </w:pPr>
            <w:r w:rsidRPr="00A05912">
              <w:t xml:space="preserve">Производить наладку КИПиА электропривода </w:t>
            </w:r>
          </w:p>
        </w:tc>
      </w:tr>
      <w:tr w:rsidR="00FD5631" w:rsidRPr="00FD5631" w14:paraId="4983A0C1" w14:textId="77777777" w:rsidTr="00BD19BC">
        <w:trPr>
          <w:trHeight w:val="20"/>
        </w:trPr>
        <w:tc>
          <w:tcPr>
            <w:tcW w:w="1072" w:type="pct"/>
            <w:vMerge/>
          </w:tcPr>
          <w:p w14:paraId="3F7B10D6" w14:textId="77777777" w:rsidR="001F7C67" w:rsidRPr="00FD5631" w:rsidDel="002A1D54" w:rsidRDefault="001F7C67" w:rsidP="001F7C67"/>
        </w:tc>
        <w:tc>
          <w:tcPr>
            <w:tcW w:w="3928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6F41C731" w14:textId="528E86C4" w:rsidR="001F7C67" w:rsidRPr="00A05912" w:rsidRDefault="001F7C67" w:rsidP="001F7C67">
            <w:pPr>
              <w:jc w:val="both"/>
            </w:pPr>
            <w:r w:rsidRPr="00A05912">
              <w:t>Производить наладку бесконтактных логических элементов и путевых выключателей сложных КИПиА</w:t>
            </w:r>
          </w:p>
        </w:tc>
      </w:tr>
      <w:tr w:rsidR="00FD5631" w:rsidRPr="00FD5631" w14:paraId="0E40366E" w14:textId="77777777" w:rsidTr="00BD19BC">
        <w:trPr>
          <w:trHeight w:val="20"/>
        </w:trPr>
        <w:tc>
          <w:tcPr>
            <w:tcW w:w="1072" w:type="pct"/>
            <w:vMerge/>
          </w:tcPr>
          <w:p w14:paraId="59BAF2FD" w14:textId="77777777" w:rsidR="001F7C67" w:rsidRPr="00FD5631" w:rsidDel="002A1D54" w:rsidRDefault="001F7C67" w:rsidP="001F7C67"/>
        </w:tc>
        <w:tc>
          <w:tcPr>
            <w:tcW w:w="3928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7408BCCF" w14:textId="40D4F894" w:rsidR="001F7C67" w:rsidRPr="00A05912" w:rsidRDefault="001F7C67" w:rsidP="001F7C67">
            <w:pPr>
              <w:jc w:val="both"/>
            </w:pPr>
            <w:r w:rsidRPr="00A05912">
              <w:t>Производить наладку устройств программного управления сложных КИПиА</w:t>
            </w:r>
          </w:p>
        </w:tc>
      </w:tr>
      <w:tr w:rsidR="00FD5631" w:rsidRPr="00FD5631" w14:paraId="13E1EB82" w14:textId="77777777" w:rsidTr="00BD19BC">
        <w:trPr>
          <w:trHeight w:val="20"/>
        </w:trPr>
        <w:tc>
          <w:tcPr>
            <w:tcW w:w="1072" w:type="pct"/>
            <w:vMerge/>
          </w:tcPr>
          <w:p w14:paraId="5074DCB9" w14:textId="77777777" w:rsidR="001F7C67" w:rsidRPr="00FD5631" w:rsidDel="002A1D54" w:rsidRDefault="001F7C67" w:rsidP="001F7C67"/>
        </w:tc>
        <w:tc>
          <w:tcPr>
            <w:tcW w:w="3928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2E4478FA" w14:textId="45511B69" w:rsidR="001F7C67" w:rsidRPr="00A05912" w:rsidRDefault="001F7C67" w:rsidP="001F7C67">
            <w:pPr>
              <w:jc w:val="both"/>
            </w:pPr>
            <w:r w:rsidRPr="00A05912">
              <w:t>Производить наладку усилителей сложных КИПиА</w:t>
            </w:r>
          </w:p>
        </w:tc>
      </w:tr>
      <w:tr w:rsidR="00FD5631" w:rsidRPr="00FD5631" w14:paraId="42B67592" w14:textId="77777777" w:rsidTr="00BD19BC">
        <w:trPr>
          <w:trHeight w:val="20"/>
        </w:trPr>
        <w:tc>
          <w:tcPr>
            <w:tcW w:w="1072" w:type="pct"/>
            <w:vMerge/>
          </w:tcPr>
          <w:p w14:paraId="776E23A5" w14:textId="77777777" w:rsidR="001F7C67" w:rsidRPr="00FD5631" w:rsidDel="002A1D54" w:rsidRDefault="001F7C67" w:rsidP="001F7C67"/>
        </w:tc>
        <w:tc>
          <w:tcPr>
            <w:tcW w:w="3928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575A6A8D" w14:textId="12B3416F" w:rsidR="001F7C67" w:rsidRPr="00A05912" w:rsidRDefault="001F7C67" w:rsidP="001F7C67">
            <w:pPr>
              <w:jc w:val="both"/>
            </w:pPr>
            <w:r w:rsidRPr="00A05912">
              <w:t>Производить наладку ультразвуковой аппаратуры сложных КИПиА</w:t>
            </w:r>
          </w:p>
        </w:tc>
      </w:tr>
      <w:tr w:rsidR="00FD5631" w:rsidRPr="00FD5631" w14:paraId="3FD2D8B6" w14:textId="77777777" w:rsidTr="00BD19BC">
        <w:trPr>
          <w:trHeight w:val="20"/>
        </w:trPr>
        <w:tc>
          <w:tcPr>
            <w:tcW w:w="1072" w:type="pct"/>
            <w:vMerge/>
          </w:tcPr>
          <w:p w14:paraId="6CC92D6A" w14:textId="77777777" w:rsidR="001F7C67" w:rsidRPr="00FD5631" w:rsidDel="002A1D54" w:rsidRDefault="001F7C67" w:rsidP="001F7C67"/>
        </w:tc>
        <w:tc>
          <w:tcPr>
            <w:tcW w:w="3928" w:type="pct"/>
          </w:tcPr>
          <w:p w14:paraId="7CE0315E" w14:textId="01E1E804" w:rsidR="001F7C67" w:rsidRPr="00A05912" w:rsidRDefault="001F7C67" w:rsidP="001F7C67">
            <w:pPr>
              <w:jc w:val="both"/>
            </w:pPr>
            <w:r w:rsidRPr="00A05912">
              <w:t>Производить наладку приборов автоматического регулирования сложных КИПиА</w:t>
            </w:r>
          </w:p>
        </w:tc>
      </w:tr>
      <w:tr w:rsidR="00FD5631" w:rsidRPr="00FD5631" w14:paraId="0C09E976" w14:textId="77777777" w:rsidTr="00BD19BC">
        <w:trPr>
          <w:trHeight w:val="20"/>
        </w:trPr>
        <w:tc>
          <w:tcPr>
            <w:tcW w:w="1072" w:type="pct"/>
            <w:vMerge/>
          </w:tcPr>
          <w:p w14:paraId="16D097CF" w14:textId="77777777" w:rsidR="001F7C67" w:rsidRPr="00FD5631" w:rsidDel="002A1D54" w:rsidRDefault="001F7C67" w:rsidP="001F7C67"/>
        </w:tc>
        <w:tc>
          <w:tcPr>
            <w:tcW w:w="3928" w:type="pct"/>
          </w:tcPr>
          <w:p w14:paraId="5B5CA3EF" w14:textId="4F8BE30F" w:rsidR="001F7C67" w:rsidRPr="00A05912" w:rsidRDefault="001F7C67" w:rsidP="001F7C67">
            <w:pPr>
              <w:jc w:val="both"/>
            </w:pPr>
            <w:r w:rsidRPr="00A05912">
              <w:t xml:space="preserve">Производить наладку блоков промышленных компьютеров </w:t>
            </w:r>
            <w:r w:rsidR="005455A5" w:rsidRPr="00A05912">
              <w:t xml:space="preserve">сложных </w:t>
            </w:r>
            <w:r w:rsidRPr="00A05912">
              <w:t>КИПиА</w:t>
            </w:r>
          </w:p>
        </w:tc>
      </w:tr>
      <w:tr w:rsidR="00FD5631" w:rsidRPr="00FD5631" w14:paraId="18CA0916" w14:textId="77777777" w:rsidTr="00BD19BC">
        <w:trPr>
          <w:trHeight w:val="20"/>
        </w:trPr>
        <w:tc>
          <w:tcPr>
            <w:tcW w:w="1072" w:type="pct"/>
            <w:vMerge/>
          </w:tcPr>
          <w:p w14:paraId="734DFAFA" w14:textId="77777777" w:rsidR="001F7C67" w:rsidRPr="00FD5631" w:rsidDel="002A1D54" w:rsidRDefault="001F7C67" w:rsidP="001F7C67"/>
        </w:tc>
        <w:tc>
          <w:tcPr>
            <w:tcW w:w="3928" w:type="pct"/>
          </w:tcPr>
          <w:p w14:paraId="11A241FC" w14:textId="141169B2" w:rsidR="001F7C67" w:rsidRPr="00A05912" w:rsidRDefault="001F7C67" w:rsidP="001F7C67">
            <w:pPr>
              <w:jc w:val="both"/>
            </w:pPr>
            <w:r w:rsidRPr="00A05912">
              <w:t>Производить наладку систем питания промышленных компьютеров и управляющих машин сложных КИПиА</w:t>
            </w:r>
          </w:p>
        </w:tc>
      </w:tr>
      <w:tr w:rsidR="00FD5631" w:rsidRPr="00FD5631" w14:paraId="1930921E" w14:textId="77777777" w:rsidTr="00BD19BC">
        <w:trPr>
          <w:trHeight w:val="20"/>
        </w:trPr>
        <w:tc>
          <w:tcPr>
            <w:tcW w:w="1072" w:type="pct"/>
            <w:vMerge/>
          </w:tcPr>
          <w:p w14:paraId="19CB4EBC" w14:textId="77777777" w:rsidR="001F7C67" w:rsidRPr="00FD5631" w:rsidDel="002A1D54" w:rsidRDefault="001F7C67" w:rsidP="001F7C67"/>
        </w:tc>
        <w:tc>
          <w:tcPr>
            <w:tcW w:w="3928" w:type="pct"/>
          </w:tcPr>
          <w:p w14:paraId="27984F8D" w14:textId="1B80C069" w:rsidR="001F7C67" w:rsidRPr="00A05912" w:rsidRDefault="001F7C67" w:rsidP="001F7C67">
            <w:pPr>
              <w:jc w:val="both"/>
            </w:pPr>
            <w:r w:rsidRPr="00A05912">
              <w:t>Производить наладку информационно-измерительных систем сложных КИПиА</w:t>
            </w:r>
          </w:p>
        </w:tc>
      </w:tr>
      <w:tr w:rsidR="00FD5631" w:rsidRPr="00FD5631" w14:paraId="451C4648" w14:textId="77777777" w:rsidTr="00BD19BC">
        <w:trPr>
          <w:trHeight w:val="20"/>
        </w:trPr>
        <w:tc>
          <w:tcPr>
            <w:tcW w:w="1072" w:type="pct"/>
            <w:vMerge/>
          </w:tcPr>
          <w:p w14:paraId="77623DB8" w14:textId="77777777" w:rsidR="001F7C67" w:rsidRPr="00FD5631" w:rsidDel="002A1D54" w:rsidRDefault="001F7C67" w:rsidP="001F7C67"/>
        </w:tc>
        <w:tc>
          <w:tcPr>
            <w:tcW w:w="3928" w:type="pct"/>
          </w:tcPr>
          <w:p w14:paraId="0EE6BE39" w14:textId="40366C8A" w:rsidR="001F7C67" w:rsidRPr="00A05912" w:rsidRDefault="001F7C67" w:rsidP="001F7C67">
            <w:pPr>
              <w:jc w:val="both"/>
            </w:pPr>
            <w:r w:rsidRPr="00A05912">
              <w:t>Производить проверку электрических параметров регулируемых сложных КИПиА</w:t>
            </w:r>
          </w:p>
        </w:tc>
      </w:tr>
      <w:tr w:rsidR="00FD5631" w:rsidRPr="00FD5631" w14:paraId="3D6E156F" w14:textId="77777777" w:rsidTr="00BD19BC">
        <w:trPr>
          <w:trHeight w:val="20"/>
        </w:trPr>
        <w:tc>
          <w:tcPr>
            <w:tcW w:w="1072" w:type="pct"/>
            <w:vMerge/>
          </w:tcPr>
          <w:p w14:paraId="42252CFE" w14:textId="77777777" w:rsidR="0028770C" w:rsidRPr="00FD5631" w:rsidDel="002A1D54" w:rsidRDefault="0028770C" w:rsidP="0028770C"/>
        </w:tc>
        <w:tc>
          <w:tcPr>
            <w:tcW w:w="3928" w:type="pct"/>
          </w:tcPr>
          <w:p w14:paraId="273BD52E" w14:textId="77777777" w:rsidR="0028770C" w:rsidRPr="00A05912" w:rsidRDefault="0028770C" w:rsidP="0028770C">
            <w:pPr>
              <w:jc w:val="both"/>
            </w:pPr>
            <w:r w:rsidRPr="00A05912">
              <w:t>Программировать приборы электроавтоматики</w:t>
            </w:r>
          </w:p>
        </w:tc>
      </w:tr>
      <w:tr w:rsidR="00FD5631" w:rsidRPr="00FD5631" w14:paraId="71F2B5FA" w14:textId="77777777" w:rsidTr="00BD19BC">
        <w:trPr>
          <w:trHeight w:val="20"/>
        </w:trPr>
        <w:tc>
          <w:tcPr>
            <w:tcW w:w="1072" w:type="pct"/>
            <w:vMerge/>
          </w:tcPr>
          <w:p w14:paraId="4339275B" w14:textId="77777777" w:rsidR="0028770C" w:rsidRPr="00FD5631" w:rsidDel="002A1D54" w:rsidRDefault="0028770C" w:rsidP="0028770C"/>
        </w:tc>
        <w:tc>
          <w:tcPr>
            <w:tcW w:w="3928" w:type="pct"/>
          </w:tcPr>
          <w:p w14:paraId="02A79458" w14:textId="77777777" w:rsidR="0028770C" w:rsidRPr="00A05912" w:rsidRDefault="0028770C" w:rsidP="0028770C">
            <w:pPr>
              <w:jc w:val="both"/>
            </w:pPr>
            <w:r w:rsidRPr="00A05912">
              <w:t>Осуществлять монтаж простых печатных плат сложных КИПиА</w:t>
            </w:r>
          </w:p>
        </w:tc>
      </w:tr>
      <w:tr w:rsidR="00FD5631" w:rsidRPr="00FD5631" w14:paraId="00FBB056" w14:textId="77777777" w:rsidTr="00BD19BC">
        <w:trPr>
          <w:trHeight w:val="20"/>
        </w:trPr>
        <w:tc>
          <w:tcPr>
            <w:tcW w:w="1072" w:type="pct"/>
            <w:vMerge/>
          </w:tcPr>
          <w:p w14:paraId="073C3901" w14:textId="77777777" w:rsidR="0028770C" w:rsidRPr="00FD5631" w:rsidDel="002A1D54" w:rsidRDefault="0028770C" w:rsidP="0028770C"/>
        </w:tc>
        <w:tc>
          <w:tcPr>
            <w:tcW w:w="3928" w:type="pct"/>
          </w:tcPr>
          <w:p w14:paraId="2C638540" w14:textId="77777777" w:rsidR="0028770C" w:rsidRPr="00A05912" w:rsidRDefault="0028770C" w:rsidP="0028770C">
            <w:pPr>
              <w:jc w:val="both"/>
            </w:pPr>
            <w:r w:rsidRPr="00A05912">
              <w:t>Производить наладку машин и стендов, оснащенных информационно-измерительными системами</w:t>
            </w:r>
          </w:p>
        </w:tc>
      </w:tr>
      <w:tr w:rsidR="00FD5631" w:rsidRPr="00FD5631" w14:paraId="0A08C976" w14:textId="77777777" w:rsidTr="00BD19BC">
        <w:trPr>
          <w:trHeight w:val="20"/>
        </w:trPr>
        <w:tc>
          <w:tcPr>
            <w:tcW w:w="1072" w:type="pct"/>
            <w:vMerge/>
          </w:tcPr>
          <w:p w14:paraId="52A87CAD" w14:textId="77777777" w:rsidR="0028770C" w:rsidRPr="00FD5631" w:rsidDel="002A1D54" w:rsidRDefault="0028770C" w:rsidP="0028770C"/>
        </w:tc>
        <w:tc>
          <w:tcPr>
            <w:tcW w:w="3928" w:type="pct"/>
          </w:tcPr>
          <w:p w14:paraId="24C3E3D9" w14:textId="77777777" w:rsidR="0028770C" w:rsidRPr="00A05912" w:rsidRDefault="0028770C" w:rsidP="0028770C">
            <w:pPr>
              <w:jc w:val="both"/>
            </w:pPr>
            <w:r w:rsidRPr="00A05912">
              <w:t>Производить наладку машин с электронными счетчиками и браковочными конвейерами</w:t>
            </w:r>
          </w:p>
        </w:tc>
      </w:tr>
      <w:tr w:rsidR="00FD5631" w:rsidRPr="00FD5631" w14:paraId="0274B6EA" w14:textId="77777777" w:rsidTr="00BD19BC">
        <w:trPr>
          <w:trHeight w:val="20"/>
        </w:trPr>
        <w:tc>
          <w:tcPr>
            <w:tcW w:w="1072" w:type="pct"/>
            <w:vMerge/>
          </w:tcPr>
          <w:p w14:paraId="0E256E3D" w14:textId="77777777" w:rsidR="0028770C" w:rsidRPr="00FD5631" w:rsidDel="002A1D54" w:rsidRDefault="0028770C" w:rsidP="0028770C"/>
        </w:tc>
        <w:tc>
          <w:tcPr>
            <w:tcW w:w="3928" w:type="pct"/>
          </w:tcPr>
          <w:p w14:paraId="4D02E0BE" w14:textId="77777777" w:rsidR="0028770C" w:rsidRPr="00A05912" w:rsidRDefault="0028770C" w:rsidP="0028770C">
            <w:pPr>
              <w:jc w:val="both"/>
            </w:pPr>
            <w:r w:rsidRPr="00A05912">
              <w:t>Производить наладку управляющих машин на базе микропроцессоров</w:t>
            </w:r>
          </w:p>
        </w:tc>
      </w:tr>
      <w:tr w:rsidR="00FD5631" w:rsidRPr="00FD5631" w14:paraId="087163DF" w14:textId="77777777" w:rsidTr="00BD19BC">
        <w:trPr>
          <w:trHeight w:val="20"/>
        </w:trPr>
        <w:tc>
          <w:tcPr>
            <w:tcW w:w="1072" w:type="pct"/>
            <w:vMerge/>
          </w:tcPr>
          <w:p w14:paraId="5299D2F9" w14:textId="77777777" w:rsidR="0028770C" w:rsidRPr="00FD5631" w:rsidDel="002A1D54" w:rsidRDefault="0028770C" w:rsidP="0028770C"/>
        </w:tc>
        <w:tc>
          <w:tcPr>
            <w:tcW w:w="3928" w:type="pct"/>
          </w:tcPr>
          <w:p w14:paraId="723F7B7D" w14:textId="75B7B8EC" w:rsidR="0028770C" w:rsidRPr="00A05912" w:rsidRDefault="0028770C" w:rsidP="0028770C">
            <w:pPr>
              <w:jc w:val="both"/>
            </w:pPr>
            <w:r w:rsidRPr="00A05912">
              <w:t xml:space="preserve">Производить проверку и корректировку </w:t>
            </w:r>
            <w:r w:rsidR="00945DA9">
              <w:t>«</w:t>
            </w:r>
            <w:r w:rsidRPr="00945DA9">
              <w:t>нуля</w:t>
            </w:r>
            <w:r w:rsidR="00945DA9">
              <w:t>»</w:t>
            </w:r>
            <w:r w:rsidRPr="00A05912">
              <w:t xml:space="preserve"> первичных измерительных преобразователей сложных КИПиА</w:t>
            </w:r>
          </w:p>
        </w:tc>
      </w:tr>
      <w:tr w:rsidR="00FD5631" w:rsidRPr="00FD5631" w14:paraId="1C883050" w14:textId="77777777" w:rsidTr="00BD19BC">
        <w:trPr>
          <w:trHeight w:val="20"/>
        </w:trPr>
        <w:tc>
          <w:tcPr>
            <w:tcW w:w="1072" w:type="pct"/>
            <w:vMerge/>
          </w:tcPr>
          <w:p w14:paraId="0111266D" w14:textId="77777777" w:rsidR="0028770C" w:rsidRPr="00FD5631" w:rsidDel="002A1D54" w:rsidRDefault="0028770C" w:rsidP="0028770C"/>
        </w:tc>
        <w:tc>
          <w:tcPr>
            <w:tcW w:w="3928" w:type="pct"/>
          </w:tcPr>
          <w:p w14:paraId="09FBD0DC" w14:textId="77777777" w:rsidR="0028770C" w:rsidRPr="00A05912" w:rsidRDefault="0028770C" w:rsidP="0028770C">
            <w:pPr>
              <w:jc w:val="both"/>
            </w:pPr>
            <w:r w:rsidRPr="00A05912">
              <w:t>Производить ремонт, настройку и подготовку к поверке первичных измерительных преобразователей, измерительных приборов сложных КИПиА</w:t>
            </w:r>
          </w:p>
        </w:tc>
      </w:tr>
      <w:tr w:rsidR="00FD5631" w:rsidRPr="00FD5631" w14:paraId="476A34CD" w14:textId="77777777" w:rsidTr="00BD19BC">
        <w:trPr>
          <w:trHeight w:val="20"/>
        </w:trPr>
        <w:tc>
          <w:tcPr>
            <w:tcW w:w="1072" w:type="pct"/>
            <w:vMerge/>
          </w:tcPr>
          <w:p w14:paraId="2FB2285F" w14:textId="77777777" w:rsidR="0028770C" w:rsidRPr="00FD5631" w:rsidDel="002A1D54" w:rsidRDefault="0028770C" w:rsidP="0028770C"/>
        </w:tc>
        <w:tc>
          <w:tcPr>
            <w:tcW w:w="3928" w:type="pct"/>
          </w:tcPr>
          <w:p w14:paraId="60C3824A" w14:textId="77777777" w:rsidR="0028770C" w:rsidRPr="00A05912" w:rsidRDefault="0028770C" w:rsidP="0028770C">
            <w:pPr>
              <w:jc w:val="both"/>
            </w:pPr>
            <w:r w:rsidRPr="00A05912">
              <w:t>Производить автономную проверку, настройку и измерения параметров оборудования средств измерения и автоматики</w:t>
            </w:r>
          </w:p>
        </w:tc>
      </w:tr>
      <w:tr w:rsidR="00FD5631" w:rsidRPr="00FD5631" w14:paraId="0C3857A3" w14:textId="77777777" w:rsidTr="00BD19BC">
        <w:trPr>
          <w:trHeight w:val="20"/>
        </w:trPr>
        <w:tc>
          <w:tcPr>
            <w:tcW w:w="1072" w:type="pct"/>
            <w:vMerge/>
          </w:tcPr>
          <w:p w14:paraId="6AAC9DC2" w14:textId="77777777" w:rsidR="0028770C" w:rsidRPr="00FD5631" w:rsidDel="002A1D54" w:rsidRDefault="0028770C" w:rsidP="0028770C"/>
        </w:tc>
        <w:tc>
          <w:tcPr>
            <w:tcW w:w="3928" w:type="pct"/>
          </w:tcPr>
          <w:p w14:paraId="7B2D1981" w14:textId="77777777" w:rsidR="0028770C" w:rsidRPr="00A05912" w:rsidRDefault="0028770C" w:rsidP="0028770C">
            <w:pPr>
              <w:jc w:val="both"/>
            </w:pPr>
            <w:r w:rsidRPr="00A05912">
              <w:t>Разрабатывать способы наладки и схемы подключения регулируемой аппаратуры к контрольно-измерительным приборам и источникам питания</w:t>
            </w:r>
          </w:p>
        </w:tc>
      </w:tr>
      <w:tr w:rsidR="00FD5631" w:rsidRPr="00FD5631" w14:paraId="7612086F" w14:textId="77777777" w:rsidTr="00BD19BC">
        <w:trPr>
          <w:trHeight w:val="20"/>
        </w:trPr>
        <w:tc>
          <w:tcPr>
            <w:tcW w:w="1072" w:type="pct"/>
            <w:vMerge/>
          </w:tcPr>
          <w:p w14:paraId="6602C943" w14:textId="77777777" w:rsidR="001F7C67" w:rsidRPr="00FD5631" w:rsidDel="002A1D54" w:rsidRDefault="001F7C67" w:rsidP="001F7C67"/>
        </w:tc>
        <w:tc>
          <w:tcPr>
            <w:tcW w:w="3928" w:type="pct"/>
          </w:tcPr>
          <w:p w14:paraId="13EFEADE" w14:textId="0B6E5270" w:rsidR="001F7C67" w:rsidRPr="00A05912" w:rsidRDefault="001F7C67" w:rsidP="001F7C67">
            <w:pPr>
              <w:jc w:val="both"/>
            </w:pPr>
            <w:r w:rsidRPr="00A05912">
              <w:t>Производить наладку радиотехнических устройств и приборов</w:t>
            </w:r>
          </w:p>
        </w:tc>
      </w:tr>
      <w:tr w:rsidR="00FD5631" w:rsidRPr="00FD5631" w14:paraId="2118EDF2" w14:textId="77777777" w:rsidTr="00BD19BC">
        <w:trPr>
          <w:trHeight w:val="20"/>
        </w:trPr>
        <w:tc>
          <w:tcPr>
            <w:tcW w:w="1072" w:type="pct"/>
            <w:vMerge/>
          </w:tcPr>
          <w:p w14:paraId="6886BFBC" w14:textId="77777777" w:rsidR="001F7C67" w:rsidRPr="00FD5631" w:rsidDel="002A1D54" w:rsidRDefault="001F7C67" w:rsidP="001F7C67"/>
        </w:tc>
        <w:tc>
          <w:tcPr>
            <w:tcW w:w="3928" w:type="pct"/>
          </w:tcPr>
          <w:p w14:paraId="14767FFE" w14:textId="1E08E5CA" w:rsidR="001F7C67" w:rsidRPr="00A05912" w:rsidRDefault="001F7C67" w:rsidP="001F7C67">
            <w:pPr>
              <w:jc w:val="both"/>
            </w:pPr>
            <w:r w:rsidRPr="00A05912">
              <w:t>Составлять и макетировать схемы для регулирования сложных КИПиА</w:t>
            </w:r>
          </w:p>
        </w:tc>
      </w:tr>
      <w:tr w:rsidR="00FD5631" w:rsidRPr="00FD5631" w14:paraId="5CCDD0D0" w14:textId="77777777" w:rsidTr="00BD19BC">
        <w:trPr>
          <w:trHeight w:val="20"/>
        </w:trPr>
        <w:tc>
          <w:tcPr>
            <w:tcW w:w="1072" w:type="pct"/>
            <w:vMerge w:val="restart"/>
          </w:tcPr>
          <w:p w14:paraId="546D1901" w14:textId="77777777" w:rsidR="001F7C67" w:rsidRPr="00FD5631" w:rsidDel="002A1D54" w:rsidRDefault="001F7C67" w:rsidP="001F7C67">
            <w:r w:rsidRPr="00FD5631" w:rsidDel="002A1D54">
              <w:t xml:space="preserve">Необходимые </w:t>
            </w:r>
            <w:r w:rsidRPr="00FD5631">
              <w:lastRenderedPageBreak/>
              <w:t>знания</w:t>
            </w:r>
          </w:p>
        </w:tc>
        <w:tc>
          <w:tcPr>
            <w:tcW w:w="3928" w:type="pct"/>
          </w:tcPr>
          <w:p w14:paraId="78652F20" w14:textId="77777777" w:rsidR="001F7C67" w:rsidRPr="00A05912" w:rsidRDefault="001F7C67" w:rsidP="001F7C67">
            <w:pPr>
              <w:jc w:val="both"/>
            </w:pPr>
            <w:r w:rsidRPr="00A05912">
              <w:lastRenderedPageBreak/>
              <w:t>Требования, предъявляемые к рабочему месту при наладке сложных КИПиА</w:t>
            </w:r>
          </w:p>
        </w:tc>
      </w:tr>
      <w:tr w:rsidR="00FD5631" w:rsidRPr="00FD5631" w14:paraId="2C459FD3" w14:textId="77777777" w:rsidTr="00BD19BC">
        <w:trPr>
          <w:trHeight w:val="20"/>
        </w:trPr>
        <w:tc>
          <w:tcPr>
            <w:tcW w:w="1072" w:type="pct"/>
            <w:vMerge/>
          </w:tcPr>
          <w:p w14:paraId="5ED0B4DF" w14:textId="77777777" w:rsidR="001F7C67" w:rsidRPr="00FD5631" w:rsidDel="002A1D54" w:rsidRDefault="001F7C67" w:rsidP="001F7C67"/>
        </w:tc>
        <w:tc>
          <w:tcPr>
            <w:tcW w:w="3928" w:type="pct"/>
          </w:tcPr>
          <w:p w14:paraId="07B7ABC7" w14:textId="77777777" w:rsidR="001F7C67" w:rsidRPr="00A05912" w:rsidRDefault="001F7C67" w:rsidP="001F7C67">
            <w:pPr>
              <w:jc w:val="both"/>
            </w:pPr>
            <w:r w:rsidRPr="00A05912">
              <w:t>Виды, конструкция, назначение, возможности и правила использования инструментов и приспособлений при наладке сложных КИПиА</w:t>
            </w:r>
          </w:p>
        </w:tc>
      </w:tr>
      <w:tr w:rsidR="00FD5631" w:rsidRPr="00FD5631" w14:paraId="4CF5AE11" w14:textId="77777777" w:rsidTr="00BD19BC">
        <w:trPr>
          <w:trHeight w:val="20"/>
        </w:trPr>
        <w:tc>
          <w:tcPr>
            <w:tcW w:w="1072" w:type="pct"/>
            <w:vMerge/>
          </w:tcPr>
          <w:p w14:paraId="061133C7" w14:textId="77777777" w:rsidR="001F7C67" w:rsidRPr="00FD5631" w:rsidDel="002A1D54" w:rsidRDefault="001F7C67" w:rsidP="001F7C67"/>
        </w:tc>
        <w:tc>
          <w:tcPr>
            <w:tcW w:w="3928" w:type="pct"/>
          </w:tcPr>
          <w:p w14:paraId="5CFC0FC4" w14:textId="77777777" w:rsidR="001F7C67" w:rsidRPr="00A05912" w:rsidRDefault="001F7C67" w:rsidP="001F7C67">
            <w:pPr>
              <w:jc w:val="both"/>
            </w:pPr>
            <w:r w:rsidRPr="00A05912">
              <w:t>Основные форматы представления электронной графической и текстовой информации</w:t>
            </w:r>
          </w:p>
        </w:tc>
      </w:tr>
      <w:tr w:rsidR="00FD5631" w:rsidRPr="00FD5631" w14:paraId="6F7FA549" w14:textId="77777777" w:rsidTr="00BD19BC">
        <w:trPr>
          <w:trHeight w:val="20"/>
        </w:trPr>
        <w:tc>
          <w:tcPr>
            <w:tcW w:w="1072" w:type="pct"/>
            <w:vMerge/>
          </w:tcPr>
          <w:p w14:paraId="0823902E" w14:textId="77777777" w:rsidR="001F7C67" w:rsidRPr="00FD5631" w:rsidDel="002A1D54" w:rsidRDefault="001F7C67" w:rsidP="001F7C67"/>
        </w:tc>
        <w:tc>
          <w:tcPr>
            <w:tcW w:w="3928" w:type="pct"/>
          </w:tcPr>
          <w:p w14:paraId="575EEB8F" w14:textId="77777777" w:rsidR="001F7C67" w:rsidRPr="00A05912" w:rsidRDefault="001F7C67" w:rsidP="001F7C67">
            <w:pPr>
              <w:jc w:val="both"/>
            </w:pPr>
            <w:r w:rsidRPr="00A05912">
              <w:t>Прикладные компьютерные программы для просмотра текстовой информации: наименования, возможности и порядок работы в них</w:t>
            </w:r>
          </w:p>
        </w:tc>
      </w:tr>
      <w:tr w:rsidR="00FD5631" w:rsidRPr="00FD5631" w14:paraId="6C86C93B" w14:textId="77777777" w:rsidTr="00BD19BC">
        <w:trPr>
          <w:trHeight w:val="20"/>
        </w:trPr>
        <w:tc>
          <w:tcPr>
            <w:tcW w:w="1072" w:type="pct"/>
            <w:vMerge/>
          </w:tcPr>
          <w:p w14:paraId="0EF4E7A5" w14:textId="77777777" w:rsidR="001F7C67" w:rsidRPr="00FD5631" w:rsidDel="002A1D54" w:rsidRDefault="001F7C67" w:rsidP="001F7C67"/>
        </w:tc>
        <w:tc>
          <w:tcPr>
            <w:tcW w:w="3928" w:type="pct"/>
          </w:tcPr>
          <w:p w14:paraId="64675DCF" w14:textId="77777777" w:rsidR="001F7C67" w:rsidRPr="00A05912" w:rsidRDefault="001F7C67" w:rsidP="001F7C67">
            <w:pPr>
              <w:jc w:val="both"/>
            </w:pPr>
            <w:r w:rsidRPr="00A05912">
              <w:t>Прикладные компьютерные программы для просмотра графической информации: наименования, возможности и порядок работы в них</w:t>
            </w:r>
          </w:p>
        </w:tc>
      </w:tr>
      <w:tr w:rsidR="00FD5631" w:rsidRPr="00FD5631" w14:paraId="5565FD7E" w14:textId="77777777" w:rsidTr="00BD19BC">
        <w:trPr>
          <w:trHeight w:val="20"/>
        </w:trPr>
        <w:tc>
          <w:tcPr>
            <w:tcW w:w="1072" w:type="pct"/>
            <w:vMerge/>
          </w:tcPr>
          <w:p w14:paraId="09E2C004" w14:textId="77777777" w:rsidR="001F7C67" w:rsidRPr="00FD5631" w:rsidDel="002A1D54" w:rsidRDefault="001F7C67" w:rsidP="001F7C67"/>
        </w:tc>
        <w:tc>
          <w:tcPr>
            <w:tcW w:w="3928" w:type="pct"/>
          </w:tcPr>
          <w:p w14:paraId="5AED1C5D" w14:textId="77777777" w:rsidR="001F7C67" w:rsidRPr="00A05912" w:rsidRDefault="001F7C67" w:rsidP="001F7C67">
            <w:pPr>
              <w:jc w:val="both"/>
            </w:pPr>
            <w:r w:rsidRPr="00A05912">
              <w:t>Виды, назначение и порядок применения устройств вывода графической и текстовой информации</w:t>
            </w:r>
          </w:p>
        </w:tc>
      </w:tr>
      <w:tr w:rsidR="00FD5631" w:rsidRPr="00FD5631" w14:paraId="763CED03" w14:textId="77777777" w:rsidTr="00BD19BC">
        <w:trPr>
          <w:trHeight w:val="20"/>
        </w:trPr>
        <w:tc>
          <w:tcPr>
            <w:tcW w:w="1072" w:type="pct"/>
            <w:vMerge/>
          </w:tcPr>
          <w:p w14:paraId="44BA9F38" w14:textId="77777777" w:rsidR="001F7C67" w:rsidRPr="00FD5631" w:rsidDel="002A1D54" w:rsidRDefault="001F7C67" w:rsidP="001F7C67"/>
        </w:tc>
        <w:tc>
          <w:tcPr>
            <w:tcW w:w="3928" w:type="pct"/>
          </w:tcPr>
          <w:p w14:paraId="467AF605" w14:textId="77777777" w:rsidR="001F7C67" w:rsidRPr="00A05912" w:rsidRDefault="001F7C67" w:rsidP="001F7C67">
            <w:pPr>
              <w:jc w:val="both"/>
            </w:pPr>
            <w:r w:rsidRPr="00A05912">
              <w:t>Порядок работы с электронным архивом технической документации</w:t>
            </w:r>
          </w:p>
        </w:tc>
      </w:tr>
      <w:tr w:rsidR="00FD5631" w:rsidRPr="00FD5631" w14:paraId="675D3278" w14:textId="77777777" w:rsidTr="00BD19BC">
        <w:trPr>
          <w:trHeight w:val="20"/>
        </w:trPr>
        <w:tc>
          <w:tcPr>
            <w:tcW w:w="1072" w:type="pct"/>
            <w:vMerge/>
          </w:tcPr>
          <w:p w14:paraId="7E923AF2" w14:textId="77777777" w:rsidR="005455A5" w:rsidRPr="00FD5631" w:rsidDel="002A1D54" w:rsidRDefault="005455A5" w:rsidP="005455A5"/>
        </w:tc>
        <w:tc>
          <w:tcPr>
            <w:tcW w:w="3928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4AEC53F1" w14:textId="7CE25EDF" w:rsidR="005455A5" w:rsidRPr="00A05912" w:rsidRDefault="005455A5" w:rsidP="005455A5">
            <w:pPr>
              <w:jc w:val="both"/>
            </w:pPr>
            <w:r w:rsidRPr="00A05912">
              <w:t>Виды, назначение и область применения контрольно-измерительных приборов</w:t>
            </w:r>
          </w:p>
        </w:tc>
      </w:tr>
      <w:tr w:rsidR="00FD5631" w:rsidRPr="00FD5631" w14:paraId="4B0CE9F8" w14:textId="77777777" w:rsidTr="00BD19BC">
        <w:trPr>
          <w:trHeight w:val="20"/>
        </w:trPr>
        <w:tc>
          <w:tcPr>
            <w:tcW w:w="1072" w:type="pct"/>
            <w:vMerge/>
          </w:tcPr>
          <w:p w14:paraId="7D661156" w14:textId="77777777" w:rsidR="005455A5" w:rsidRPr="00FD5631" w:rsidDel="002A1D54" w:rsidRDefault="005455A5" w:rsidP="005455A5"/>
        </w:tc>
        <w:tc>
          <w:tcPr>
            <w:tcW w:w="3928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4FB41816" w14:textId="135E9770" w:rsidR="005455A5" w:rsidRPr="00A05912" w:rsidRDefault="005455A5" w:rsidP="005455A5">
            <w:pPr>
              <w:jc w:val="both"/>
            </w:pPr>
            <w:r w:rsidRPr="00A05912">
              <w:t>Назначение измерительного преобразователя</w:t>
            </w:r>
          </w:p>
        </w:tc>
      </w:tr>
      <w:tr w:rsidR="00FD5631" w:rsidRPr="00FD5631" w14:paraId="4395B99C" w14:textId="77777777" w:rsidTr="00BD19BC">
        <w:trPr>
          <w:trHeight w:val="20"/>
        </w:trPr>
        <w:tc>
          <w:tcPr>
            <w:tcW w:w="1072" w:type="pct"/>
            <w:vMerge/>
          </w:tcPr>
          <w:p w14:paraId="4978B11A" w14:textId="77777777" w:rsidR="005455A5" w:rsidRPr="00FD5631" w:rsidDel="002A1D54" w:rsidRDefault="005455A5" w:rsidP="005455A5"/>
        </w:tc>
        <w:tc>
          <w:tcPr>
            <w:tcW w:w="3928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362EFC67" w14:textId="2EE45212" w:rsidR="005455A5" w:rsidRPr="00A05912" w:rsidRDefault="005455A5" w:rsidP="005455A5">
            <w:pPr>
              <w:jc w:val="both"/>
            </w:pPr>
            <w:r w:rsidRPr="00A05912">
              <w:t>Понятие надежности и безотказности систем технологического контроля и управления</w:t>
            </w:r>
          </w:p>
        </w:tc>
      </w:tr>
      <w:tr w:rsidR="00FD5631" w:rsidRPr="00FD5631" w14:paraId="531C5B11" w14:textId="77777777" w:rsidTr="00BD19BC">
        <w:trPr>
          <w:trHeight w:val="20"/>
        </w:trPr>
        <w:tc>
          <w:tcPr>
            <w:tcW w:w="1072" w:type="pct"/>
            <w:vMerge/>
          </w:tcPr>
          <w:p w14:paraId="61FE665E" w14:textId="77777777" w:rsidR="005455A5" w:rsidRPr="00FD5631" w:rsidDel="002A1D54" w:rsidRDefault="005455A5" w:rsidP="005455A5"/>
        </w:tc>
        <w:tc>
          <w:tcPr>
            <w:tcW w:w="3928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77AA1609" w14:textId="082D40BA" w:rsidR="005455A5" w:rsidRPr="00A05912" w:rsidRDefault="005455A5" w:rsidP="005455A5">
            <w:pPr>
              <w:jc w:val="both"/>
            </w:pPr>
            <w:r w:rsidRPr="00A05912">
              <w:t>Виды, конструкция и область применения контрольно-измерительной аппаратуры для наладочных работ</w:t>
            </w:r>
          </w:p>
        </w:tc>
      </w:tr>
      <w:tr w:rsidR="00FD5631" w:rsidRPr="00FD5631" w14:paraId="6B61EC96" w14:textId="77777777" w:rsidTr="00BD19BC">
        <w:trPr>
          <w:trHeight w:val="20"/>
        </w:trPr>
        <w:tc>
          <w:tcPr>
            <w:tcW w:w="1072" w:type="pct"/>
            <w:vMerge/>
          </w:tcPr>
          <w:p w14:paraId="01DE8880" w14:textId="77777777" w:rsidR="005455A5" w:rsidRPr="00FD5631" w:rsidDel="002A1D54" w:rsidRDefault="005455A5" w:rsidP="005455A5"/>
        </w:tc>
        <w:tc>
          <w:tcPr>
            <w:tcW w:w="3928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51274A80" w14:textId="4B18DE49" w:rsidR="005455A5" w:rsidRPr="00A05912" w:rsidRDefault="005455A5" w:rsidP="005455A5">
            <w:pPr>
              <w:jc w:val="both"/>
            </w:pPr>
            <w:r w:rsidRPr="00A05912">
              <w:t>Методы измерения электрических величин</w:t>
            </w:r>
          </w:p>
        </w:tc>
      </w:tr>
      <w:tr w:rsidR="00FD5631" w:rsidRPr="00FD5631" w14:paraId="494509B0" w14:textId="77777777" w:rsidTr="00BD19BC">
        <w:trPr>
          <w:trHeight w:val="20"/>
        </w:trPr>
        <w:tc>
          <w:tcPr>
            <w:tcW w:w="1072" w:type="pct"/>
            <w:vMerge/>
          </w:tcPr>
          <w:p w14:paraId="26BE3067" w14:textId="77777777" w:rsidR="005455A5" w:rsidRPr="00FD5631" w:rsidDel="002A1D54" w:rsidRDefault="005455A5" w:rsidP="005455A5"/>
        </w:tc>
        <w:tc>
          <w:tcPr>
            <w:tcW w:w="3928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6953A746" w14:textId="141471A3" w:rsidR="005455A5" w:rsidRPr="00A05912" w:rsidRDefault="005455A5" w:rsidP="005455A5">
            <w:pPr>
              <w:jc w:val="both"/>
            </w:pPr>
            <w:r w:rsidRPr="00A05912">
              <w:t>Операции, выполняемые при наладке приборов для измерения электрических величин</w:t>
            </w:r>
          </w:p>
        </w:tc>
      </w:tr>
      <w:tr w:rsidR="00FD5631" w:rsidRPr="00FD5631" w14:paraId="0FAE3306" w14:textId="77777777" w:rsidTr="00BD19BC">
        <w:trPr>
          <w:trHeight w:val="20"/>
        </w:trPr>
        <w:tc>
          <w:tcPr>
            <w:tcW w:w="1072" w:type="pct"/>
            <w:vMerge/>
          </w:tcPr>
          <w:p w14:paraId="789175EF" w14:textId="77777777" w:rsidR="005455A5" w:rsidRPr="00FD5631" w:rsidDel="002A1D54" w:rsidRDefault="005455A5" w:rsidP="005455A5"/>
        </w:tc>
        <w:tc>
          <w:tcPr>
            <w:tcW w:w="3928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7F663939" w14:textId="6F5828E5" w:rsidR="005455A5" w:rsidRPr="00A05912" w:rsidRDefault="005455A5" w:rsidP="005455A5">
            <w:pPr>
              <w:jc w:val="both"/>
            </w:pPr>
            <w:r w:rsidRPr="00A05912">
              <w:t>Виды, назначение и конструкция линий связи между приборами и средствами автоматизации</w:t>
            </w:r>
          </w:p>
        </w:tc>
      </w:tr>
      <w:tr w:rsidR="00FD5631" w:rsidRPr="00FD5631" w14:paraId="7B7649E6" w14:textId="77777777" w:rsidTr="00BD19BC">
        <w:trPr>
          <w:trHeight w:val="20"/>
        </w:trPr>
        <w:tc>
          <w:tcPr>
            <w:tcW w:w="1072" w:type="pct"/>
            <w:vMerge/>
          </w:tcPr>
          <w:p w14:paraId="4CDBADCA" w14:textId="77777777" w:rsidR="005455A5" w:rsidRPr="00FD5631" w:rsidDel="002A1D54" w:rsidRDefault="005455A5" w:rsidP="005455A5"/>
        </w:tc>
        <w:tc>
          <w:tcPr>
            <w:tcW w:w="3928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22A6FE4B" w14:textId="2425B940" w:rsidR="005455A5" w:rsidRPr="00A05912" w:rsidRDefault="005455A5" w:rsidP="005455A5">
            <w:pPr>
              <w:jc w:val="both"/>
            </w:pPr>
            <w:r w:rsidRPr="00A05912">
              <w:t>Порядок визуальной и инструментальной проверки правильности монтажа электрических проводок</w:t>
            </w:r>
          </w:p>
        </w:tc>
      </w:tr>
      <w:tr w:rsidR="00FD5631" w:rsidRPr="00FD5631" w14:paraId="2D0DC8DD" w14:textId="77777777" w:rsidTr="00BD19BC">
        <w:trPr>
          <w:trHeight w:val="20"/>
        </w:trPr>
        <w:tc>
          <w:tcPr>
            <w:tcW w:w="1072" w:type="pct"/>
            <w:vMerge/>
          </w:tcPr>
          <w:p w14:paraId="03FE07C7" w14:textId="77777777" w:rsidR="005455A5" w:rsidRPr="00FD5631" w:rsidDel="002A1D54" w:rsidRDefault="005455A5" w:rsidP="005455A5"/>
        </w:tc>
        <w:tc>
          <w:tcPr>
            <w:tcW w:w="3928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437CFD4A" w14:textId="5640A0FE" w:rsidR="005455A5" w:rsidRPr="00A05912" w:rsidRDefault="005455A5" w:rsidP="005455A5">
            <w:pPr>
              <w:jc w:val="both"/>
            </w:pPr>
            <w:r w:rsidRPr="00A05912">
              <w:t>Требования, предъявляемые к трубным проводкам систем контроля и автоматики</w:t>
            </w:r>
          </w:p>
        </w:tc>
      </w:tr>
      <w:tr w:rsidR="00FD5631" w:rsidRPr="00FD5631" w14:paraId="42F38697" w14:textId="77777777" w:rsidTr="00BD19BC">
        <w:trPr>
          <w:trHeight w:val="20"/>
        </w:trPr>
        <w:tc>
          <w:tcPr>
            <w:tcW w:w="1072" w:type="pct"/>
            <w:vMerge/>
          </w:tcPr>
          <w:p w14:paraId="04DF9CFB" w14:textId="77777777" w:rsidR="005455A5" w:rsidRPr="00FD5631" w:rsidDel="002A1D54" w:rsidRDefault="005455A5" w:rsidP="005455A5"/>
        </w:tc>
        <w:tc>
          <w:tcPr>
            <w:tcW w:w="3928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119602BB" w14:textId="086D1AD3" w:rsidR="005455A5" w:rsidRPr="00A05912" w:rsidRDefault="005455A5" w:rsidP="005455A5">
            <w:pPr>
              <w:jc w:val="both"/>
            </w:pPr>
            <w:r w:rsidRPr="00A05912">
              <w:t>Виды, конструкция и назначение приборов и датчиков для измерения температуры</w:t>
            </w:r>
          </w:p>
        </w:tc>
      </w:tr>
      <w:tr w:rsidR="00FD5631" w:rsidRPr="00FD5631" w14:paraId="335D5E96" w14:textId="77777777" w:rsidTr="00BD19BC">
        <w:trPr>
          <w:trHeight w:val="20"/>
        </w:trPr>
        <w:tc>
          <w:tcPr>
            <w:tcW w:w="1072" w:type="pct"/>
            <w:vMerge/>
          </w:tcPr>
          <w:p w14:paraId="407B7D93" w14:textId="77777777" w:rsidR="005455A5" w:rsidRPr="00FD5631" w:rsidDel="002A1D54" w:rsidRDefault="005455A5" w:rsidP="005455A5"/>
        </w:tc>
        <w:tc>
          <w:tcPr>
            <w:tcW w:w="3928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5C8D4A04" w14:textId="1934323F" w:rsidR="005455A5" w:rsidRPr="00A05912" w:rsidRDefault="005455A5" w:rsidP="005455A5">
            <w:pPr>
              <w:jc w:val="both"/>
            </w:pPr>
            <w:r w:rsidRPr="00A05912">
              <w:t>Правила наладки и регулировки термометров после монтажа</w:t>
            </w:r>
          </w:p>
        </w:tc>
      </w:tr>
      <w:tr w:rsidR="00FD5631" w:rsidRPr="00FD5631" w14:paraId="2B6A5736" w14:textId="77777777" w:rsidTr="00BD19BC">
        <w:trPr>
          <w:trHeight w:val="20"/>
        </w:trPr>
        <w:tc>
          <w:tcPr>
            <w:tcW w:w="1072" w:type="pct"/>
            <w:vMerge/>
          </w:tcPr>
          <w:p w14:paraId="20025FE2" w14:textId="77777777" w:rsidR="005455A5" w:rsidRPr="00FD5631" w:rsidDel="002A1D54" w:rsidRDefault="005455A5" w:rsidP="005455A5"/>
        </w:tc>
        <w:tc>
          <w:tcPr>
            <w:tcW w:w="3928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16252E35" w14:textId="02785988" w:rsidR="005455A5" w:rsidRPr="00A05912" w:rsidRDefault="005455A5" w:rsidP="005455A5">
            <w:pPr>
              <w:jc w:val="both"/>
            </w:pPr>
            <w:r w:rsidRPr="00A05912">
              <w:t>Виды, назначение, область применения вторичных приборов в системах измерения температуры</w:t>
            </w:r>
          </w:p>
        </w:tc>
      </w:tr>
      <w:tr w:rsidR="00FD5631" w:rsidRPr="00FD5631" w14:paraId="37415FB9" w14:textId="77777777" w:rsidTr="00BD19BC">
        <w:trPr>
          <w:trHeight w:val="20"/>
        </w:trPr>
        <w:tc>
          <w:tcPr>
            <w:tcW w:w="1072" w:type="pct"/>
            <w:vMerge/>
          </w:tcPr>
          <w:p w14:paraId="29A06FAF" w14:textId="77777777" w:rsidR="005455A5" w:rsidRPr="00FD5631" w:rsidDel="002A1D54" w:rsidRDefault="005455A5" w:rsidP="005455A5"/>
        </w:tc>
        <w:tc>
          <w:tcPr>
            <w:tcW w:w="3928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0AE967D7" w14:textId="5E0F6430" w:rsidR="005455A5" w:rsidRPr="00A05912" w:rsidRDefault="005455A5" w:rsidP="005455A5">
            <w:pPr>
              <w:jc w:val="both"/>
            </w:pPr>
            <w:r w:rsidRPr="00A05912">
              <w:t>Правила проверки систем измерения давления после монтажа</w:t>
            </w:r>
          </w:p>
        </w:tc>
      </w:tr>
      <w:tr w:rsidR="00FD5631" w:rsidRPr="00FD5631" w14:paraId="61458D3F" w14:textId="77777777" w:rsidTr="00BD19BC">
        <w:trPr>
          <w:trHeight w:val="20"/>
        </w:trPr>
        <w:tc>
          <w:tcPr>
            <w:tcW w:w="1072" w:type="pct"/>
            <w:vMerge/>
          </w:tcPr>
          <w:p w14:paraId="62021405" w14:textId="77777777" w:rsidR="005455A5" w:rsidRPr="00FD5631" w:rsidDel="002A1D54" w:rsidRDefault="005455A5" w:rsidP="005455A5"/>
        </w:tc>
        <w:tc>
          <w:tcPr>
            <w:tcW w:w="3928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04C6FF87" w14:textId="0F835E9C" w:rsidR="005455A5" w:rsidRPr="00A05912" w:rsidRDefault="005455A5" w:rsidP="005455A5">
            <w:pPr>
              <w:jc w:val="both"/>
            </w:pPr>
            <w:r w:rsidRPr="00A05912">
              <w:t>Способы гашения пульсаций</w:t>
            </w:r>
          </w:p>
        </w:tc>
      </w:tr>
      <w:tr w:rsidR="00FD5631" w:rsidRPr="00FD5631" w14:paraId="06DA1FA5" w14:textId="77777777" w:rsidTr="00BD19BC">
        <w:trPr>
          <w:trHeight w:val="20"/>
        </w:trPr>
        <w:tc>
          <w:tcPr>
            <w:tcW w:w="1072" w:type="pct"/>
            <w:vMerge/>
          </w:tcPr>
          <w:p w14:paraId="4448945C" w14:textId="77777777" w:rsidR="005455A5" w:rsidRPr="00FD5631" w:rsidDel="002A1D54" w:rsidRDefault="005455A5" w:rsidP="005455A5"/>
        </w:tc>
        <w:tc>
          <w:tcPr>
            <w:tcW w:w="3928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2F706B88" w14:textId="3DD130A2" w:rsidR="005455A5" w:rsidRPr="00A05912" w:rsidRDefault="005455A5" w:rsidP="005455A5">
            <w:pPr>
              <w:jc w:val="both"/>
            </w:pPr>
            <w:r w:rsidRPr="00A05912">
              <w:t>Виды, конструкция и область применения приборов для измерения расхода и уровня</w:t>
            </w:r>
          </w:p>
        </w:tc>
      </w:tr>
      <w:tr w:rsidR="00FD5631" w:rsidRPr="00FD5631" w14:paraId="60548581" w14:textId="77777777" w:rsidTr="00BD19BC">
        <w:trPr>
          <w:trHeight w:val="20"/>
        </w:trPr>
        <w:tc>
          <w:tcPr>
            <w:tcW w:w="1072" w:type="pct"/>
            <w:vMerge/>
          </w:tcPr>
          <w:p w14:paraId="78FCAB3E" w14:textId="77777777" w:rsidR="005455A5" w:rsidRPr="00FD5631" w:rsidDel="002A1D54" w:rsidRDefault="005455A5" w:rsidP="005455A5"/>
        </w:tc>
        <w:tc>
          <w:tcPr>
            <w:tcW w:w="3928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10427378" w14:textId="08F4A9FD" w:rsidR="005455A5" w:rsidRPr="00A05912" w:rsidRDefault="005455A5" w:rsidP="007A2BA8">
            <w:pPr>
              <w:jc w:val="both"/>
            </w:pPr>
            <w:r w:rsidRPr="00A05912">
              <w:t>Правила наладки приборов для измерения расход</w:t>
            </w:r>
            <w:r w:rsidR="007A2BA8">
              <w:t>а</w:t>
            </w:r>
            <w:r w:rsidRPr="00A05912">
              <w:t xml:space="preserve"> и уровня</w:t>
            </w:r>
          </w:p>
        </w:tc>
      </w:tr>
      <w:tr w:rsidR="00FD5631" w:rsidRPr="00FD5631" w14:paraId="045023BA" w14:textId="77777777" w:rsidTr="00BD19BC">
        <w:trPr>
          <w:trHeight w:val="20"/>
        </w:trPr>
        <w:tc>
          <w:tcPr>
            <w:tcW w:w="1072" w:type="pct"/>
            <w:vMerge/>
          </w:tcPr>
          <w:p w14:paraId="25928792" w14:textId="77777777" w:rsidR="005455A5" w:rsidRPr="00FD5631" w:rsidDel="002A1D54" w:rsidRDefault="005455A5" w:rsidP="005455A5"/>
        </w:tc>
        <w:tc>
          <w:tcPr>
            <w:tcW w:w="3928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0167C07D" w14:textId="4274BA99" w:rsidR="005455A5" w:rsidRPr="00A05912" w:rsidRDefault="005455A5" w:rsidP="005455A5">
            <w:pPr>
              <w:jc w:val="both"/>
            </w:pPr>
            <w:r w:rsidRPr="00A05912">
              <w:t>Виды, конструкция и область применения устройств управления</w:t>
            </w:r>
          </w:p>
        </w:tc>
      </w:tr>
      <w:tr w:rsidR="00FD5631" w:rsidRPr="00FD5631" w14:paraId="6FC6DDFB" w14:textId="77777777" w:rsidTr="00BD19BC">
        <w:trPr>
          <w:trHeight w:val="20"/>
        </w:trPr>
        <w:tc>
          <w:tcPr>
            <w:tcW w:w="1072" w:type="pct"/>
            <w:vMerge/>
          </w:tcPr>
          <w:p w14:paraId="11773F69" w14:textId="77777777" w:rsidR="005455A5" w:rsidRPr="00FD5631" w:rsidDel="002A1D54" w:rsidRDefault="005455A5" w:rsidP="005455A5"/>
        </w:tc>
        <w:tc>
          <w:tcPr>
            <w:tcW w:w="3928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26C85DE5" w14:textId="13274498" w:rsidR="005455A5" w:rsidRPr="00A05912" w:rsidRDefault="005455A5" w:rsidP="005455A5">
            <w:pPr>
              <w:jc w:val="both"/>
            </w:pPr>
            <w:r w:rsidRPr="00A05912">
              <w:t>Виды, конструкция и область применения аппаратов защиты</w:t>
            </w:r>
          </w:p>
        </w:tc>
      </w:tr>
      <w:tr w:rsidR="00FD5631" w:rsidRPr="00FD5631" w14:paraId="276B8A70" w14:textId="77777777" w:rsidTr="00BD19BC">
        <w:trPr>
          <w:trHeight w:val="20"/>
        </w:trPr>
        <w:tc>
          <w:tcPr>
            <w:tcW w:w="1072" w:type="pct"/>
            <w:vMerge/>
          </w:tcPr>
          <w:p w14:paraId="3B3ED6A7" w14:textId="77777777" w:rsidR="005455A5" w:rsidRPr="00FD5631" w:rsidDel="002A1D54" w:rsidRDefault="005455A5" w:rsidP="005455A5"/>
        </w:tc>
        <w:tc>
          <w:tcPr>
            <w:tcW w:w="3928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74BD90DE" w14:textId="647F39DB" w:rsidR="005455A5" w:rsidRPr="00A05912" w:rsidRDefault="005455A5" w:rsidP="005455A5">
            <w:pPr>
              <w:jc w:val="both"/>
            </w:pPr>
            <w:r w:rsidRPr="00A05912">
              <w:t>Виды, конструкция и область применения устройств автоматики</w:t>
            </w:r>
          </w:p>
        </w:tc>
      </w:tr>
      <w:tr w:rsidR="00FD5631" w:rsidRPr="00FD5631" w14:paraId="44CFE7AC" w14:textId="77777777" w:rsidTr="00BD19BC">
        <w:trPr>
          <w:trHeight w:val="20"/>
        </w:trPr>
        <w:tc>
          <w:tcPr>
            <w:tcW w:w="1072" w:type="pct"/>
            <w:vMerge/>
          </w:tcPr>
          <w:p w14:paraId="63AAB2D7" w14:textId="77777777" w:rsidR="005455A5" w:rsidRPr="00FD5631" w:rsidDel="002A1D54" w:rsidRDefault="005455A5" w:rsidP="005455A5"/>
        </w:tc>
        <w:tc>
          <w:tcPr>
            <w:tcW w:w="3928" w:type="pct"/>
          </w:tcPr>
          <w:p w14:paraId="269BDF3D" w14:textId="7FDB8110" w:rsidR="005455A5" w:rsidRPr="00A05912" w:rsidRDefault="005455A5" w:rsidP="005455A5">
            <w:pPr>
              <w:jc w:val="both"/>
            </w:pPr>
            <w:r w:rsidRPr="00A05912">
              <w:t>Основные и вспомогательные функции автоматических систем управления электроприводом</w:t>
            </w:r>
          </w:p>
        </w:tc>
      </w:tr>
      <w:tr w:rsidR="00FD5631" w:rsidRPr="00FD5631" w14:paraId="27435C24" w14:textId="77777777" w:rsidTr="00BD19BC">
        <w:trPr>
          <w:trHeight w:val="20"/>
        </w:trPr>
        <w:tc>
          <w:tcPr>
            <w:tcW w:w="1072" w:type="pct"/>
            <w:vMerge/>
          </w:tcPr>
          <w:p w14:paraId="76F79A62" w14:textId="77777777" w:rsidR="005455A5" w:rsidRPr="00FD5631" w:rsidDel="002A1D54" w:rsidRDefault="005455A5" w:rsidP="005455A5"/>
        </w:tc>
        <w:tc>
          <w:tcPr>
            <w:tcW w:w="3928" w:type="pct"/>
          </w:tcPr>
          <w:p w14:paraId="13EA86D5" w14:textId="22F34258" w:rsidR="005455A5" w:rsidRPr="00A05912" w:rsidRDefault="005455A5" w:rsidP="005455A5">
            <w:pPr>
              <w:jc w:val="both"/>
            </w:pPr>
            <w:r w:rsidRPr="00A05912">
              <w:t>Принципы управления электроприводом</w:t>
            </w:r>
          </w:p>
        </w:tc>
      </w:tr>
      <w:tr w:rsidR="00FD5631" w:rsidRPr="00FD5631" w14:paraId="6BD9BD3D" w14:textId="77777777" w:rsidTr="00BD19BC">
        <w:trPr>
          <w:trHeight w:val="20"/>
        </w:trPr>
        <w:tc>
          <w:tcPr>
            <w:tcW w:w="1072" w:type="pct"/>
            <w:vMerge/>
          </w:tcPr>
          <w:p w14:paraId="5E32A4D9" w14:textId="77777777" w:rsidR="005455A5" w:rsidRPr="00FD5631" w:rsidDel="002A1D54" w:rsidRDefault="005455A5" w:rsidP="005455A5"/>
        </w:tc>
        <w:tc>
          <w:tcPr>
            <w:tcW w:w="3928" w:type="pct"/>
          </w:tcPr>
          <w:p w14:paraId="57EAF584" w14:textId="6944E370" w:rsidR="005455A5" w:rsidRPr="00A05912" w:rsidRDefault="005455A5" w:rsidP="005455A5">
            <w:pPr>
              <w:jc w:val="both"/>
            </w:pPr>
            <w:r w:rsidRPr="00A05912">
              <w:t>Правила наладки схем управления электроприводом</w:t>
            </w:r>
          </w:p>
        </w:tc>
      </w:tr>
      <w:tr w:rsidR="00FD5631" w:rsidRPr="00FD5631" w14:paraId="362A7903" w14:textId="77777777" w:rsidTr="00BD19BC">
        <w:trPr>
          <w:trHeight w:val="20"/>
        </w:trPr>
        <w:tc>
          <w:tcPr>
            <w:tcW w:w="1072" w:type="pct"/>
            <w:vMerge/>
          </w:tcPr>
          <w:p w14:paraId="1B3DC9C5" w14:textId="77777777" w:rsidR="005455A5" w:rsidRPr="00FD5631" w:rsidDel="002A1D54" w:rsidRDefault="005455A5" w:rsidP="005455A5"/>
        </w:tc>
        <w:tc>
          <w:tcPr>
            <w:tcW w:w="3928" w:type="pct"/>
          </w:tcPr>
          <w:p w14:paraId="2C7240BE" w14:textId="2CD84F6C" w:rsidR="005455A5" w:rsidRPr="00A05912" w:rsidRDefault="005455A5" w:rsidP="005455A5">
            <w:pPr>
              <w:jc w:val="both"/>
            </w:pPr>
            <w:r w:rsidRPr="00A05912">
              <w:t>Устройство и принцип работы полупроводниковых элементов, входящих в состав сложных КИПиА</w:t>
            </w:r>
          </w:p>
        </w:tc>
      </w:tr>
      <w:tr w:rsidR="00FD5631" w:rsidRPr="00FD5631" w14:paraId="1E0DABF7" w14:textId="77777777" w:rsidTr="00BD19BC">
        <w:trPr>
          <w:trHeight w:val="20"/>
        </w:trPr>
        <w:tc>
          <w:tcPr>
            <w:tcW w:w="1072" w:type="pct"/>
            <w:vMerge/>
          </w:tcPr>
          <w:p w14:paraId="16714694" w14:textId="77777777" w:rsidR="005455A5" w:rsidRPr="00FD5631" w:rsidDel="002A1D54" w:rsidRDefault="005455A5" w:rsidP="005455A5"/>
        </w:tc>
        <w:tc>
          <w:tcPr>
            <w:tcW w:w="3928" w:type="pct"/>
          </w:tcPr>
          <w:p w14:paraId="12AD511E" w14:textId="3C72ACA3" w:rsidR="005455A5" w:rsidRPr="00A05912" w:rsidRDefault="005455A5" w:rsidP="005455A5">
            <w:pPr>
              <w:jc w:val="both"/>
            </w:pPr>
            <w:r w:rsidRPr="00A05912">
              <w:t xml:space="preserve">Основы электроники, электротехники и радиотехники </w:t>
            </w:r>
          </w:p>
        </w:tc>
      </w:tr>
      <w:tr w:rsidR="00FD5631" w:rsidRPr="00FD5631" w14:paraId="1728FA8B" w14:textId="77777777" w:rsidTr="00BD19BC">
        <w:trPr>
          <w:trHeight w:val="20"/>
        </w:trPr>
        <w:tc>
          <w:tcPr>
            <w:tcW w:w="1072" w:type="pct"/>
            <w:vMerge/>
          </w:tcPr>
          <w:p w14:paraId="0D8AE1D3" w14:textId="77777777" w:rsidR="005455A5" w:rsidRPr="00FD5631" w:rsidDel="002A1D54" w:rsidRDefault="005455A5" w:rsidP="005455A5"/>
        </w:tc>
        <w:tc>
          <w:tcPr>
            <w:tcW w:w="3928" w:type="pct"/>
          </w:tcPr>
          <w:p w14:paraId="24060CE2" w14:textId="7A2D980E" w:rsidR="005455A5" w:rsidRPr="00A05912" w:rsidRDefault="005455A5" w:rsidP="005455A5">
            <w:pPr>
              <w:jc w:val="both"/>
            </w:pPr>
            <w:r w:rsidRPr="00A05912">
              <w:t>Способы механической и электрической регулировок сложных КИПиА</w:t>
            </w:r>
          </w:p>
        </w:tc>
      </w:tr>
      <w:tr w:rsidR="00FD5631" w:rsidRPr="00FD5631" w14:paraId="5365A03B" w14:textId="77777777" w:rsidTr="00BD19BC">
        <w:trPr>
          <w:trHeight w:val="20"/>
        </w:trPr>
        <w:tc>
          <w:tcPr>
            <w:tcW w:w="1072" w:type="pct"/>
            <w:vMerge/>
          </w:tcPr>
          <w:p w14:paraId="2AD14E8D" w14:textId="77777777" w:rsidR="005455A5" w:rsidRPr="00FD5631" w:rsidDel="002A1D54" w:rsidRDefault="005455A5" w:rsidP="005455A5"/>
        </w:tc>
        <w:tc>
          <w:tcPr>
            <w:tcW w:w="3928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3ABF2E72" w14:textId="4D976EA0" w:rsidR="005455A5" w:rsidRPr="00A05912" w:rsidRDefault="005455A5" w:rsidP="005455A5">
            <w:pPr>
              <w:jc w:val="both"/>
            </w:pPr>
            <w:r w:rsidRPr="00A05912">
              <w:t>Способы наладки электронного усилителя</w:t>
            </w:r>
          </w:p>
        </w:tc>
      </w:tr>
      <w:tr w:rsidR="00FD5631" w:rsidRPr="00FD5631" w14:paraId="43DE406F" w14:textId="77777777" w:rsidTr="00BD19BC">
        <w:trPr>
          <w:trHeight w:val="20"/>
        </w:trPr>
        <w:tc>
          <w:tcPr>
            <w:tcW w:w="1072" w:type="pct"/>
            <w:vMerge/>
          </w:tcPr>
          <w:p w14:paraId="7CC0E8F2" w14:textId="77777777" w:rsidR="005455A5" w:rsidRPr="00FD5631" w:rsidDel="002A1D54" w:rsidRDefault="005455A5" w:rsidP="005455A5"/>
        </w:tc>
        <w:tc>
          <w:tcPr>
            <w:tcW w:w="3928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0FB5933D" w14:textId="457BDB0C" w:rsidR="005455A5" w:rsidRPr="00A05912" w:rsidRDefault="005455A5" w:rsidP="005455A5">
            <w:pPr>
              <w:jc w:val="both"/>
            </w:pPr>
            <w:r w:rsidRPr="00A05912">
              <w:t>Принцип действия ультразвукового оборудования</w:t>
            </w:r>
          </w:p>
        </w:tc>
      </w:tr>
      <w:tr w:rsidR="00FD5631" w:rsidRPr="00FD5631" w14:paraId="5DF451A6" w14:textId="77777777" w:rsidTr="00BD19BC">
        <w:trPr>
          <w:trHeight w:val="20"/>
        </w:trPr>
        <w:tc>
          <w:tcPr>
            <w:tcW w:w="1072" w:type="pct"/>
            <w:vMerge/>
          </w:tcPr>
          <w:p w14:paraId="405AC1C8" w14:textId="77777777" w:rsidR="005455A5" w:rsidRPr="00FD5631" w:rsidDel="002A1D54" w:rsidRDefault="005455A5" w:rsidP="005455A5"/>
        </w:tc>
        <w:tc>
          <w:tcPr>
            <w:tcW w:w="3928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74C8FF3A" w14:textId="3B8F3CEB" w:rsidR="005455A5" w:rsidRPr="00A05912" w:rsidRDefault="005455A5" w:rsidP="005455A5">
            <w:pPr>
              <w:jc w:val="both"/>
            </w:pPr>
            <w:r w:rsidRPr="00A05912">
              <w:t>Способы наладки ультразвукового оборудования</w:t>
            </w:r>
          </w:p>
        </w:tc>
      </w:tr>
      <w:tr w:rsidR="00FD5631" w:rsidRPr="00FD5631" w14:paraId="580C99DF" w14:textId="77777777" w:rsidTr="00BD19BC">
        <w:trPr>
          <w:trHeight w:val="20"/>
        </w:trPr>
        <w:tc>
          <w:tcPr>
            <w:tcW w:w="1072" w:type="pct"/>
            <w:vMerge/>
          </w:tcPr>
          <w:p w14:paraId="00ED37A2" w14:textId="77777777" w:rsidR="005455A5" w:rsidRPr="00FD5631" w:rsidDel="002A1D54" w:rsidRDefault="005455A5" w:rsidP="005455A5"/>
        </w:tc>
        <w:tc>
          <w:tcPr>
            <w:tcW w:w="3928" w:type="pct"/>
          </w:tcPr>
          <w:p w14:paraId="277BEBAA" w14:textId="0120C9E2" w:rsidR="005455A5" w:rsidRPr="00A05912" w:rsidRDefault="005455A5" w:rsidP="005455A5">
            <w:pPr>
              <w:jc w:val="both"/>
            </w:pPr>
            <w:r w:rsidRPr="00A05912">
              <w:t>Способы установления режимов работы отдельных устройств, приборов и блоков</w:t>
            </w:r>
          </w:p>
        </w:tc>
      </w:tr>
      <w:tr w:rsidR="00FD5631" w:rsidRPr="00FD5631" w14:paraId="38E6EC1C" w14:textId="77777777" w:rsidTr="00BD19BC">
        <w:trPr>
          <w:trHeight w:val="20"/>
        </w:trPr>
        <w:tc>
          <w:tcPr>
            <w:tcW w:w="1072" w:type="pct"/>
            <w:vMerge/>
          </w:tcPr>
          <w:p w14:paraId="7677DF6E" w14:textId="77777777" w:rsidR="005455A5" w:rsidRPr="00FD5631" w:rsidDel="002A1D54" w:rsidRDefault="005455A5" w:rsidP="005455A5"/>
        </w:tc>
        <w:tc>
          <w:tcPr>
            <w:tcW w:w="3928" w:type="pct"/>
          </w:tcPr>
          <w:p w14:paraId="6FC37831" w14:textId="61ED93A7" w:rsidR="005455A5" w:rsidRPr="00A05912" w:rsidRDefault="005455A5" w:rsidP="005455A5">
            <w:pPr>
              <w:jc w:val="both"/>
            </w:pPr>
            <w:r w:rsidRPr="00A05912">
              <w:t>Способы регулирования блоков промышленных компьютеров</w:t>
            </w:r>
          </w:p>
        </w:tc>
      </w:tr>
      <w:tr w:rsidR="00FD5631" w:rsidRPr="00FD5631" w14:paraId="7DC9D2F7" w14:textId="77777777" w:rsidTr="00BD19BC">
        <w:trPr>
          <w:trHeight w:val="20"/>
        </w:trPr>
        <w:tc>
          <w:tcPr>
            <w:tcW w:w="1072" w:type="pct"/>
            <w:vMerge/>
          </w:tcPr>
          <w:p w14:paraId="0DFCAED7" w14:textId="77777777" w:rsidR="005455A5" w:rsidRPr="00FD5631" w:rsidDel="002A1D54" w:rsidRDefault="005455A5" w:rsidP="005455A5"/>
        </w:tc>
        <w:tc>
          <w:tcPr>
            <w:tcW w:w="3928" w:type="pct"/>
          </w:tcPr>
          <w:p w14:paraId="31CC1837" w14:textId="7246627B" w:rsidR="005455A5" w:rsidRPr="00A05912" w:rsidRDefault="005455A5" w:rsidP="005455A5">
            <w:pPr>
              <w:jc w:val="both"/>
            </w:pPr>
            <w:r w:rsidRPr="00A05912">
              <w:t>Способы регулирования стабилизированных источников питания</w:t>
            </w:r>
          </w:p>
        </w:tc>
      </w:tr>
      <w:tr w:rsidR="00FD5631" w:rsidRPr="00FD5631" w14:paraId="22158338" w14:textId="77777777" w:rsidTr="00BD19BC">
        <w:trPr>
          <w:trHeight w:val="20"/>
        </w:trPr>
        <w:tc>
          <w:tcPr>
            <w:tcW w:w="1072" w:type="pct"/>
            <w:vMerge/>
          </w:tcPr>
          <w:p w14:paraId="42AF3788" w14:textId="77777777" w:rsidR="005455A5" w:rsidRPr="00FD5631" w:rsidDel="002A1D54" w:rsidRDefault="005455A5" w:rsidP="005455A5"/>
        </w:tc>
        <w:tc>
          <w:tcPr>
            <w:tcW w:w="3928" w:type="pct"/>
          </w:tcPr>
          <w:p w14:paraId="56F2222A" w14:textId="113CF4CF" w:rsidR="005455A5" w:rsidRPr="00A05912" w:rsidRDefault="005455A5" w:rsidP="005455A5">
            <w:pPr>
              <w:jc w:val="both"/>
            </w:pPr>
            <w:r w:rsidRPr="00A05912">
              <w:t>Принципы кодирования и декодирования в системах телемеханики</w:t>
            </w:r>
          </w:p>
        </w:tc>
      </w:tr>
      <w:tr w:rsidR="00FD5631" w:rsidRPr="00FD5631" w14:paraId="6FB4A10A" w14:textId="77777777" w:rsidTr="00BD19BC">
        <w:trPr>
          <w:trHeight w:val="20"/>
        </w:trPr>
        <w:tc>
          <w:tcPr>
            <w:tcW w:w="1072" w:type="pct"/>
            <w:vMerge/>
          </w:tcPr>
          <w:p w14:paraId="4AEE28A0" w14:textId="77777777" w:rsidR="005455A5" w:rsidRPr="00FD5631" w:rsidDel="002A1D54" w:rsidRDefault="005455A5" w:rsidP="005455A5"/>
        </w:tc>
        <w:tc>
          <w:tcPr>
            <w:tcW w:w="3928" w:type="pct"/>
          </w:tcPr>
          <w:p w14:paraId="2D995DEA" w14:textId="6A8860DE" w:rsidR="005455A5" w:rsidRPr="00A05912" w:rsidRDefault="005455A5" w:rsidP="005455A5">
            <w:pPr>
              <w:jc w:val="both"/>
            </w:pPr>
            <w:r w:rsidRPr="00A05912">
              <w:t>Способы наладки цифровых следящих систем</w:t>
            </w:r>
          </w:p>
        </w:tc>
      </w:tr>
      <w:tr w:rsidR="00FD5631" w:rsidRPr="00FD5631" w14:paraId="5D4183E3" w14:textId="77777777" w:rsidTr="00BD19BC">
        <w:trPr>
          <w:trHeight w:val="20"/>
        </w:trPr>
        <w:tc>
          <w:tcPr>
            <w:tcW w:w="1072" w:type="pct"/>
            <w:vMerge/>
          </w:tcPr>
          <w:p w14:paraId="7F92DDF6" w14:textId="77777777" w:rsidR="005455A5" w:rsidRPr="00FD5631" w:rsidDel="002A1D54" w:rsidRDefault="005455A5" w:rsidP="005455A5"/>
        </w:tc>
        <w:tc>
          <w:tcPr>
            <w:tcW w:w="3928" w:type="pct"/>
          </w:tcPr>
          <w:p w14:paraId="405A24C6" w14:textId="0CF92348" w:rsidR="005455A5" w:rsidRPr="00A05912" w:rsidRDefault="005455A5" w:rsidP="005455A5">
            <w:pPr>
              <w:jc w:val="both"/>
            </w:pPr>
            <w:r w:rsidRPr="00A05912">
              <w:t>Устройство, назначение и принцип работы радиотехнических систем и приборов</w:t>
            </w:r>
          </w:p>
        </w:tc>
      </w:tr>
      <w:tr w:rsidR="00FD5631" w:rsidRPr="00FD5631" w14:paraId="0FF5270D" w14:textId="77777777" w:rsidTr="00BD19BC">
        <w:trPr>
          <w:trHeight w:val="20"/>
        </w:trPr>
        <w:tc>
          <w:tcPr>
            <w:tcW w:w="1072" w:type="pct"/>
            <w:vMerge/>
          </w:tcPr>
          <w:p w14:paraId="10645806" w14:textId="77777777" w:rsidR="005455A5" w:rsidRPr="00FD5631" w:rsidDel="002A1D54" w:rsidRDefault="005455A5" w:rsidP="005455A5"/>
        </w:tc>
        <w:tc>
          <w:tcPr>
            <w:tcW w:w="3928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7491945A" w14:textId="2F74CEEC" w:rsidR="005455A5" w:rsidRPr="00A05912" w:rsidRDefault="005455A5" w:rsidP="005455A5">
            <w:pPr>
              <w:jc w:val="both"/>
            </w:pPr>
            <w:r w:rsidRPr="00A05912">
              <w:t>Назначение, конструкция, принцип действия бесконтактных логических элементов</w:t>
            </w:r>
          </w:p>
        </w:tc>
      </w:tr>
      <w:tr w:rsidR="00FD5631" w:rsidRPr="00FD5631" w14:paraId="70F1EDEB" w14:textId="77777777" w:rsidTr="00BD19BC">
        <w:trPr>
          <w:trHeight w:val="20"/>
        </w:trPr>
        <w:tc>
          <w:tcPr>
            <w:tcW w:w="1072" w:type="pct"/>
            <w:vMerge/>
          </w:tcPr>
          <w:p w14:paraId="4AE7D5FE" w14:textId="77777777" w:rsidR="005455A5" w:rsidRPr="00FD5631" w:rsidDel="002A1D54" w:rsidRDefault="005455A5" w:rsidP="005455A5"/>
        </w:tc>
        <w:tc>
          <w:tcPr>
            <w:tcW w:w="3928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3B095AEC" w14:textId="2F32ED81" w:rsidR="005455A5" w:rsidRPr="00A05912" w:rsidRDefault="005455A5" w:rsidP="005455A5">
            <w:pPr>
              <w:jc w:val="both"/>
            </w:pPr>
            <w:r w:rsidRPr="00A05912">
              <w:t>Правила проверки бесконтактных логических элементов</w:t>
            </w:r>
          </w:p>
        </w:tc>
      </w:tr>
      <w:tr w:rsidR="00FD5631" w:rsidRPr="00FD5631" w14:paraId="30D4CF3C" w14:textId="77777777" w:rsidTr="00BD19BC">
        <w:trPr>
          <w:trHeight w:val="20"/>
        </w:trPr>
        <w:tc>
          <w:tcPr>
            <w:tcW w:w="1072" w:type="pct"/>
            <w:vMerge/>
          </w:tcPr>
          <w:p w14:paraId="0C413694" w14:textId="77777777" w:rsidR="005455A5" w:rsidRPr="00FD5631" w:rsidDel="002A1D54" w:rsidRDefault="005455A5" w:rsidP="005455A5"/>
        </w:tc>
        <w:tc>
          <w:tcPr>
            <w:tcW w:w="3928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3CD775F3" w14:textId="4FCE496D" w:rsidR="005455A5" w:rsidRPr="00A05912" w:rsidRDefault="005455A5" w:rsidP="005455A5">
            <w:pPr>
              <w:jc w:val="both"/>
            </w:pPr>
            <w:r w:rsidRPr="00A05912">
              <w:t>Элементы и устройства программного управления электроприводом</w:t>
            </w:r>
          </w:p>
        </w:tc>
      </w:tr>
      <w:tr w:rsidR="00FD5631" w:rsidRPr="00FD5631" w14:paraId="214CD090" w14:textId="77777777" w:rsidTr="00BD19BC">
        <w:trPr>
          <w:trHeight w:val="20"/>
        </w:trPr>
        <w:tc>
          <w:tcPr>
            <w:tcW w:w="1072" w:type="pct"/>
            <w:vMerge/>
          </w:tcPr>
          <w:p w14:paraId="6F1EF01C" w14:textId="77777777" w:rsidR="005455A5" w:rsidRPr="00FD5631" w:rsidDel="002A1D54" w:rsidRDefault="005455A5" w:rsidP="005455A5"/>
        </w:tc>
        <w:tc>
          <w:tcPr>
            <w:tcW w:w="3928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10EE4EAC" w14:textId="37E3B317" w:rsidR="005455A5" w:rsidRPr="00A05912" w:rsidRDefault="005455A5" w:rsidP="005455A5">
            <w:pPr>
              <w:jc w:val="both"/>
            </w:pPr>
            <w:r w:rsidRPr="00A05912">
              <w:t>Порядок наладки устройств программного управления электроприводом</w:t>
            </w:r>
          </w:p>
        </w:tc>
      </w:tr>
      <w:tr w:rsidR="00FD5631" w:rsidRPr="00FD5631" w14:paraId="0949FD08" w14:textId="77777777" w:rsidTr="00BD19BC">
        <w:trPr>
          <w:trHeight w:val="20"/>
        </w:trPr>
        <w:tc>
          <w:tcPr>
            <w:tcW w:w="1072" w:type="pct"/>
            <w:vMerge/>
          </w:tcPr>
          <w:p w14:paraId="1AE9E102" w14:textId="77777777" w:rsidR="005455A5" w:rsidRPr="00FD5631" w:rsidDel="002A1D54" w:rsidRDefault="005455A5" w:rsidP="005455A5"/>
        </w:tc>
        <w:tc>
          <w:tcPr>
            <w:tcW w:w="3928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1969C226" w14:textId="355A40B0" w:rsidR="005455A5" w:rsidRPr="00A05912" w:rsidRDefault="005455A5" w:rsidP="005455A5">
            <w:pPr>
              <w:jc w:val="both"/>
            </w:pPr>
            <w:r w:rsidRPr="00A05912">
              <w:t>Виды, назначение и область применения усилителей и преобразователей</w:t>
            </w:r>
          </w:p>
        </w:tc>
      </w:tr>
      <w:tr w:rsidR="00FD5631" w:rsidRPr="00FD5631" w14:paraId="40BF38A8" w14:textId="77777777" w:rsidTr="00BD19BC">
        <w:trPr>
          <w:trHeight w:val="20"/>
        </w:trPr>
        <w:tc>
          <w:tcPr>
            <w:tcW w:w="1072" w:type="pct"/>
            <w:vMerge/>
          </w:tcPr>
          <w:p w14:paraId="767CCB7C" w14:textId="77777777" w:rsidR="005455A5" w:rsidRPr="00FD5631" w:rsidDel="002A1D54" w:rsidRDefault="005455A5" w:rsidP="005455A5"/>
        </w:tc>
        <w:tc>
          <w:tcPr>
            <w:tcW w:w="3928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2C973B00" w14:textId="627076C7" w:rsidR="005455A5" w:rsidRPr="00A05912" w:rsidRDefault="005455A5" w:rsidP="005455A5">
            <w:pPr>
              <w:jc w:val="both"/>
            </w:pPr>
            <w:r w:rsidRPr="00A05912">
              <w:t>Виды, принцип действия и назначение электромашинного преобразователя</w:t>
            </w:r>
          </w:p>
        </w:tc>
      </w:tr>
      <w:tr w:rsidR="00FD5631" w:rsidRPr="00FD5631" w14:paraId="5FA2F401" w14:textId="77777777" w:rsidTr="00BD19BC">
        <w:trPr>
          <w:trHeight w:val="20"/>
        </w:trPr>
        <w:tc>
          <w:tcPr>
            <w:tcW w:w="1072" w:type="pct"/>
            <w:vMerge/>
          </w:tcPr>
          <w:p w14:paraId="02ED4DB7" w14:textId="77777777" w:rsidR="005455A5" w:rsidRPr="00FD5631" w:rsidDel="002A1D54" w:rsidRDefault="005455A5" w:rsidP="005455A5"/>
        </w:tc>
        <w:tc>
          <w:tcPr>
            <w:tcW w:w="3928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64CB204C" w14:textId="0F899E24" w:rsidR="005455A5" w:rsidRPr="00A05912" w:rsidRDefault="005455A5" w:rsidP="005455A5">
            <w:pPr>
              <w:jc w:val="both"/>
            </w:pPr>
            <w:r w:rsidRPr="00A05912">
              <w:t>Способы наладки электромашинных преобразователей</w:t>
            </w:r>
          </w:p>
        </w:tc>
      </w:tr>
      <w:tr w:rsidR="00FD5631" w:rsidRPr="00FD5631" w14:paraId="7A51B04F" w14:textId="77777777" w:rsidTr="00BD19BC">
        <w:trPr>
          <w:trHeight w:val="20"/>
        </w:trPr>
        <w:tc>
          <w:tcPr>
            <w:tcW w:w="1072" w:type="pct"/>
            <w:vMerge/>
          </w:tcPr>
          <w:p w14:paraId="0977A687" w14:textId="77777777" w:rsidR="005455A5" w:rsidRPr="00FD5631" w:rsidDel="002A1D54" w:rsidRDefault="005455A5" w:rsidP="005455A5"/>
        </w:tc>
        <w:tc>
          <w:tcPr>
            <w:tcW w:w="3928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4E3C4C8E" w14:textId="2D84897F" w:rsidR="005455A5" w:rsidRPr="00A05912" w:rsidRDefault="005455A5" w:rsidP="005455A5">
            <w:pPr>
              <w:jc w:val="both"/>
            </w:pPr>
            <w:r w:rsidRPr="00A05912">
              <w:t>Виды, принцип действия и назначение магнитного усилителя</w:t>
            </w:r>
          </w:p>
        </w:tc>
      </w:tr>
      <w:tr w:rsidR="00FD5631" w:rsidRPr="00FD5631" w14:paraId="1172231E" w14:textId="77777777" w:rsidTr="00BD19BC">
        <w:trPr>
          <w:trHeight w:val="20"/>
        </w:trPr>
        <w:tc>
          <w:tcPr>
            <w:tcW w:w="1072" w:type="pct"/>
            <w:vMerge/>
          </w:tcPr>
          <w:p w14:paraId="2AE5C6E7" w14:textId="77777777" w:rsidR="005455A5" w:rsidRPr="00FD5631" w:rsidDel="002A1D54" w:rsidRDefault="005455A5" w:rsidP="005455A5"/>
        </w:tc>
        <w:tc>
          <w:tcPr>
            <w:tcW w:w="3928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4C0C5DAA" w14:textId="509B8C60" w:rsidR="005455A5" w:rsidRPr="00A05912" w:rsidRDefault="005455A5" w:rsidP="005455A5">
            <w:pPr>
              <w:jc w:val="both"/>
            </w:pPr>
            <w:r w:rsidRPr="00A05912">
              <w:t>Способы наладки магнитного усилителя</w:t>
            </w:r>
          </w:p>
        </w:tc>
      </w:tr>
      <w:tr w:rsidR="00FD5631" w:rsidRPr="00FD5631" w14:paraId="30C9943B" w14:textId="77777777" w:rsidTr="00BD19BC">
        <w:trPr>
          <w:trHeight w:val="20"/>
        </w:trPr>
        <w:tc>
          <w:tcPr>
            <w:tcW w:w="1072" w:type="pct"/>
            <w:vMerge/>
          </w:tcPr>
          <w:p w14:paraId="62BA0000" w14:textId="77777777" w:rsidR="005455A5" w:rsidRPr="00FD5631" w:rsidDel="002A1D54" w:rsidRDefault="005455A5" w:rsidP="005455A5"/>
        </w:tc>
        <w:tc>
          <w:tcPr>
            <w:tcW w:w="3928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149EF27E" w14:textId="7A652466" w:rsidR="005455A5" w:rsidRPr="00A05912" w:rsidRDefault="005455A5" w:rsidP="005455A5">
            <w:pPr>
              <w:jc w:val="both"/>
            </w:pPr>
            <w:r w:rsidRPr="00A05912">
              <w:t>Виды, принцип действия и назначение электронного усилителя</w:t>
            </w:r>
          </w:p>
        </w:tc>
      </w:tr>
      <w:tr w:rsidR="00FD5631" w:rsidRPr="00FD5631" w14:paraId="71FCD516" w14:textId="77777777" w:rsidTr="00BD19BC">
        <w:trPr>
          <w:trHeight w:val="20"/>
        </w:trPr>
        <w:tc>
          <w:tcPr>
            <w:tcW w:w="1072" w:type="pct"/>
            <w:vMerge/>
          </w:tcPr>
          <w:p w14:paraId="1A5D8C12" w14:textId="77777777" w:rsidR="001F7C67" w:rsidRPr="00FD5631" w:rsidDel="002A1D54" w:rsidRDefault="001F7C67" w:rsidP="001F7C67"/>
        </w:tc>
        <w:tc>
          <w:tcPr>
            <w:tcW w:w="3928" w:type="pct"/>
          </w:tcPr>
          <w:p w14:paraId="11D34B4F" w14:textId="77777777" w:rsidR="001F7C67" w:rsidRPr="00A05912" w:rsidRDefault="001F7C67" w:rsidP="001F7C67">
            <w:pPr>
              <w:jc w:val="both"/>
            </w:pPr>
            <w:r w:rsidRPr="00A05912">
              <w:t>Виды, устройство и область применения тиристорных преобразователей</w:t>
            </w:r>
          </w:p>
        </w:tc>
      </w:tr>
      <w:tr w:rsidR="00FD5631" w:rsidRPr="00FD5631" w14:paraId="05C80198" w14:textId="77777777" w:rsidTr="00BD19BC">
        <w:trPr>
          <w:trHeight w:val="20"/>
        </w:trPr>
        <w:tc>
          <w:tcPr>
            <w:tcW w:w="1072" w:type="pct"/>
            <w:vMerge/>
          </w:tcPr>
          <w:p w14:paraId="0B87A076" w14:textId="77777777" w:rsidR="001F7C67" w:rsidRPr="00FD5631" w:rsidDel="002A1D54" w:rsidRDefault="001F7C67" w:rsidP="001F7C67"/>
        </w:tc>
        <w:tc>
          <w:tcPr>
            <w:tcW w:w="3928" w:type="pct"/>
          </w:tcPr>
          <w:p w14:paraId="6D237EE5" w14:textId="77777777" w:rsidR="001F7C67" w:rsidRPr="00A05912" w:rsidRDefault="001F7C67" w:rsidP="001F7C67">
            <w:pPr>
              <w:jc w:val="both"/>
            </w:pPr>
            <w:r w:rsidRPr="00A05912">
              <w:t>Конструкция тиристорных электроприводов постоянного тока</w:t>
            </w:r>
          </w:p>
        </w:tc>
      </w:tr>
      <w:tr w:rsidR="00FD5631" w:rsidRPr="00FD5631" w14:paraId="09DC6D92" w14:textId="77777777" w:rsidTr="00BD19BC">
        <w:trPr>
          <w:trHeight w:val="20"/>
        </w:trPr>
        <w:tc>
          <w:tcPr>
            <w:tcW w:w="1072" w:type="pct"/>
            <w:vMerge/>
          </w:tcPr>
          <w:p w14:paraId="64F1D4FF" w14:textId="77777777" w:rsidR="001F7C67" w:rsidRPr="00FD5631" w:rsidDel="002A1D54" w:rsidRDefault="001F7C67" w:rsidP="001F7C67"/>
        </w:tc>
        <w:tc>
          <w:tcPr>
            <w:tcW w:w="3928" w:type="pct"/>
          </w:tcPr>
          <w:p w14:paraId="2C851DFE" w14:textId="77777777" w:rsidR="001F7C67" w:rsidRPr="00A05912" w:rsidRDefault="001F7C67" w:rsidP="001F7C67">
            <w:pPr>
              <w:jc w:val="both"/>
            </w:pPr>
            <w:r w:rsidRPr="00A05912">
              <w:t>Конструкция электроприводов переменного тока</w:t>
            </w:r>
          </w:p>
        </w:tc>
      </w:tr>
      <w:tr w:rsidR="00FD5631" w:rsidRPr="00FD5631" w14:paraId="0A41F42A" w14:textId="77777777" w:rsidTr="00BD19BC">
        <w:trPr>
          <w:trHeight w:val="20"/>
        </w:trPr>
        <w:tc>
          <w:tcPr>
            <w:tcW w:w="1072" w:type="pct"/>
            <w:vMerge/>
          </w:tcPr>
          <w:p w14:paraId="68643AC6" w14:textId="77777777" w:rsidR="001F7C67" w:rsidRPr="00FD5631" w:rsidDel="002A1D54" w:rsidRDefault="001F7C67" w:rsidP="001F7C67"/>
        </w:tc>
        <w:tc>
          <w:tcPr>
            <w:tcW w:w="3928" w:type="pct"/>
          </w:tcPr>
          <w:p w14:paraId="682FBBBB" w14:textId="77777777" w:rsidR="001F7C67" w:rsidRPr="00A05912" w:rsidRDefault="001F7C67" w:rsidP="001F7C67">
            <w:pPr>
              <w:jc w:val="both"/>
            </w:pPr>
            <w:r w:rsidRPr="00A05912">
              <w:t>Конструкция дискретных и вентильных электроприводов</w:t>
            </w:r>
          </w:p>
        </w:tc>
      </w:tr>
      <w:tr w:rsidR="00FD5631" w:rsidRPr="00FD5631" w14:paraId="15F34AA7" w14:textId="77777777" w:rsidTr="00BD19BC">
        <w:trPr>
          <w:trHeight w:val="20"/>
        </w:trPr>
        <w:tc>
          <w:tcPr>
            <w:tcW w:w="1072" w:type="pct"/>
            <w:vMerge/>
          </w:tcPr>
          <w:p w14:paraId="1F40B312" w14:textId="77777777" w:rsidR="001F7C67" w:rsidRPr="00FD5631" w:rsidDel="002A1D54" w:rsidRDefault="001F7C67" w:rsidP="001F7C67"/>
        </w:tc>
        <w:tc>
          <w:tcPr>
            <w:tcW w:w="3928" w:type="pct"/>
          </w:tcPr>
          <w:p w14:paraId="10227BC7" w14:textId="77777777" w:rsidR="001F7C67" w:rsidRPr="00A05912" w:rsidRDefault="001F7C67" w:rsidP="001F7C67">
            <w:pPr>
              <w:jc w:val="both"/>
            </w:pPr>
            <w:r w:rsidRPr="00A05912">
              <w:t>Способы наладки электроприводов</w:t>
            </w:r>
          </w:p>
        </w:tc>
      </w:tr>
      <w:tr w:rsidR="00FD5631" w:rsidRPr="00FD5631" w14:paraId="4291A6A8" w14:textId="77777777" w:rsidTr="00BD19BC">
        <w:trPr>
          <w:trHeight w:val="20"/>
        </w:trPr>
        <w:tc>
          <w:tcPr>
            <w:tcW w:w="1072" w:type="pct"/>
            <w:vMerge/>
          </w:tcPr>
          <w:p w14:paraId="3183957A" w14:textId="77777777" w:rsidR="001F7C67" w:rsidRPr="00FD5631" w:rsidDel="002A1D54" w:rsidRDefault="001F7C67" w:rsidP="001F7C67"/>
        </w:tc>
        <w:tc>
          <w:tcPr>
            <w:tcW w:w="3928" w:type="pct"/>
          </w:tcPr>
          <w:p w14:paraId="200A34A0" w14:textId="3EE9E14C" w:rsidR="001F7C67" w:rsidRPr="00A05912" w:rsidRDefault="001F7C67" w:rsidP="007A2BA8">
            <w:pPr>
              <w:jc w:val="both"/>
            </w:pPr>
            <w:r w:rsidRPr="00A05912">
              <w:t>Поняти</w:t>
            </w:r>
            <w:r w:rsidR="007A2BA8">
              <w:t>е</w:t>
            </w:r>
            <w:r w:rsidRPr="00A05912">
              <w:t xml:space="preserve"> о целевых механизмах автоматических линий</w:t>
            </w:r>
          </w:p>
        </w:tc>
      </w:tr>
      <w:tr w:rsidR="00FD5631" w:rsidRPr="00FD5631" w14:paraId="35776C96" w14:textId="77777777" w:rsidTr="00BD19BC">
        <w:trPr>
          <w:trHeight w:val="20"/>
        </w:trPr>
        <w:tc>
          <w:tcPr>
            <w:tcW w:w="1072" w:type="pct"/>
            <w:vMerge/>
          </w:tcPr>
          <w:p w14:paraId="68B34E46" w14:textId="77777777" w:rsidR="001F7C67" w:rsidRPr="00FD5631" w:rsidDel="002A1D54" w:rsidRDefault="001F7C67" w:rsidP="001F7C67"/>
        </w:tc>
        <w:tc>
          <w:tcPr>
            <w:tcW w:w="3928" w:type="pct"/>
          </w:tcPr>
          <w:p w14:paraId="41CECC10" w14:textId="77777777" w:rsidR="001F7C67" w:rsidRPr="00A05912" w:rsidRDefault="001F7C67" w:rsidP="001F7C67">
            <w:pPr>
              <w:jc w:val="both"/>
            </w:pPr>
            <w:r w:rsidRPr="00A05912">
              <w:t>Контрольные устройства автоматических линий</w:t>
            </w:r>
          </w:p>
        </w:tc>
      </w:tr>
      <w:tr w:rsidR="00FD5631" w:rsidRPr="00FD5631" w14:paraId="69204BAF" w14:textId="77777777" w:rsidTr="00BD19BC">
        <w:trPr>
          <w:trHeight w:val="20"/>
        </w:trPr>
        <w:tc>
          <w:tcPr>
            <w:tcW w:w="1072" w:type="pct"/>
            <w:vMerge/>
          </w:tcPr>
          <w:p w14:paraId="418D8A1D" w14:textId="77777777" w:rsidR="001F7C67" w:rsidRPr="00FD5631" w:rsidDel="002A1D54" w:rsidRDefault="001F7C67" w:rsidP="001F7C67"/>
        </w:tc>
        <w:tc>
          <w:tcPr>
            <w:tcW w:w="3928" w:type="pct"/>
          </w:tcPr>
          <w:p w14:paraId="6DF84948" w14:textId="77777777" w:rsidR="001F7C67" w:rsidRPr="00A05912" w:rsidRDefault="001F7C67" w:rsidP="001F7C67">
            <w:pPr>
              <w:jc w:val="both"/>
            </w:pPr>
            <w:r w:rsidRPr="00A05912">
              <w:t>Поворотно-фиксирующие устройства автоматических линий</w:t>
            </w:r>
          </w:p>
        </w:tc>
      </w:tr>
      <w:tr w:rsidR="00FD5631" w:rsidRPr="00FD5631" w14:paraId="1594223F" w14:textId="77777777" w:rsidTr="00BD19BC">
        <w:trPr>
          <w:trHeight w:val="20"/>
        </w:trPr>
        <w:tc>
          <w:tcPr>
            <w:tcW w:w="1072" w:type="pct"/>
            <w:vMerge/>
          </w:tcPr>
          <w:p w14:paraId="17047495" w14:textId="77777777" w:rsidR="001F7C67" w:rsidRPr="00FD5631" w:rsidDel="002A1D54" w:rsidRDefault="001F7C67" w:rsidP="001F7C67"/>
        </w:tc>
        <w:tc>
          <w:tcPr>
            <w:tcW w:w="3928" w:type="pct"/>
          </w:tcPr>
          <w:p w14:paraId="20F94336" w14:textId="77777777" w:rsidR="001F7C67" w:rsidRPr="00A05912" w:rsidRDefault="001F7C67" w:rsidP="001F7C67">
            <w:pPr>
              <w:jc w:val="both"/>
            </w:pPr>
            <w:r w:rsidRPr="00A05912">
              <w:t>Транспортные системы автоматических линий</w:t>
            </w:r>
          </w:p>
        </w:tc>
      </w:tr>
      <w:tr w:rsidR="00FD5631" w:rsidRPr="00FD5631" w14:paraId="3D15468D" w14:textId="77777777" w:rsidTr="00BD19BC">
        <w:trPr>
          <w:trHeight w:val="20"/>
        </w:trPr>
        <w:tc>
          <w:tcPr>
            <w:tcW w:w="1072" w:type="pct"/>
            <w:vMerge/>
          </w:tcPr>
          <w:p w14:paraId="6EF28421" w14:textId="77777777" w:rsidR="001F7C67" w:rsidRPr="00FD5631" w:rsidDel="002A1D54" w:rsidRDefault="001F7C67" w:rsidP="001F7C67"/>
        </w:tc>
        <w:tc>
          <w:tcPr>
            <w:tcW w:w="3928" w:type="pct"/>
          </w:tcPr>
          <w:p w14:paraId="68C3DD7F" w14:textId="3B06704C" w:rsidR="001F7C67" w:rsidRPr="00A05912" w:rsidRDefault="001F7C67" w:rsidP="001F7C67">
            <w:pPr>
              <w:jc w:val="both"/>
            </w:pPr>
            <w:r w:rsidRPr="00A05912">
              <w:t>Основы телемеханики, гидравлики, пневматики</w:t>
            </w:r>
          </w:p>
        </w:tc>
      </w:tr>
      <w:tr w:rsidR="00FD5631" w:rsidRPr="00FD5631" w14:paraId="72EBAD2C" w14:textId="77777777" w:rsidTr="00BD19BC">
        <w:trPr>
          <w:trHeight w:val="20"/>
        </w:trPr>
        <w:tc>
          <w:tcPr>
            <w:tcW w:w="1072" w:type="pct"/>
            <w:vMerge/>
          </w:tcPr>
          <w:p w14:paraId="74405AE6" w14:textId="77777777" w:rsidR="001F7C67" w:rsidRPr="00FD5631" w:rsidDel="002A1D54" w:rsidRDefault="001F7C67" w:rsidP="001F7C67"/>
        </w:tc>
        <w:tc>
          <w:tcPr>
            <w:tcW w:w="3928" w:type="pct"/>
          </w:tcPr>
          <w:p w14:paraId="63EC14ED" w14:textId="77777777" w:rsidR="001F7C67" w:rsidRPr="00A05912" w:rsidRDefault="001F7C67" w:rsidP="001F7C67">
            <w:pPr>
              <w:jc w:val="both"/>
            </w:pPr>
            <w:r w:rsidRPr="00A05912">
              <w:t>Основы программирования</w:t>
            </w:r>
          </w:p>
        </w:tc>
      </w:tr>
      <w:tr w:rsidR="00FD5631" w:rsidRPr="00FD5631" w14:paraId="52D1E3B4" w14:textId="77777777" w:rsidTr="00BD19BC">
        <w:trPr>
          <w:trHeight w:val="20"/>
        </w:trPr>
        <w:tc>
          <w:tcPr>
            <w:tcW w:w="1072" w:type="pct"/>
            <w:vMerge/>
          </w:tcPr>
          <w:p w14:paraId="565F7276" w14:textId="77777777" w:rsidR="001F7C67" w:rsidRPr="00FD5631" w:rsidDel="002A1D54" w:rsidRDefault="001F7C67" w:rsidP="001F7C67"/>
        </w:tc>
        <w:tc>
          <w:tcPr>
            <w:tcW w:w="3928" w:type="pct"/>
          </w:tcPr>
          <w:p w14:paraId="26B6EDEA" w14:textId="77777777" w:rsidR="001F7C67" w:rsidRPr="00A05912" w:rsidRDefault="001F7C67" w:rsidP="001F7C67">
            <w:pPr>
              <w:jc w:val="both"/>
            </w:pPr>
            <w:r w:rsidRPr="00A05912">
              <w:t>Методы расчета отдельных элементов регулирующих систем</w:t>
            </w:r>
          </w:p>
        </w:tc>
      </w:tr>
      <w:tr w:rsidR="00FD5631" w:rsidRPr="00FD5631" w14:paraId="58416FDA" w14:textId="77777777" w:rsidTr="00BD19BC">
        <w:trPr>
          <w:trHeight w:val="20"/>
        </w:trPr>
        <w:tc>
          <w:tcPr>
            <w:tcW w:w="1072" w:type="pct"/>
            <w:vMerge/>
          </w:tcPr>
          <w:p w14:paraId="591944FC" w14:textId="77777777" w:rsidR="001F7C67" w:rsidRPr="00FD5631" w:rsidDel="002A1D54" w:rsidRDefault="001F7C67" w:rsidP="001F7C67"/>
        </w:tc>
        <w:tc>
          <w:tcPr>
            <w:tcW w:w="3928" w:type="pct"/>
          </w:tcPr>
          <w:p w14:paraId="39785429" w14:textId="77777777" w:rsidR="001F7C67" w:rsidRPr="00A05912" w:rsidRDefault="001F7C67" w:rsidP="001F7C67">
            <w:pPr>
              <w:jc w:val="both"/>
            </w:pPr>
            <w:r w:rsidRPr="00A05912">
              <w:t>Способы наладки электрических блоков и сложных регуляторов</w:t>
            </w:r>
          </w:p>
        </w:tc>
      </w:tr>
      <w:tr w:rsidR="00FD5631" w:rsidRPr="00FD5631" w14:paraId="0F6CB62E" w14:textId="77777777" w:rsidTr="00BD19BC">
        <w:trPr>
          <w:trHeight w:val="20"/>
        </w:trPr>
        <w:tc>
          <w:tcPr>
            <w:tcW w:w="1072" w:type="pct"/>
            <w:vMerge/>
          </w:tcPr>
          <w:p w14:paraId="616CD88F" w14:textId="77777777" w:rsidR="001F7C67" w:rsidRPr="00FD5631" w:rsidDel="002A1D54" w:rsidRDefault="001F7C67" w:rsidP="001F7C67"/>
        </w:tc>
        <w:tc>
          <w:tcPr>
            <w:tcW w:w="3928" w:type="pct"/>
          </w:tcPr>
          <w:p w14:paraId="27BCC20A" w14:textId="77777777" w:rsidR="001F7C67" w:rsidRPr="00A05912" w:rsidRDefault="001F7C67" w:rsidP="001F7C67">
            <w:pPr>
              <w:jc w:val="both"/>
            </w:pPr>
            <w:r w:rsidRPr="00A05912">
              <w:t>Конструкция, назначение и принцип действия счетно-суммирующих машин</w:t>
            </w:r>
          </w:p>
        </w:tc>
      </w:tr>
      <w:tr w:rsidR="00FD5631" w:rsidRPr="00FD5631" w14:paraId="17B065AF" w14:textId="77777777" w:rsidTr="00BD19BC">
        <w:trPr>
          <w:trHeight w:val="20"/>
        </w:trPr>
        <w:tc>
          <w:tcPr>
            <w:tcW w:w="1072" w:type="pct"/>
            <w:vMerge/>
          </w:tcPr>
          <w:p w14:paraId="5895AD32" w14:textId="77777777" w:rsidR="001F7C67" w:rsidRPr="00FD5631" w:rsidDel="002A1D54" w:rsidRDefault="001F7C67" w:rsidP="001F7C67"/>
        </w:tc>
        <w:tc>
          <w:tcPr>
            <w:tcW w:w="3928" w:type="pct"/>
          </w:tcPr>
          <w:p w14:paraId="012230A2" w14:textId="77777777" w:rsidR="001F7C67" w:rsidRPr="00A05912" w:rsidRDefault="001F7C67" w:rsidP="001F7C67">
            <w:pPr>
              <w:jc w:val="both"/>
            </w:pPr>
            <w:r w:rsidRPr="00A05912">
              <w:t>Конструкция, назначение и принцип действия управляющих машин</w:t>
            </w:r>
          </w:p>
        </w:tc>
      </w:tr>
      <w:tr w:rsidR="00FD5631" w:rsidRPr="00FD5631" w14:paraId="682ABEDA" w14:textId="77777777" w:rsidTr="00BD19BC">
        <w:trPr>
          <w:trHeight w:val="20"/>
        </w:trPr>
        <w:tc>
          <w:tcPr>
            <w:tcW w:w="1072" w:type="pct"/>
            <w:vMerge/>
          </w:tcPr>
          <w:p w14:paraId="6539B234" w14:textId="77777777" w:rsidR="001F7C67" w:rsidRPr="00FD5631" w:rsidDel="002A1D54" w:rsidRDefault="001F7C67" w:rsidP="001F7C67"/>
        </w:tc>
        <w:tc>
          <w:tcPr>
            <w:tcW w:w="3928" w:type="pct"/>
          </w:tcPr>
          <w:p w14:paraId="7176731B" w14:textId="77777777" w:rsidR="001F7C67" w:rsidRPr="00A05912" w:rsidRDefault="001F7C67" w:rsidP="001F7C67">
            <w:pPr>
              <w:jc w:val="both"/>
            </w:pPr>
            <w:r w:rsidRPr="00A05912">
              <w:t>Технология сборки блоков аппаратуры</w:t>
            </w:r>
          </w:p>
        </w:tc>
      </w:tr>
      <w:tr w:rsidR="00FD5631" w:rsidRPr="00FD5631" w14:paraId="48B33FE5" w14:textId="77777777" w:rsidTr="00BD19BC">
        <w:trPr>
          <w:trHeight w:val="20"/>
        </w:trPr>
        <w:tc>
          <w:tcPr>
            <w:tcW w:w="1072" w:type="pct"/>
            <w:vMerge/>
          </w:tcPr>
          <w:p w14:paraId="4AE8AEB3" w14:textId="77777777" w:rsidR="001F7C67" w:rsidRPr="00FD5631" w:rsidDel="002A1D54" w:rsidRDefault="001F7C67" w:rsidP="001F7C67"/>
        </w:tc>
        <w:tc>
          <w:tcPr>
            <w:tcW w:w="3928" w:type="pct"/>
          </w:tcPr>
          <w:p w14:paraId="5B82EC62" w14:textId="77777777" w:rsidR="001F7C67" w:rsidRPr="00A05912" w:rsidRDefault="001F7C67" w:rsidP="001F7C67">
            <w:pPr>
              <w:jc w:val="both"/>
            </w:pPr>
            <w:r w:rsidRPr="00A05912">
              <w:t>Способы составления и макетирования схем для регулировки сложных КИПиА</w:t>
            </w:r>
          </w:p>
        </w:tc>
      </w:tr>
      <w:tr w:rsidR="00FD5631" w:rsidRPr="00FD5631" w14:paraId="6401AFCD" w14:textId="77777777" w:rsidTr="00BD19BC">
        <w:trPr>
          <w:trHeight w:val="20"/>
        </w:trPr>
        <w:tc>
          <w:tcPr>
            <w:tcW w:w="1072" w:type="pct"/>
            <w:vMerge/>
          </w:tcPr>
          <w:p w14:paraId="1FA71B4C" w14:textId="77777777" w:rsidR="001F7C67" w:rsidRPr="00FD5631" w:rsidDel="002A1D54" w:rsidRDefault="001F7C67" w:rsidP="001F7C67"/>
        </w:tc>
        <w:tc>
          <w:tcPr>
            <w:tcW w:w="3928" w:type="pct"/>
          </w:tcPr>
          <w:p w14:paraId="68CEE3AF" w14:textId="77777777" w:rsidR="001F7C67" w:rsidRPr="00A05912" w:rsidRDefault="001F7C67" w:rsidP="001F7C67">
            <w:pPr>
              <w:jc w:val="both"/>
            </w:pPr>
            <w:r w:rsidRPr="00A05912">
              <w:t>Способы электрической и механической наладки сложных КИПиА</w:t>
            </w:r>
          </w:p>
        </w:tc>
      </w:tr>
      <w:tr w:rsidR="00FD5631" w:rsidRPr="00FD5631" w14:paraId="797614D9" w14:textId="77777777" w:rsidTr="00BD19BC">
        <w:trPr>
          <w:trHeight w:val="20"/>
        </w:trPr>
        <w:tc>
          <w:tcPr>
            <w:tcW w:w="1072" w:type="pct"/>
            <w:vMerge/>
          </w:tcPr>
          <w:p w14:paraId="2FC235A6" w14:textId="77777777" w:rsidR="001F7C67" w:rsidRPr="00FD5631" w:rsidDel="002A1D54" w:rsidRDefault="001F7C67" w:rsidP="001F7C67"/>
        </w:tc>
        <w:tc>
          <w:tcPr>
            <w:tcW w:w="3928" w:type="pct"/>
          </w:tcPr>
          <w:p w14:paraId="4890E38B" w14:textId="77777777" w:rsidR="001F7C67" w:rsidRPr="00A05912" w:rsidRDefault="001F7C67" w:rsidP="001F7C67">
            <w:pPr>
              <w:jc w:val="both"/>
            </w:pPr>
            <w:r w:rsidRPr="00A05912">
              <w:t>Виды и правила применения средств индивидуальной и коллективной защиты при наладке сложных КИПиА</w:t>
            </w:r>
          </w:p>
        </w:tc>
      </w:tr>
      <w:tr w:rsidR="00FD5631" w:rsidRPr="00FD5631" w14:paraId="7AF9F969" w14:textId="77777777" w:rsidTr="00BD19BC">
        <w:trPr>
          <w:trHeight w:val="20"/>
        </w:trPr>
        <w:tc>
          <w:tcPr>
            <w:tcW w:w="1072" w:type="pct"/>
            <w:vMerge/>
          </w:tcPr>
          <w:p w14:paraId="420AC25E" w14:textId="77777777" w:rsidR="001F7C67" w:rsidRPr="00FD5631" w:rsidDel="002A1D54" w:rsidRDefault="001F7C67" w:rsidP="001F7C67"/>
        </w:tc>
        <w:tc>
          <w:tcPr>
            <w:tcW w:w="3928" w:type="pct"/>
          </w:tcPr>
          <w:p w14:paraId="31CF5B9A" w14:textId="77777777" w:rsidR="001F7C67" w:rsidRPr="00A05912" w:rsidRDefault="001F7C67" w:rsidP="001F7C67">
            <w:pPr>
              <w:jc w:val="both"/>
            </w:pPr>
            <w:r w:rsidRPr="00A05912">
              <w:t>Требования охраны труда, пожарной, промышленной, экологической безопасности и электробезопасности при наладке сложных КИПиА</w:t>
            </w:r>
          </w:p>
        </w:tc>
      </w:tr>
      <w:tr w:rsidR="00FD5631" w:rsidRPr="00FD5631" w14:paraId="3BCFFA46" w14:textId="77777777" w:rsidTr="00BD19BC">
        <w:trPr>
          <w:trHeight w:val="20"/>
        </w:trPr>
        <w:tc>
          <w:tcPr>
            <w:tcW w:w="1072" w:type="pct"/>
          </w:tcPr>
          <w:p w14:paraId="62E22282" w14:textId="77777777" w:rsidR="001F7C67" w:rsidRPr="00FD5631" w:rsidDel="002A1D54" w:rsidRDefault="001F7C67" w:rsidP="001F7C67">
            <w:r w:rsidRPr="00FD5631" w:rsidDel="002A1D54">
              <w:t>Другие характеристики</w:t>
            </w:r>
          </w:p>
        </w:tc>
        <w:tc>
          <w:tcPr>
            <w:tcW w:w="3928" w:type="pct"/>
            <w:shd w:val="clear" w:color="auto" w:fill="auto"/>
          </w:tcPr>
          <w:p w14:paraId="1852CEB0" w14:textId="77777777" w:rsidR="001F7C67" w:rsidRPr="00A05912" w:rsidRDefault="001F7C67" w:rsidP="001F7C67">
            <w:pPr>
              <w:jc w:val="both"/>
            </w:pPr>
            <w:r w:rsidRPr="00A05912">
              <w:t>-</w:t>
            </w:r>
          </w:p>
        </w:tc>
      </w:tr>
    </w:tbl>
    <w:p w14:paraId="4FB1B424" w14:textId="77777777" w:rsidR="00BD19BC" w:rsidRDefault="00BD19BC" w:rsidP="00FD5631">
      <w:pPr>
        <w:rPr>
          <w:b/>
          <w:bCs w:val="0"/>
        </w:rPr>
      </w:pPr>
    </w:p>
    <w:p w14:paraId="6F5F247F" w14:textId="0688F87E" w:rsidR="000832DD" w:rsidRDefault="000832DD" w:rsidP="00FD5631">
      <w:pPr>
        <w:rPr>
          <w:b/>
          <w:bCs w:val="0"/>
        </w:rPr>
      </w:pPr>
      <w:r w:rsidRPr="00FD5631">
        <w:rPr>
          <w:b/>
          <w:bCs w:val="0"/>
        </w:rPr>
        <w:t>3.3.2. Трудовая функция</w:t>
      </w:r>
    </w:p>
    <w:p w14:paraId="394BE211" w14:textId="77777777" w:rsidR="00BD19BC" w:rsidRPr="002B668A" w:rsidRDefault="00BD19BC" w:rsidP="00FD5631">
      <w:pPr>
        <w:rPr>
          <w:b/>
          <w:bCs w:val="0"/>
          <w:sz w:val="16"/>
          <w:szCs w:val="16"/>
        </w:rPr>
      </w:pPr>
    </w:p>
    <w:tbl>
      <w:tblPr>
        <w:tblW w:w="5000" w:type="pct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877"/>
        <w:gridCol w:w="4411"/>
        <w:gridCol w:w="674"/>
        <w:gridCol w:w="975"/>
        <w:gridCol w:w="1903"/>
        <w:gridCol w:w="581"/>
      </w:tblGrid>
      <w:tr w:rsidR="00E7679C" w:rsidRPr="00FD5631" w14:paraId="0B9F9FDA" w14:textId="77777777" w:rsidTr="00C4354F">
        <w:trPr>
          <w:trHeight w:val="278"/>
        </w:trPr>
        <w:tc>
          <w:tcPr>
            <w:tcW w:w="900" w:type="pct"/>
            <w:tcBorders>
              <w:top w:val="nil"/>
              <w:bottom w:val="nil"/>
              <w:right w:val="single" w:sz="4" w:space="0" w:color="808080" w:themeColor="background1" w:themeShade="80"/>
            </w:tcBorders>
            <w:vAlign w:val="center"/>
          </w:tcPr>
          <w:p w14:paraId="4198CE56" w14:textId="77777777" w:rsidR="000832DD" w:rsidRPr="00FD5631" w:rsidRDefault="000832DD" w:rsidP="00EC3C3A">
            <w:pPr>
              <w:rPr>
                <w:bCs w:val="0"/>
                <w:sz w:val="20"/>
              </w:rPr>
            </w:pPr>
            <w:r w:rsidRPr="00FD5631">
              <w:rPr>
                <w:sz w:val="20"/>
              </w:rPr>
              <w:t>Наименование</w:t>
            </w:r>
          </w:p>
        </w:tc>
        <w:tc>
          <w:tcPr>
            <w:tcW w:w="2116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1E3091F6" w14:textId="77777777" w:rsidR="000832DD" w:rsidRPr="00FD5631" w:rsidRDefault="002C69D3" w:rsidP="00EC3C3A">
            <w:pPr>
              <w:rPr>
                <w:bCs w:val="0"/>
              </w:rPr>
            </w:pPr>
            <w:r w:rsidRPr="00FD5631">
              <w:rPr>
                <w:rFonts w:eastAsia="Calibri"/>
              </w:rPr>
              <w:t>Испытание и сдача в эксплуатацию сложных КИПиА</w:t>
            </w:r>
          </w:p>
        </w:tc>
        <w:tc>
          <w:tcPr>
            <w:tcW w:w="323" w:type="pct"/>
            <w:tcBorders>
              <w:top w:val="nil"/>
              <w:left w:val="single" w:sz="4" w:space="0" w:color="808080" w:themeColor="background1" w:themeShade="80"/>
              <w:bottom w:val="nil"/>
              <w:right w:val="single" w:sz="4" w:space="0" w:color="808080" w:themeColor="background1" w:themeShade="80"/>
            </w:tcBorders>
            <w:vAlign w:val="center"/>
          </w:tcPr>
          <w:p w14:paraId="485C403E" w14:textId="77777777" w:rsidR="000832DD" w:rsidRPr="00FD5631" w:rsidRDefault="000832DD" w:rsidP="00EC3C3A">
            <w:pPr>
              <w:jc w:val="center"/>
              <w:rPr>
                <w:bCs w:val="0"/>
                <w:sz w:val="20"/>
                <w:vertAlign w:val="superscript"/>
              </w:rPr>
            </w:pPr>
            <w:r w:rsidRPr="00FD5631">
              <w:rPr>
                <w:sz w:val="20"/>
              </w:rPr>
              <w:t>Код</w:t>
            </w:r>
          </w:p>
        </w:tc>
        <w:tc>
          <w:tcPr>
            <w:tcW w:w="468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16195501" w14:textId="77777777" w:rsidR="000832DD" w:rsidRPr="00FD5631" w:rsidRDefault="008B1B41" w:rsidP="00C4354F">
            <w:pPr>
              <w:jc w:val="center"/>
              <w:rPr>
                <w:bCs w:val="0"/>
              </w:rPr>
            </w:pPr>
            <w:r w:rsidRPr="00FD5631">
              <w:rPr>
                <w:lang w:val="en-US"/>
              </w:rPr>
              <w:t>C</w:t>
            </w:r>
            <w:r w:rsidR="000832DD" w:rsidRPr="00FD5631">
              <w:t>/02.4</w:t>
            </w:r>
          </w:p>
        </w:tc>
        <w:tc>
          <w:tcPr>
            <w:tcW w:w="913" w:type="pct"/>
            <w:tcBorders>
              <w:top w:val="nil"/>
              <w:left w:val="single" w:sz="4" w:space="0" w:color="808080" w:themeColor="background1" w:themeShade="80"/>
              <w:bottom w:val="nil"/>
              <w:right w:val="single" w:sz="4" w:space="0" w:color="808080" w:themeColor="background1" w:themeShade="80"/>
            </w:tcBorders>
            <w:vAlign w:val="center"/>
          </w:tcPr>
          <w:p w14:paraId="64DECFF8" w14:textId="77777777" w:rsidR="000832DD" w:rsidRPr="00FD5631" w:rsidRDefault="000832DD" w:rsidP="00EC3C3A">
            <w:pPr>
              <w:jc w:val="center"/>
              <w:rPr>
                <w:bCs w:val="0"/>
                <w:sz w:val="20"/>
                <w:vertAlign w:val="superscript"/>
              </w:rPr>
            </w:pPr>
            <w:r w:rsidRPr="00FD5631">
              <w:rPr>
                <w:sz w:val="20"/>
              </w:rPr>
              <w:t>Уровень (подуровень) квалификации</w:t>
            </w:r>
          </w:p>
        </w:tc>
        <w:tc>
          <w:tcPr>
            <w:tcW w:w="279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52DD374E" w14:textId="77777777" w:rsidR="000832DD" w:rsidRPr="00FD5631" w:rsidRDefault="000832DD" w:rsidP="00EC3C3A">
            <w:pPr>
              <w:jc w:val="center"/>
              <w:rPr>
                <w:bCs w:val="0"/>
              </w:rPr>
            </w:pPr>
            <w:r w:rsidRPr="00FD5631">
              <w:t>4</w:t>
            </w:r>
          </w:p>
        </w:tc>
      </w:tr>
    </w:tbl>
    <w:p w14:paraId="05C432FC" w14:textId="77777777" w:rsidR="000832DD" w:rsidRDefault="000832DD" w:rsidP="00EC3C3A"/>
    <w:p w14:paraId="695DBB19" w14:textId="77777777" w:rsidR="00550A30" w:rsidRPr="00FD5631" w:rsidRDefault="00550A30" w:rsidP="00EC3C3A"/>
    <w:tbl>
      <w:tblPr>
        <w:tblW w:w="5000" w:type="pct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ook w:val="01E0" w:firstRow="1" w:lastRow="1" w:firstColumn="1" w:lastColumn="1" w:noHBand="0" w:noVBand="0"/>
      </w:tblPr>
      <w:tblGrid>
        <w:gridCol w:w="2234"/>
        <w:gridCol w:w="8187"/>
      </w:tblGrid>
      <w:tr w:rsidR="00FD5631" w:rsidRPr="00FD5631" w14:paraId="13C5B321" w14:textId="77777777" w:rsidTr="00BD19BC">
        <w:trPr>
          <w:trHeight w:val="20"/>
        </w:trPr>
        <w:tc>
          <w:tcPr>
            <w:tcW w:w="1072" w:type="pct"/>
            <w:vMerge w:val="restart"/>
          </w:tcPr>
          <w:p w14:paraId="228461E1" w14:textId="77777777" w:rsidR="00445633" w:rsidRPr="00FD5631" w:rsidRDefault="00445633" w:rsidP="00445633">
            <w:r w:rsidRPr="00FD5631">
              <w:lastRenderedPageBreak/>
              <w:t>Трудовые действия</w:t>
            </w:r>
          </w:p>
        </w:tc>
        <w:tc>
          <w:tcPr>
            <w:tcW w:w="3928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4BABAAD6" w14:textId="0036D799" w:rsidR="00445633" w:rsidRPr="007A2BA8" w:rsidRDefault="00445633" w:rsidP="00445633">
            <w:pPr>
              <w:jc w:val="both"/>
              <w:rPr>
                <w:rFonts w:eastAsia="Batang"/>
                <w:lang w:eastAsia="ko-KR"/>
              </w:rPr>
            </w:pPr>
            <w:r w:rsidRPr="007A2BA8">
              <w:t>Установление последовательности выполнения работ при испытании и сдаче сложных КИПиА</w:t>
            </w:r>
          </w:p>
        </w:tc>
      </w:tr>
      <w:tr w:rsidR="00FD5631" w:rsidRPr="00FD5631" w14:paraId="2A843684" w14:textId="77777777" w:rsidTr="00BD19BC">
        <w:trPr>
          <w:trHeight w:val="20"/>
        </w:trPr>
        <w:tc>
          <w:tcPr>
            <w:tcW w:w="1072" w:type="pct"/>
            <w:vMerge/>
          </w:tcPr>
          <w:p w14:paraId="2275B53C" w14:textId="77777777" w:rsidR="000832DD" w:rsidRPr="00FD5631" w:rsidRDefault="000832DD" w:rsidP="00EC3C3A"/>
        </w:tc>
        <w:tc>
          <w:tcPr>
            <w:tcW w:w="3928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18B673C6" w14:textId="77777777" w:rsidR="000832DD" w:rsidRPr="007A2BA8" w:rsidRDefault="000832DD" w:rsidP="00EC3C3A">
            <w:pPr>
              <w:jc w:val="both"/>
            </w:pPr>
            <w:r w:rsidRPr="007A2BA8">
              <w:t xml:space="preserve">Подготовка рабочего места при испытаниях и сдаче сложных </w:t>
            </w:r>
            <w:r w:rsidR="00680044" w:rsidRPr="007A2BA8">
              <w:t>КИПиА</w:t>
            </w:r>
          </w:p>
        </w:tc>
      </w:tr>
      <w:tr w:rsidR="00FD5631" w:rsidRPr="00FD5631" w14:paraId="45281400" w14:textId="77777777" w:rsidTr="00BD19BC">
        <w:trPr>
          <w:trHeight w:val="20"/>
        </w:trPr>
        <w:tc>
          <w:tcPr>
            <w:tcW w:w="1072" w:type="pct"/>
            <w:vMerge/>
          </w:tcPr>
          <w:p w14:paraId="790518D2" w14:textId="77777777" w:rsidR="00445633" w:rsidRPr="00FD5631" w:rsidRDefault="00445633" w:rsidP="00445633"/>
        </w:tc>
        <w:tc>
          <w:tcPr>
            <w:tcW w:w="3928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5396397B" w14:textId="1B4FA3F2" w:rsidR="00445633" w:rsidRPr="007A2BA8" w:rsidRDefault="00445633" w:rsidP="00445633">
            <w:pPr>
              <w:jc w:val="both"/>
            </w:pPr>
            <w:r w:rsidRPr="007A2BA8">
              <w:t>Выбор инструментов и приспособлений для испытания и сдачи сложных КИПиА</w:t>
            </w:r>
          </w:p>
        </w:tc>
      </w:tr>
      <w:tr w:rsidR="00FD5631" w:rsidRPr="00FD5631" w14:paraId="3592973A" w14:textId="77777777" w:rsidTr="00BD19BC">
        <w:trPr>
          <w:trHeight w:val="20"/>
        </w:trPr>
        <w:tc>
          <w:tcPr>
            <w:tcW w:w="1072" w:type="pct"/>
            <w:vMerge/>
          </w:tcPr>
          <w:p w14:paraId="2D2C39A6" w14:textId="77777777" w:rsidR="00445633" w:rsidRPr="00FD5631" w:rsidRDefault="00445633" w:rsidP="00445633"/>
        </w:tc>
        <w:tc>
          <w:tcPr>
            <w:tcW w:w="3928" w:type="pct"/>
          </w:tcPr>
          <w:p w14:paraId="14AC6B07" w14:textId="77777777" w:rsidR="00445633" w:rsidRPr="007A2BA8" w:rsidRDefault="00445633" w:rsidP="00445633">
            <w:pPr>
              <w:jc w:val="both"/>
            </w:pPr>
            <w:r w:rsidRPr="007A2BA8">
              <w:rPr>
                <w:bCs w:val="0"/>
              </w:rPr>
              <w:t>Испытания сложных КИПиА с использованием стендового оборудования</w:t>
            </w:r>
          </w:p>
        </w:tc>
      </w:tr>
      <w:tr w:rsidR="00FD5631" w:rsidRPr="00FD5631" w14:paraId="6464A99C" w14:textId="77777777" w:rsidTr="00BD19BC">
        <w:trPr>
          <w:trHeight w:val="20"/>
        </w:trPr>
        <w:tc>
          <w:tcPr>
            <w:tcW w:w="1072" w:type="pct"/>
            <w:vMerge/>
          </w:tcPr>
          <w:p w14:paraId="53C061F0" w14:textId="77777777" w:rsidR="00445633" w:rsidRPr="00FD5631" w:rsidRDefault="00445633" w:rsidP="00445633"/>
        </w:tc>
        <w:tc>
          <w:tcPr>
            <w:tcW w:w="3928" w:type="pct"/>
          </w:tcPr>
          <w:p w14:paraId="167A142C" w14:textId="6004BBF7" w:rsidR="00445633" w:rsidRPr="007A2BA8" w:rsidRDefault="00F44A3C" w:rsidP="00445633">
            <w:pPr>
              <w:jc w:val="both"/>
            </w:pPr>
            <w:r w:rsidRPr="007A2BA8">
              <w:rPr>
                <w:bCs w:val="0"/>
              </w:rPr>
              <w:t>Натурные</w:t>
            </w:r>
            <w:r w:rsidR="00445633" w:rsidRPr="007A2BA8">
              <w:rPr>
                <w:bCs w:val="0"/>
              </w:rPr>
              <w:t xml:space="preserve"> испытания сложных КИПиА</w:t>
            </w:r>
          </w:p>
        </w:tc>
      </w:tr>
      <w:tr w:rsidR="00FD5631" w:rsidRPr="00FD5631" w14:paraId="21838FAC" w14:textId="77777777" w:rsidTr="00BD19BC">
        <w:trPr>
          <w:trHeight w:val="20"/>
        </w:trPr>
        <w:tc>
          <w:tcPr>
            <w:tcW w:w="1072" w:type="pct"/>
            <w:vMerge/>
          </w:tcPr>
          <w:p w14:paraId="04CBA669" w14:textId="77777777" w:rsidR="00445633" w:rsidRPr="00FD5631" w:rsidRDefault="00445633" w:rsidP="00445633"/>
        </w:tc>
        <w:tc>
          <w:tcPr>
            <w:tcW w:w="3928" w:type="pct"/>
          </w:tcPr>
          <w:p w14:paraId="13BBAA5E" w14:textId="77777777" w:rsidR="00445633" w:rsidRPr="007A2BA8" w:rsidRDefault="00445633" w:rsidP="00445633">
            <w:pPr>
              <w:jc w:val="both"/>
            </w:pPr>
            <w:r w:rsidRPr="007A2BA8">
              <w:rPr>
                <w:bCs w:val="0"/>
              </w:rPr>
              <w:t>Сдача сложных КИПиА</w:t>
            </w:r>
          </w:p>
        </w:tc>
      </w:tr>
      <w:tr w:rsidR="00FD5631" w:rsidRPr="00FD5631" w14:paraId="09CCE0AE" w14:textId="77777777" w:rsidTr="00BD19BC">
        <w:trPr>
          <w:trHeight w:val="20"/>
        </w:trPr>
        <w:tc>
          <w:tcPr>
            <w:tcW w:w="1072" w:type="pct"/>
            <w:vMerge/>
          </w:tcPr>
          <w:p w14:paraId="4F2B83D0" w14:textId="77777777" w:rsidR="00445633" w:rsidRPr="00FD5631" w:rsidRDefault="00445633" w:rsidP="00445633"/>
        </w:tc>
        <w:tc>
          <w:tcPr>
            <w:tcW w:w="3928" w:type="pct"/>
          </w:tcPr>
          <w:p w14:paraId="536CA398" w14:textId="77777777" w:rsidR="00445633" w:rsidRPr="007A2BA8" w:rsidRDefault="00445633" w:rsidP="00445633">
            <w:pPr>
              <w:jc w:val="both"/>
            </w:pPr>
            <w:r w:rsidRPr="007A2BA8">
              <w:t>Оформление документов на испытанные сложные КИПиА</w:t>
            </w:r>
          </w:p>
        </w:tc>
      </w:tr>
      <w:tr w:rsidR="00FD5631" w:rsidRPr="00FD5631" w14:paraId="539E3336" w14:textId="77777777" w:rsidTr="00BD19BC">
        <w:trPr>
          <w:trHeight w:val="20"/>
        </w:trPr>
        <w:tc>
          <w:tcPr>
            <w:tcW w:w="1072" w:type="pct"/>
            <w:vMerge w:val="restart"/>
          </w:tcPr>
          <w:p w14:paraId="13D41A40" w14:textId="77777777" w:rsidR="00445633" w:rsidRPr="00FD5631" w:rsidDel="002A1D54" w:rsidRDefault="00445633" w:rsidP="00445633">
            <w:r w:rsidRPr="00FD5631" w:rsidDel="002A1D54">
              <w:t>Необходимые умения</w:t>
            </w:r>
          </w:p>
        </w:tc>
        <w:tc>
          <w:tcPr>
            <w:tcW w:w="3928" w:type="pct"/>
          </w:tcPr>
          <w:p w14:paraId="4AFFD514" w14:textId="4C861731" w:rsidR="00445633" w:rsidRPr="007A2BA8" w:rsidRDefault="00445633" w:rsidP="00445633">
            <w:pPr>
              <w:jc w:val="both"/>
            </w:pPr>
            <w:r w:rsidRPr="007A2BA8">
              <w:t>Читать и анализировать конструкторскую документацию на испытания и сдачу сложных КИПиА</w:t>
            </w:r>
          </w:p>
        </w:tc>
      </w:tr>
      <w:tr w:rsidR="00FD5631" w:rsidRPr="00FD5631" w14:paraId="6D52C054" w14:textId="77777777" w:rsidTr="00BD19BC">
        <w:trPr>
          <w:trHeight w:val="20"/>
        </w:trPr>
        <w:tc>
          <w:tcPr>
            <w:tcW w:w="1072" w:type="pct"/>
            <w:vMerge/>
          </w:tcPr>
          <w:p w14:paraId="54A34B05" w14:textId="77777777" w:rsidR="00445633" w:rsidRPr="00FD5631" w:rsidDel="002A1D54" w:rsidRDefault="00445633" w:rsidP="00445633"/>
        </w:tc>
        <w:tc>
          <w:tcPr>
            <w:tcW w:w="3928" w:type="pct"/>
          </w:tcPr>
          <w:p w14:paraId="1781E59F" w14:textId="204A6BD7" w:rsidR="00445633" w:rsidRPr="007A2BA8" w:rsidRDefault="00445633" w:rsidP="00445633">
            <w:pPr>
              <w:jc w:val="both"/>
            </w:pPr>
            <w:r w:rsidRPr="007A2BA8">
              <w:t>Читать и анализировать технологическую документацию на испытания и сдачу сложных КИПиА</w:t>
            </w:r>
          </w:p>
        </w:tc>
      </w:tr>
      <w:tr w:rsidR="00FD5631" w:rsidRPr="00FD5631" w14:paraId="0E7DA38D" w14:textId="77777777" w:rsidTr="00BD19BC">
        <w:trPr>
          <w:trHeight w:val="20"/>
        </w:trPr>
        <w:tc>
          <w:tcPr>
            <w:tcW w:w="1072" w:type="pct"/>
            <w:vMerge/>
          </w:tcPr>
          <w:p w14:paraId="771F7B60" w14:textId="77777777" w:rsidR="00445633" w:rsidRPr="00FD5631" w:rsidDel="002A1D54" w:rsidRDefault="00445633" w:rsidP="00445633"/>
        </w:tc>
        <w:tc>
          <w:tcPr>
            <w:tcW w:w="3928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0DCD0D23" w14:textId="77777777" w:rsidR="00445633" w:rsidRPr="007A2BA8" w:rsidRDefault="00445633" w:rsidP="00445633">
            <w:pPr>
              <w:jc w:val="both"/>
            </w:pPr>
            <w:r w:rsidRPr="007A2BA8">
              <w:t>Подготавливать рабочее место для рационального и безопасного выполнения работ при испытаниях и сдаче сложных КИПиА</w:t>
            </w:r>
          </w:p>
        </w:tc>
      </w:tr>
      <w:tr w:rsidR="00FD5631" w:rsidRPr="00FD5631" w14:paraId="615AE6E0" w14:textId="77777777" w:rsidTr="00BD19BC">
        <w:trPr>
          <w:trHeight w:val="20"/>
        </w:trPr>
        <w:tc>
          <w:tcPr>
            <w:tcW w:w="1072" w:type="pct"/>
            <w:vMerge/>
          </w:tcPr>
          <w:p w14:paraId="04F815AB" w14:textId="77777777" w:rsidR="00445633" w:rsidRPr="00FD5631" w:rsidDel="002A1D54" w:rsidRDefault="00445633" w:rsidP="00445633"/>
        </w:tc>
        <w:tc>
          <w:tcPr>
            <w:tcW w:w="3928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3C63F280" w14:textId="1E87BDE4" w:rsidR="00445633" w:rsidRPr="007A2BA8" w:rsidRDefault="00445633" w:rsidP="00445633">
            <w:pPr>
              <w:jc w:val="both"/>
            </w:pPr>
            <w:r w:rsidRPr="007A2BA8">
              <w:t xml:space="preserve">Выбирать инструменты и оборудование для производства работ при испытаниях и сдаче сложных КИПиА </w:t>
            </w:r>
          </w:p>
        </w:tc>
      </w:tr>
      <w:tr w:rsidR="00FD5631" w:rsidRPr="00FD5631" w14:paraId="23610047" w14:textId="77777777" w:rsidTr="00BD19BC">
        <w:trPr>
          <w:trHeight w:val="20"/>
        </w:trPr>
        <w:tc>
          <w:tcPr>
            <w:tcW w:w="1072" w:type="pct"/>
            <w:vMerge/>
          </w:tcPr>
          <w:p w14:paraId="7757F910" w14:textId="77777777" w:rsidR="00445633" w:rsidRPr="00FD5631" w:rsidDel="002A1D54" w:rsidRDefault="00445633" w:rsidP="00445633"/>
        </w:tc>
        <w:tc>
          <w:tcPr>
            <w:tcW w:w="3928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04FAC4EA" w14:textId="77777777" w:rsidR="00445633" w:rsidRPr="007A2BA8" w:rsidRDefault="00445633" w:rsidP="00445633">
            <w:pPr>
              <w:jc w:val="both"/>
            </w:pPr>
            <w:r w:rsidRPr="007A2BA8">
              <w:t>Просматривать конструкторскую и технологическую документацию на сложные КИПиА с использованием прикладных компьютерных программ</w:t>
            </w:r>
          </w:p>
        </w:tc>
      </w:tr>
      <w:tr w:rsidR="00FD5631" w:rsidRPr="00FD5631" w14:paraId="3E678B1C" w14:textId="77777777" w:rsidTr="00BD19BC">
        <w:trPr>
          <w:trHeight w:val="20"/>
        </w:trPr>
        <w:tc>
          <w:tcPr>
            <w:tcW w:w="1072" w:type="pct"/>
            <w:vMerge/>
          </w:tcPr>
          <w:p w14:paraId="5B547144" w14:textId="77777777" w:rsidR="00445633" w:rsidRPr="00FD5631" w:rsidDel="002A1D54" w:rsidRDefault="00445633" w:rsidP="00445633"/>
        </w:tc>
        <w:tc>
          <w:tcPr>
            <w:tcW w:w="3928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518A36DD" w14:textId="77777777" w:rsidR="00445633" w:rsidRPr="007A2BA8" w:rsidRDefault="00445633" w:rsidP="00445633">
            <w:pPr>
              <w:jc w:val="both"/>
            </w:pPr>
            <w:r w:rsidRPr="007A2BA8">
              <w:t>Печатать конструкторскую и технологическую документацию на сложные КИПиА с использованием устройств вывода графической и текстовой информации</w:t>
            </w:r>
          </w:p>
        </w:tc>
      </w:tr>
      <w:tr w:rsidR="00FD5631" w:rsidRPr="00FD5631" w14:paraId="530A1C6B" w14:textId="77777777" w:rsidTr="00BD19BC">
        <w:trPr>
          <w:trHeight w:val="20"/>
        </w:trPr>
        <w:tc>
          <w:tcPr>
            <w:tcW w:w="1072" w:type="pct"/>
            <w:vMerge/>
          </w:tcPr>
          <w:p w14:paraId="25508E4F" w14:textId="77777777" w:rsidR="00445633" w:rsidRPr="00FD5631" w:rsidDel="002A1D54" w:rsidRDefault="00445633" w:rsidP="00445633"/>
        </w:tc>
        <w:tc>
          <w:tcPr>
            <w:tcW w:w="3928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1E703E13" w14:textId="77777777" w:rsidR="00445633" w:rsidRPr="007A2BA8" w:rsidRDefault="00445633" w:rsidP="00445633">
            <w:pPr>
              <w:jc w:val="both"/>
            </w:pPr>
            <w:r w:rsidRPr="007A2BA8">
              <w:t>Просматривать документы на сложные КИПиА и их реквизиты в электронном архиве</w:t>
            </w:r>
          </w:p>
        </w:tc>
      </w:tr>
      <w:tr w:rsidR="00FD5631" w:rsidRPr="00FD5631" w14:paraId="3FA05AAA" w14:textId="77777777" w:rsidTr="00BD19BC">
        <w:trPr>
          <w:trHeight w:val="20"/>
        </w:trPr>
        <w:tc>
          <w:tcPr>
            <w:tcW w:w="1072" w:type="pct"/>
            <w:vMerge/>
          </w:tcPr>
          <w:p w14:paraId="45F11395" w14:textId="77777777" w:rsidR="00445633" w:rsidRPr="00FD5631" w:rsidDel="002A1D54" w:rsidRDefault="00445633" w:rsidP="00445633"/>
        </w:tc>
        <w:tc>
          <w:tcPr>
            <w:tcW w:w="3928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4C890562" w14:textId="77777777" w:rsidR="00445633" w:rsidRPr="007A2BA8" w:rsidRDefault="00445633" w:rsidP="00445633">
            <w:pPr>
              <w:jc w:val="both"/>
            </w:pPr>
            <w:r w:rsidRPr="007A2BA8">
              <w:t>Сохранять документы на КИПиА из электронного архива</w:t>
            </w:r>
          </w:p>
        </w:tc>
      </w:tr>
      <w:tr w:rsidR="00FD5631" w:rsidRPr="00FD5631" w14:paraId="26C42A1B" w14:textId="77777777" w:rsidTr="00BD19BC">
        <w:trPr>
          <w:trHeight w:val="20"/>
        </w:trPr>
        <w:tc>
          <w:tcPr>
            <w:tcW w:w="1072" w:type="pct"/>
            <w:vMerge/>
          </w:tcPr>
          <w:p w14:paraId="762458B4" w14:textId="77777777" w:rsidR="00CF005E" w:rsidRPr="00FD5631" w:rsidDel="002A1D54" w:rsidRDefault="00CF005E" w:rsidP="00CF005E"/>
        </w:tc>
        <w:tc>
          <w:tcPr>
            <w:tcW w:w="3928" w:type="pct"/>
          </w:tcPr>
          <w:p w14:paraId="6B6BEF31" w14:textId="6F484DB9" w:rsidR="00CF005E" w:rsidRPr="007A2BA8" w:rsidRDefault="00CF005E" w:rsidP="00CF005E">
            <w:pPr>
              <w:jc w:val="both"/>
            </w:pPr>
            <w:r w:rsidRPr="007A2BA8">
              <w:t>Производить испытания систем измерения и регулирования температуры сложных КИПиА</w:t>
            </w:r>
          </w:p>
        </w:tc>
      </w:tr>
      <w:tr w:rsidR="00FD5631" w:rsidRPr="00FD5631" w14:paraId="1E208214" w14:textId="77777777" w:rsidTr="00BD19BC">
        <w:trPr>
          <w:trHeight w:val="20"/>
        </w:trPr>
        <w:tc>
          <w:tcPr>
            <w:tcW w:w="1072" w:type="pct"/>
            <w:vMerge/>
          </w:tcPr>
          <w:p w14:paraId="4E9018A9" w14:textId="77777777" w:rsidR="00CF005E" w:rsidRPr="00FD5631" w:rsidDel="002A1D54" w:rsidRDefault="00CF005E" w:rsidP="00CF005E"/>
        </w:tc>
        <w:tc>
          <w:tcPr>
            <w:tcW w:w="3928" w:type="pct"/>
          </w:tcPr>
          <w:p w14:paraId="090EF6D8" w14:textId="34A83BEA" w:rsidR="00CF005E" w:rsidRPr="007A2BA8" w:rsidRDefault="00CF005E" w:rsidP="00CF005E">
            <w:pPr>
              <w:jc w:val="both"/>
            </w:pPr>
            <w:r w:rsidRPr="007A2BA8">
              <w:t>Производить испытания систем измерения и регулирования давления</w:t>
            </w:r>
            <w:r w:rsidR="00F91E53" w:rsidRPr="007A2BA8">
              <w:t xml:space="preserve"> </w:t>
            </w:r>
            <w:r w:rsidRPr="007A2BA8">
              <w:t xml:space="preserve">сложных КИПиА </w:t>
            </w:r>
          </w:p>
        </w:tc>
      </w:tr>
      <w:tr w:rsidR="00FD5631" w:rsidRPr="00FD5631" w14:paraId="7EDE4C65" w14:textId="77777777" w:rsidTr="00BD19BC">
        <w:trPr>
          <w:trHeight w:val="20"/>
        </w:trPr>
        <w:tc>
          <w:tcPr>
            <w:tcW w:w="1072" w:type="pct"/>
            <w:vMerge/>
          </w:tcPr>
          <w:p w14:paraId="602B094A" w14:textId="77777777" w:rsidR="00CF005E" w:rsidRPr="00FD5631" w:rsidDel="002A1D54" w:rsidRDefault="00CF005E" w:rsidP="00CF005E"/>
        </w:tc>
        <w:tc>
          <w:tcPr>
            <w:tcW w:w="3928" w:type="pct"/>
          </w:tcPr>
          <w:p w14:paraId="6E10356B" w14:textId="0E32FFFF" w:rsidR="00CF005E" w:rsidRPr="007A2BA8" w:rsidRDefault="00CF005E" w:rsidP="00CF005E">
            <w:pPr>
              <w:jc w:val="both"/>
            </w:pPr>
            <w:r w:rsidRPr="007A2BA8">
              <w:t xml:space="preserve">Производить испытания систем и устройств расхода и уровня сложных КИПиА </w:t>
            </w:r>
          </w:p>
        </w:tc>
      </w:tr>
      <w:tr w:rsidR="00FD5631" w:rsidRPr="00FD5631" w14:paraId="2ED9EFE9" w14:textId="77777777" w:rsidTr="00BD19BC">
        <w:trPr>
          <w:trHeight w:val="20"/>
        </w:trPr>
        <w:tc>
          <w:tcPr>
            <w:tcW w:w="1072" w:type="pct"/>
            <w:vMerge/>
          </w:tcPr>
          <w:p w14:paraId="3125A8B7" w14:textId="77777777" w:rsidR="00CF005E" w:rsidRPr="00FD5631" w:rsidDel="002A1D54" w:rsidRDefault="00CF005E" w:rsidP="00CF005E"/>
        </w:tc>
        <w:tc>
          <w:tcPr>
            <w:tcW w:w="3928" w:type="pct"/>
          </w:tcPr>
          <w:p w14:paraId="0CC64F39" w14:textId="25E30EF1" w:rsidR="00CF005E" w:rsidRPr="007A2BA8" w:rsidRDefault="00CF005E" w:rsidP="00CF005E">
            <w:pPr>
              <w:jc w:val="both"/>
            </w:pPr>
            <w:r w:rsidRPr="007A2BA8">
              <w:t>Производить испытания сложных КИПиА</w:t>
            </w:r>
            <w:r w:rsidR="00F91E53" w:rsidRPr="007A2BA8">
              <w:t xml:space="preserve"> </w:t>
            </w:r>
            <w:r w:rsidRPr="007A2BA8">
              <w:t xml:space="preserve">электропривода </w:t>
            </w:r>
          </w:p>
        </w:tc>
      </w:tr>
      <w:tr w:rsidR="00FD5631" w:rsidRPr="00FD5631" w14:paraId="4A875612" w14:textId="77777777" w:rsidTr="00BD19BC">
        <w:trPr>
          <w:trHeight w:val="20"/>
        </w:trPr>
        <w:tc>
          <w:tcPr>
            <w:tcW w:w="1072" w:type="pct"/>
            <w:vMerge/>
          </w:tcPr>
          <w:p w14:paraId="79D58BF1" w14:textId="77777777" w:rsidR="00CF005E" w:rsidRPr="00FD5631" w:rsidDel="002A1D54" w:rsidRDefault="00CF005E" w:rsidP="00CF005E"/>
        </w:tc>
        <w:tc>
          <w:tcPr>
            <w:tcW w:w="3928" w:type="pct"/>
          </w:tcPr>
          <w:p w14:paraId="106695A3" w14:textId="4A782489" w:rsidR="00CF005E" w:rsidRPr="007A2BA8" w:rsidRDefault="00CF005E" w:rsidP="00CF005E">
            <w:pPr>
              <w:jc w:val="both"/>
            </w:pPr>
            <w:r w:rsidRPr="007A2BA8">
              <w:t xml:space="preserve">Производить испытания схем управления электроприводом </w:t>
            </w:r>
          </w:p>
        </w:tc>
      </w:tr>
      <w:tr w:rsidR="00FD5631" w:rsidRPr="00FD5631" w14:paraId="681C0335" w14:textId="77777777" w:rsidTr="00BD19BC">
        <w:trPr>
          <w:trHeight w:val="20"/>
        </w:trPr>
        <w:tc>
          <w:tcPr>
            <w:tcW w:w="1072" w:type="pct"/>
            <w:vMerge/>
          </w:tcPr>
          <w:p w14:paraId="44FDD1CC" w14:textId="77777777" w:rsidR="00025852" w:rsidRPr="00FD5631" w:rsidDel="002A1D54" w:rsidRDefault="00025852" w:rsidP="00025852"/>
        </w:tc>
        <w:tc>
          <w:tcPr>
            <w:tcW w:w="3928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5866501B" w14:textId="7E6C21E6" w:rsidR="00025852" w:rsidRPr="007A2BA8" w:rsidRDefault="00025852" w:rsidP="00025852">
            <w:pPr>
              <w:jc w:val="both"/>
            </w:pPr>
            <w:r w:rsidRPr="007A2BA8">
              <w:t xml:space="preserve">Производить испытания бесконтактных логических элементов и путевых выключателей сложных КИПиА </w:t>
            </w:r>
          </w:p>
        </w:tc>
      </w:tr>
      <w:tr w:rsidR="00FD5631" w:rsidRPr="00FD5631" w14:paraId="03DC1DE7" w14:textId="77777777" w:rsidTr="00BD19BC">
        <w:trPr>
          <w:trHeight w:val="20"/>
        </w:trPr>
        <w:tc>
          <w:tcPr>
            <w:tcW w:w="1072" w:type="pct"/>
            <w:vMerge/>
          </w:tcPr>
          <w:p w14:paraId="6A6091D0" w14:textId="77777777" w:rsidR="00025852" w:rsidRPr="00FD5631" w:rsidDel="002A1D54" w:rsidRDefault="00025852" w:rsidP="00025852"/>
        </w:tc>
        <w:tc>
          <w:tcPr>
            <w:tcW w:w="3928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15C6BA0C" w14:textId="25EDEA1B" w:rsidR="00025852" w:rsidRPr="007A2BA8" w:rsidRDefault="00025852" w:rsidP="00025852">
            <w:pPr>
              <w:jc w:val="both"/>
            </w:pPr>
            <w:r w:rsidRPr="007A2BA8">
              <w:t>Производить испытания устройств программного управления сложных КИПиА</w:t>
            </w:r>
          </w:p>
        </w:tc>
      </w:tr>
      <w:tr w:rsidR="00FD5631" w:rsidRPr="00FD5631" w14:paraId="25C9356D" w14:textId="77777777" w:rsidTr="00BD19BC">
        <w:trPr>
          <w:trHeight w:val="20"/>
        </w:trPr>
        <w:tc>
          <w:tcPr>
            <w:tcW w:w="1072" w:type="pct"/>
            <w:vMerge/>
          </w:tcPr>
          <w:p w14:paraId="2E73DB98" w14:textId="77777777" w:rsidR="00025852" w:rsidRPr="00FD5631" w:rsidDel="002A1D54" w:rsidRDefault="00025852" w:rsidP="00025852"/>
        </w:tc>
        <w:tc>
          <w:tcPr>
            <w:tcW w:w="3928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2DBC244C" w14:textId="52D2F7FB" w:rsidR="00025852" w:rsidRPr="007A2BA8" w:rsidRDefault="00025852" w:rsidP="00025852">
            <w:pPr>
              <w:jc w:val="both"/>
            </w:pPr>
            <w:r w:rsidRPr="007A2BA8">
              <w:t>Производить испытания усилителей сложных КИПиА</w:t>
            </w:r>
          </w:p>
        </w:tc>
      </w:tr>
      <w:tr w:rsidR="00FD5631" w:rsidRPr="00FD5631" w14:paraId="0F097F04" w14:textId="77777777" w:rsidTr="00BD19BC">
        <w:trPr>
          <w:trHeight w:val="20"/>
        </w:trPr>
        <w:tc>
          <w:tcPr>
            <w:tcW w:w="1072" w:type="pct"/>
            <w:vMerge/>
          </w:tcPr>
          <w:p w14:paraId="33136AD1" w14:textId="77777777" w:rsidR="00025852" w:rsidRPr="00FD5631" w:rsidDel="002A1D54" w:rsidRDefault="00025852" w:rsidP="00025852"/>
        </w:tc>
        <w:tc>
          <w:tcPr>
            <w:tcW w:w="3928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0AF5B410" w14:textId="72B1CBDE" w:rsidR="00025852" w:rsidRPr="007A2BA8" w:rsidRDefault="00025852" w:rsidP="00025852">
            <w:pPr>
              <w:jc w:val="both"/>
            </w:pPr>
            <w:r w:rsidRPr="007A2BA8">
              <w:t>Производить испытания ультразвуковой аппаратуры сложных КИПиА</w:t>
            </w:r>
          </w:p>
        </w:tc>
      </w:tr>
      <w:tr w:rsidR="00FD5631" w:rsidRPr="00FD5631" w14:paraId="1317B2B6" w14:textId="77777777" w:rsidTr="00BD19BC">
        <w:trPr>
          <w:trHeight w:val="20"/>
        </w:trPr>
        <w:tc>
          <w:tcPr>
            <w:tcW w:w="1072" w:type="pct"/>
            <w:vMerge/>
          </w:tcPr>
          <w:p w14:paraId="7A5A6E94" w14:textId="77777777" w:rsidR="00025852" w:rsidRPr="00FD5631" w:rsidDel="002A1D54" w:rsidRDefault="00025852" w:rsidP="00025852"/>
        </w:tc>
        <w:tc>
          <w:tcPr>
            <w:tcW w:w="3928" w:type="pct"/>
          </w:tcPr>
          <w:p w14:paraId="7A511175" w14:textId="35662330" w:rsidR="00025852" w:rsidRPr="007A2BA8" w:rsidRDefault="00025852" w:rsidP="00025852">
            <w:pPr>
              <w:jc w:val="both"/>
            </w:pPr>
            <w:r w:rsidRPr="007A2BA8">
              <w:t>Производить испытания приборов автоматического регулирования сложных КИПиА</w:t>
            </w:r>
          </w:p>
        </w:tc>
      </w:tr>
      <w:tr w:rsidR="00FD5631" w:rsidRPr="00FD5631" w14:paraId="7CF813A5" w14:textId="77777777" w:rsidTr="00BD19BC">
        <w:trPr>
          <w:trHeight w:val="20"/>
        </w:trPr>
        <w:tc>
          <w:tcPr>
            <w:tcW w:w="1072" w:type="pct"/>
            <w:vMerge/>
          </w:tcPr>
          <w:p w14:paraId="441623E9" w14:textId="77777777" w:rsidR="00025852" w:rsidRPr="00FD5631" w:rsidDel="002A1D54" w:rsidRDefault="00025852" w:rsidP="00025852"/>
        </w:tc>
        <w:tc>
          <w:tcPr>
            <w:tcW w:w="3928" w:type="pct"/>
          </w:tcPr>
          <w:p w14:paraId="206C7CAF" w14:textId="38FE0D6C" w:rsidR="00025852" w:rsidRPr="007A2BA8" w:rsidRDefault="00025852" w:rsidP="00025852">
            <w:pPr>
              <w:jc w:val="both"/>
            </w:pPr>
            <w:r w:rsidRPr="007A2BA8">
              <w:t>Производить испытания систем питания промышленных компьютеров и управляющих машин сложных КИПиА</w:t>
            </w:r>
          </w:p>
        </w:tc>
      </w:tr>
      <w:tr w:rsidR="00FD5631" w:rsidRPr="00FD5631" w14:paraId="14C595C1" w14:textId="77777777" w:rsidTr="00BD19BC">
        <w:trPr>
          <w:trHeight w:val="20"/>
        </w:trPr>
        <w:tc>
          <w:tcPr>
            <w:tcW w:w="1072" w:type="pct"/>
            <w:vMerge/>
          </w:tcPr>
          <w:p w14:paraId="4B696C8B" w14:textId="77777777" w:rsidR="00025852" w:rsidRPr="00FD5631" w:rsidDel="002A1D54" w:rsidRDefault="00025852" w:rsidP="00025852"/>
        </w:tc>
        <w:tc>
          <w:tcPr>
            <w:tcW w:w="3928" w:type="pct"/>
          </w:tcPr>
          <w:p w14:paraId="2675EB03" w14:textId="0FD8AD49" w:rsidR="00025852" w:rsidRPr="007A2BA8" w:rsidRDefault="00025852" w:rsidP="00025852">
            <w:pPr>
              <w:jc w:val="both"/>
            </w:pPr>
            <w:r w:rsidRPr="007A2BA8">
              <w:t>Производить испытания информационно-измерительных систем сложных</w:t>
            </w:r>
            <w:r w:rsidR="00F91E53" w:rsidRPr="007A2BA8">
              <w:t xml:space="preserve"> </w:t>
            </w:r>
            <w:r w:rsidRPr="007A2BA8">
              <w:t>КИПиА</w:t>
            </w:r>
          </w:p>
        </w:tc>
      </w:tr>
      <w:tr w:rsidR="00FD5631" w:rsidRPr="00FD5631" w14:paraId="3BFF386B" w14:textId="77777777" w:rsidTr="00BD19BC">
        <w:trPr>
          <w:trHeight w:val="20"/>
        </w:trPr>
        <w:tc>
          <w:tcPr>
            <w:tcW w:w="1072" w:type="pct"/>
            <w:vMerge/>
          </w:tcPr>
          <w:p w14:paraId="05C31257" w14:textId="77777777" w:rsidR="00445633" w:rsidRPr="00FD5631" w:rsidDel="002A1D54" w:rsidRDefault="00445633" w:rsidP="00445633"/>
        </w:tc>
        <w:tc>
          <w:tcPr>
            <w:tcW w:w="3928" w:type="pct"/>
          </w:tcPr>
          <w:p w14:paraId="27A33A45" w14:textId="77777777" w:rsidR="00445633" w:rsidRPr="007A2BA8" w:rsidRDefault="00445633" w:rsidP="00445633">
            <w:pPr>
              <w:jc w:val="both"/>
            </w:pPr>
            <w:r w:rsidRPr="007A2BA8">
              <w:t>Производить испытания машин и стендов, оснащенных информационно-измерительными системами сложных КИПиА</w:t>
            </w:r>
          </w:p>
        </w:tc>
      </w:tr>
      <w:tr w:rsidR="00FD5631" w:rsidRPr="00FD5631" w14:paraId="25EAEDBF" w14:textId="77777777" w:rsidTr="00BD19BC">
        <w:trPr>
          <w:trHeight w:val="20"/>
        </w:trPr>
        <w:tc>
          <w:tcPr>
            <w:tcW w:w="1072" w:type="pct"/>
            <w:vMerge/>
          </w:tcPr>
          <w:p w14:paraId="4924220F" w14:textId="77777777" w:rsidR="00445633" w:rsidRPr="00FD5631" w:rsidDel="002A1D54" w:rsidRDefault="00445633" w:rsidP="00445633"/>
        </w:tc>
        <w:tc>
          <w:tcPr>
            <w:tcW w:w="3928" w:type="pct"/>
          </w:tcPr>
          <w:p w14:paraId="0A3B7457" w14:textId="77777777" w:rsidR="00445633" w:rsidRPr="007A2BA8" w:rsidRDefault="00445633" w:rsidP="00445633">
            <w:pPr>
              <w:jc w:val="both"/>
            </w:pPr>
            <w:r w:rsidRPr="007A2BA8">
              <w:t>Производить испытания машин с электронными счетчиками и браковочными конвейерами сложных КИПиА</w:t>
            </w:r>
          </w:p>
        </w:tc>
      </w:tr>
      <w:tr w:rsidR="00FD5631" w:rsidRPr="00FD5631" w14:paraId="414BFB47" w14:textId="77777777" w:rsidTr="00BD19BC">
        <w:trPr>
          <w:trHeight w:val="20"/>
        </w:trPr>
        <w:tc>
          <w:tcPr>
            <w:tcW w:w="1072" w:type="pct"/>
            <w:vMerge/>
          </w:tcPr>
          <w:p w14:paraId="40AF7E72" w14:textId="77777777" w:rsidR="00445633" w:rsidRPr="00FD5631" w:rsidDel="002A1D54" w:rsidRDefault="00445633" w:rsidP="00445633"/>
        </w:tc>
        <w:tc>
          <w:tcPr>
            <w:tcW w:w="3928" w:type="pct"/>
          </w:tcPr>
          <w:p w14:paraId="2792AEE3" w14:textId="77777777" w:rsidR="00445633" w:rsidRPr="007A2BA8" w:rsidRDefault="00445633" w:rsidP="00445633">
            <w:pPr>
              <w:jc w:val="both"/>
            </w:pPr>
            <w:r w:rsidRPr="007A2BA8">
              <w:t>Производить испытания управляющих машин на базе микропроцессоров</w:t>
            </w:r>
          </w:p>
        </w:tc>
      </w:tr>
      <w:tr w:rsidR="00FD5631" w:rsidRPr="00FD5631" w14:paraId="233FED67" w14:textId="77777777" w:rsidTr="00BD19BC">
        <w:trPr>
          <w:trHeight w:val="20"/>
        </w:trPr>
        <w:tc>
          <w:tcPr>
            <w:tcW w:w="1072" w:type="pct"/>
            <w:vMerge/>
          </w:tcPr>
          <w:p w14:paraId="1AF3B135" w14:textId="77777777" w:rsidR="00445633" w:rsidRPr="00FD5631" w:rsidDel="002A1D54" w:rsidRDefault="00445633" w:rsidP="00445633"/>
        </w:tc>
        <w:tc>
          <w:tcPr>
            <w:tcW w:w="3928" w:type="pct"/>
          </w:tcPr>
          <w:p w14:paraId="11E1ECA3" w14:textId="77777777" w:rsidR="00445633" w:rsidRPr="007A2BA8" w:rsidRDefault="00445633" w:rsidP="00445633">
            <w:pPr>
              <w:jc w:val="both"/>
            </w:pPr>
            <w:r w:rsidRPr="007A2BA8">
              <w:t xml:space="preserve">Производить испытания электроприводов </w:t>
            </w:r>
          </w:p>
        </w:tc>
      </w:tr>
      <w:tr w:rsidR="00FD5631" w:rsidRPr="00FD5631" w14:paraId="7C33B045" w14:textId="77777777" w:rsidTr="00BD19BC">
        <w:trPr>
          <w:trHeight w:val="20"/>
        </w:trPr>
        <w:tc>
          <w:tcPr>
            <w:tcW w:w="1072" w:type="pct"/>
            <w:vMerge/>
          </w:tcPr>
          <w:p w14:paraId="66834722" w14:textId="77777777" w:rsidR="00445633" w:rsidRPr="00FD5631" w:rsidDel="002A1D54" w:rsidRDefault="00445633" w:rsidP="00445633"/>
        </w:tc>
        <w:tc>
          <w:tcPr>
            <w:tcW w:w="3928" w:type="pct"/>
          </w:tcPr>
          <w:p w14:paraId="554CBE77" w14:textId="77777777" w:rsidR="00445633" w:rsidRPr="007A2BA8" w:rsidRDefault="00445633" w:rsidP="00445633">
            <w:pPr>
              <w:jc w:val="both"/>
            </w:pPr>
            <w:r w:rsidRPr="007A2BA8">
              <w:t>Производить испытания преобразователей сложных КИПиА</w:t>
            </w:r>
          </w:p>
        </w:tc>
      </w:tr>
      <w:tr w:rsidR="00FD5631" w:rsidRPr="00FD5631" w14:paraId="6B6D87B7" w14:textId="77777777" w:rsidTr="00BD19BC">
        <w:trPr>
          <w:trHeight w:val="20"/>
        </w:trPr>
        <w:tc>
          <w:tcPr>
            <w:tcW w:w="1072" w:type="pct"/>
            <w:vMerge/>
          </w:tcPr>
          <w:p w14:paraId="65FE4D7C" w14:textId="77777777" w:rsidR="00445633" w:rsidRPr="00FD5631" w:rsidDel="002A1D54" w:rsidRDefault="00445633" w:rsidP="00445633"/>
        </w:tc>
        <w:tc>
          <w:tcPr>
            <w:tcW w:w="3928" w:type="pct"/>
          </w:tcPr>
          <w:p w14:paraId="67EF8927" w14:textId="77777777" w:rsidR="00445633" w:rsidRPr="007A2BA8" w:rsidRDefault="00445633" w:rsidP="00445633">
            <w:pPr>
              <w:jc w:val="both"/>
            </w:pPr>
            <w:r w:rsidRPr="007A2BA8">
              <w:t>Производить испытания устройств и систем автоматических линий</w:t>
            </w:r>
          </w:p>
        </w:tc>
      </w:tr>
      <w:tr w:rsidR="00FD5631" w:rsidRPr="00FD5631" w14:paraId="026CDBBB" w14:textId="77777777" w:rsidTr="00BD19BC">
        <w:trPr>
          <w:trHeight w:val="20"/>
        </w:trPr>
        <w:tc>
          <w:tcPr>
            <w:tcW w:w="1072" w:type="pct"/>
            <w:vMerge/>
          </w:tcPr>
          <w:p w14:paraId="63FC5C8F" w14:textId="77777777" w:rsidR="00445633" w:rsidRPr="00FD5631" w:rsidDel="002A1D54" w:rsidRDefault="00445633" w:rsidP="00445633"/>
        </w:tc>
        <w:tc>
          <w:tcPr>
            <w:tcW w:w="3928" w:type="pct"/>
          </w:tcPr>
          <w:p w14:paraId="6377B523" w14:textId="77777777" w:rsidR="00445633" w:rsidRPr="007A2BA8" w:rsidRDefault="00445633" w:rsidP="00445633">
            <w:pPr>
              <w:jc w:val="both"/>
            </w:pPr>
            <w:r w:rsidRPr="007A2BA8">
              <w:rPr>
                <w:bCs w:val="0"/>
              </w:rPr>
              <w:t>Производить сдачу сложных КИПиА</w:t>
            </w:r>
          </w:p>
        </w:tc>
      </w:tr>
      <w:tr w:rsidR="00FD5631" w:rsidRPr="00FD5631" w14:paraId="43F39842" w14:textId="77777777" w:rsidTr="00BD19BC">
        <w:trPr>
          <w:trHeight w:val="20"/>
        </w:trPr>
        <w:tc>
          <w:tcPr>
            <w:tcW w:w="1072" w:type="pct"/>
            <w:vMerge/>
          </w:tcPr>
          <w:p w14:paraId="25364A82" w14:textId="77777777" w:rsidR="00445633" w:rsidRPr="00FD5631" w:rsidDel="002A1D54" w:rsidRDefault="00445633" w:rsidP="00445633"/>
        </w:tc>
        <w:tc>
          <w:tcPr>
            <w:tcW w:w="3928" w:type="pct"/>
          </w:tcPr>
          <w:p w14:paraId="2ED53233" w14:textId="77777777" w:rsidR="00445633" w:rsidRPr="007A2BA8" w:rsidRDefault="00445633" w:rsidP="00445633">
            <w:pPr>
              <w:jc w:val="both"/>
            </w:pPr>
            <w:r w:rsidRPr="007A2BA8">
              <w:t>Снимать характеристики при проведении испытаний сложных КИПиА</w:t>
            </w:r>
          </w:p>
        </w:tc>
      </w:tr>
      <w:tr w:rsidR="00FD5631" w:rsidRPr="00FD5631" w14:paraId="6DDB99FD" w14:textId="77777777" w:rsidTr="00BD19BC">
        <w:trPr>
          <w:trHeight w:val="20"/>
        </w:trPr>
        <w:tc>
          <w:tcPr>
            <w:tcW w:w="1072" w:type="pct"/>
            <w:vMerge/>
          </w:tcPr>
          <w:p w14:paraId="7324EB9F" w14:textId="77777777" w:rsidR="00445633" w:rsidRPr="00FD5631" w:rsidDel="002A1D54" w:rsidRDefault="00445633" w:rsidP="00445633"/>
        </w:tc>
        <w:tc>
          <w:tcPr>
            <w:tcW w:w="3928" w:type="pct"/>
          </w:tcPr>
          <w:p w14:paraId="6A70362F" w14:textId="77777777" w:rsidR="00445633" w:rsidRPr="007A2BA8" w:rsidRDefault="00445633" w:rsidP="00445633">
            <w:pPr>
              <w:jc w:val="both"/>
            </w:pPr>
            <w:r w:rsidRPr="007A2BA8">
              <w:t>Обрабатывать характеристики в сводные таблицы, графики, сетки испытания сложных КИПиА</w:t>
            </w:r>
          </w:p>
        </w:tc>
      </w:tr>
      <w:tr w:rsidR="00FD5631" w:rsidRPr="00FD5631" w14:paraId="5071D85D" w14:textId="77777777" w:rsidTr="00BD19BC">
        <w:trPr>
          <w:trHeight w:val="20"/>
        </w:trPr>
        <w:tc>
          <w:tcPr>
            <w:tcW w:w="1072" w:type="pct"/>
            <w:vMerge/>
          </w:tcPr>
          <w:p w14:paraId="1CAF74DA" w14:textId="77777777" w:rsidR="00445633" w:rsidRPr="00FD5631" w:rsidDel="002A1D54" w:rsidRDefault="00445633" w:rsidP="00445633"/>
        </w:tc>
        <w:tc>
          <w:tcPr>
            <w:tcW w:w="3928" w:type="pct"/>
          </w:tcPr>
          <w:p w14:paraId="12227F14" w14:textId="77777777" w:rsidR="00445633" w:rsidRPr="007A2BA8" w:rsidRDefault="00445633" w:rsidP="00445633">
            <w:pPr>
              <w:jc w:val="both"/>
            </w:pPr>
            <w:r w:rsidRPr="007A2BA8">
              <w:t>Обрабатывать результаты измерений характеристик сложных КИПиА с использованием средств вычислительной техники</w:t>
            </w:r>
          </w:p>
        </w:tc>
      </w:tr>
      <w:tr w:rsidR="00FD5631" w:rsidRPr="00FD5631" w14:paraId="5E6BCF68" w14:textId="77777777" w:rsidTr="00BD19BC">
        <w:trPr>
          <w:trHeight w:val="20"/>
        </w:trPr>
        <w:tc>
          <w:tcPr>
            <w:tcW w:w="1072" w:type="pct"/>
            <w:vMerge/>
          </w:tcPr>
          <w:p w14:paraId="3A86472B" w14:textId="77777777" w:rsidR="00445633" w:rsidRPr="00FD5631" w:rsidDel="002A1D54" w:rsidRDefault="00445633" w:rsidP="00445633"/>
        </w:tc>
        <w:tc>
          <w:tcPr>
            <w:tcW w:w="3928" w:type="pct"/>
          </w:tcPr>
          <w:p w14:paraId="4C651F3A" w14:textId="77777777" w:rsidR="00445633" w:rsidRPr="007A2BA8" w:rsidRDefault="00445633" w:rsidP="00445633">
            <w:pPr>
              <w:jc w:val="both"/>
            </w:pPr>
            <w:r w:rsidRPr="007A2BA8">
              <w:t>Заполнять паспорта и аттестаты испытанных КИПиА</w:t>
            </w:r>
          </w:p>
        </w:tc>
      </w:tr>
      <w:tr w:rsidR="00FD5631" w:rsidRPr="00FD5631" w14:paraId="4C278D35" w14:textId="77777777" w:rsidTr="00BD19BC">
        <w:trPr>
          <w:trHeight w:val="20"/>
        </w:trPr>
        <w:tc>
          <w:tcPr>
            <w:tcW w:w="1072" w:type="pct"/>
            <w:vMerge/>
          </w:tcPr>
          <w:p w14:paraId="6900B2BA" w14:textId="77777777" w:rsidR="00445633" w:rsidRPr="00FD5631" w:rsidDel="002A1D54" w:rsidRDefault="00445633" w:rsidP="00445633"/>
        </w:tc>
        <w:tc>
          <w:tcPr>
            <w:tcW w:w="3928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5AD583A1" w14:textId="77777777" w:rsidR="00445633" w:rsidRPr="007A2BA8" w:rsidRDefault="00445633" w:rsidP="00445633">
            <w:pPr>
              <w:jc w:val="both"/>
            </w:pPr>
            <w:r w:rsidRPr="007A2BA8">
              <w:t>Использовать текстовые редакторы (процессоры) для заполнения паспортов и аттестатов сложных КИПиА</w:t>
            </w:r>
          </w:p>
        </w:tc>
      </w:tr>
      <w:tr w:rsidR="00FD5631" w:rsidRPr="00FD5631" w14:paraId="3F537717" w14:textId="77777777" w:rsidTr="00BD19BC">
        <w:trPr>
          <w:trHeight w:val="20"/>
        </w:trPr>
        <w:tc>
          <w:tcPr>
            <w:tcW w:w="1072" w:type="pct"/>
            <w:vMerge w:val="restart"/>
          </w:tcPr>
          <w:p w14:paraId="2460FC4D" w14:textId="77777777" w:rsidR="00445633" w:rsidRPr="00FD5631" w:rsidDel="002A1D54" w:rsidRDefault="00445633" w:rsidP="00445633">
            <w:r w:rsidRPr="00FD5631" w:rsidDel="002A1D54">
              <w:t xml:space="preserve">Необходимые </w:t>
            </w:r>
            <w:r w:rsidRPr="00FD5631">
              <w:t>знания</w:t>
            </w:r>
          </w:p>
        </w:tc>
        <w:tc>
          <w:tcPr>
            <w:tcW w:w="3928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37BBEBD7" w14:textId="77777777" w:rsidR="00445633" w:rsidRPr="007A2BA8" w:rsidRDefault="00445633" w:rsidP="00445633">
            <w:pPr>
              <w:jc w:val="both"/>
            </w:pPr>
            <w:r w:rsidRPr="007A2BA8">
              <w:t>Требования, предъявляемые к рабочему месту при испытаниях и сдаче сложных КИПиА</w:t>
            </w:r>
          </w:p>
        </w:tc>
      </w:tr>
      <w:tr w:rsidR="00FD5631" w:rsidRPr="00FD5631" w14:paraId="40F330F5" w14:textId="77777777" w:rsidTr="00BD19BC">
        <w:trPr>
          <w:trHeight w:val="20"/>
        </w:trPr>
        <w:tc>
          <w:tcPr>
            <w:tcW w:w="1072" w:type="pct"/>
            <w:vMerge/>
          </w:tcPr>
          <w:p w14:paraId="000C7AFC" w14:textId="77777777" w:rsidR="00445633" w:rsidRPr="00FD5631" w:rsidDel="002A1D54" w:rsidRDefault="00445633" w:rsidP="00445633"/>
        </w:tc>
        <w:tc>
          <w:tcPr>
            <w:tcW w:w="3928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79D6CFEA" w14:textId="77777777" w:rsidR="00445633" w:rsidRPr="007A2BA8" w:rsidRDefault="00445633" w:rsidP="00445633">
            <w:pPr>
              <w:jc w:val="both"/>
            </w:pPr>
            <w:r w:rsidRPr="007A2BA8">
              <w:t>Виды, конструкция, назначение, возможности и правила использования инструментов и приспособлений при испытаниях и сдаче сложных КИПиА</w:t>
            </w:r>
          </w:p>
        </w:tc>
      </w:tr>
      <w:tr w:rsidR="00FD5631" w:rsidRPr="00FD5631" w14:paraId="7F9FD72A" w14:textId="77777777" w:rsidTr="00BD19BC">
        <w:trPr>
          <w:trHeight w:val="20"/>
        </w:trPr>
        <w:tc>
          <w:tcPr>
            <w:tcW w:w="1072" w:type="pct"/>
            <w:vMerge/>
          </w:tcPr>
          <w:p w14:paraId="6FDBF0AD" w14:textId="77777777" w:rsidR="00777774" w:rsidRPr="00FD5631" w:rsidDel="002A1D54" w:rsidRDefault="00777774" w:rsidP="00777774"/>
        </w:tc>
        <w:tc>
          <w:tcPr>
            <w:tcW w:w="3928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63AD04D9" w14:textId="564C6D83" w:rsidR="00777774" w:rsidRPr="007A2BA8" w:rsidRDefault="00777774" w:rsidP="00777774">
            <w:pPr>
              <w:jc w:val="both"/>
            </w:pPr>
            <w:r w:rsidRPr="007A2BA8">
              <w:t>Виды, конструкция, назначение и правила использования стендового оборудования, предназначенного для испытания КИПиА</w:t>
            </w:r>
          </w:p>
        </w:tc>
      </w:tr>
      <w:tr w:rsidR="00FD5631" w:rsidRPr="00FD5631" w14:paraId="5BB9586D" w14:textId="77777777" w:rsidTr="00BD19BC">
        <w:trPr>
          <w:trHeight w:val="20"/>
        </w:trPr>
        <w:tc>
          <w:tcPr>
            <w:tcW w:w="1072" w:type="pct"/>
            <w:vMerge/>
          </w:tcPr>
          <w:p w14:paraId="4CA9EC50" w14:textId="77777777" w:rsidR="00777774" w:rsidRPr="00FD5631" w:rsidDel="002A1D54" w:rsidRDefault="00777774" w:rsidP="00777774"/>
        </w:tc>
        <w:tc>
          <w:tcPr>
            <w:tcW w:w="3928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2DDB9394" w14:textId="77777777" w:rsidR="00777774" w:rsidRPr="007A2BA8" w:rsidRDefault="00777774" w:rsidP="00777774">
            <w:pPr>
              <w:jc w:val="both"/>
            </w:pPr>
            <w:r w:rsidRPr="007A2BA8">
              <w:t>Основные форматы представления электронной графической и текстовой информации</w:t>
            </w:r>
          </w:p>
        </w:tc>
      </w:tr>
      <w:tr w:rsidR="00FD5631" w:rsidRPr="00FD5631" w14:paraId="1CB9C0B0" w14:textId="77777777" w:rsidTr="00BD19BC">
        <w:trPr>
          <w:trHeight w:val="20"/>
        </w:trPr>
        <w:tc>
          <w:tcPr>
            <w:tcW w:w="1072" w:type="pct"/>
            <w:vMerge/>
          </w:tcPr>
          <w:p w14:paraId="70822842" w14:textId="77777777" w:rsidR="00777774" w:rsidRPr="00FD5631" w:rsidDel="002A1D54" w:rsidRDefault="00777774" w:rsidP="00777774"/>
        </w:tc>
        <w:tc>
          <w:tcPr>
            <w:tcW w:w="3928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4C4F63F0" w14:textId="77777777" w:rsidR="00777774" w:rsidRPr="007A2BA8" w:rsidRDefault="00777774" w:rsidP="00777774">
            <w:pPr>
              <w:jc w:val="both"/>
            </w:pPr>
            <w:r w:rsidRPr="007A2BA8">
              <w:t>Прикладные компьютерные программы для просмотра текстовой информации: наименования, возможности и порядок работы в них</w:t>
            </w:r>
          </w:p>
        </w:tc>
      </w:tr>
      <w:tr w:rsidR="00FD5631" w:rsidRPr="00FD5631" w14:paraId="78A1E7DD" w14:textId="77777777" w:rsidTr="00BD19BC">
        <w:trPr>
          <w:trHeight w:val="20"/>
        </w:trPr>
        <w:tc>
          <w:tcPr>
            <w:tcW w:w="1072" w:type="pct"/>
            <w:vMerge/>
          </w:tcPr>
          <w:p w14:paraId="1D21D2E4" w14:textId="77777777" w:rsidR="00777774" w:rsidRPr="00FD5631" w:rsidDel="002A1D54" w:rsidRDefault="00777774" w:rsidP="00777774"/>
        </w:tc>
        <w:tc>
          <w:tcPr>
            <w:tcW w:w="3928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35A43C16" w14:textId="77777777" w:rsidR="00777774" w:rsidRPr="007A2BA8" w:rsidRDefault="00777774" w:rsidP="00777774">
            <w:pPr>
              <w:jc w:val="both"/>
            </w:pPr>
            <w:r w:rsidRPr="007A2BA8">
              <w:t>Прикладные компьютерные программы для просмотра графической информации: наименования, возможности и порядок работы в них</w:t>
            </w:r>
          </w:p>
        </w:tc>
      </w:tr>
      <w:tr w:rsidR="00FD5631" w:rsidRPr="00FD5631" w14:paraId="4E3191BD" w14:textId="77777777" w:rsidTr="00BD19BC">
        <w:trPr>
          <w:trHeight w:val="20"/>
        </w:trPr>
        <w:tc>
          <w:tcPr>
            <w:tcW w:w="1072" w:type="pct"/>
            <w:vMerge/>
          </w:tcPr>
          <w:p w14:paraId="7648FB40" w14:textId="77777777" w:rsidR="00777774" w:rsidRPr="00FD5631" w:rsidDel="002A1D54" w:rsidRDefault="00777774" w:rsidP="00777774"/>
        </w:tc>
        <w:tc>
          <w:tcPr>
            <w:tcW w:w="3928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68DBAABA" w14:textId="77777777" w:rsidR="00777774" w:rsidRPr="007A2BA8" w:rsidRDefault="00777774" w:rsidP="00777774">
            <w:pPr>
              <w:jc w:val="both"/>
            </w:pPr>
            <w:r w:rsidRPr="007A2BA8">
              <w:t>Виды, назначение и порядок применения устройств вывода графической и текстовой информации</w:t>
            </w:r>
          </w:p>
        </w:tc>
      </w:tr>
      <w:tr w:rsidR="00FD5631" w:rsidRPr="00FD5631" w14:paraId="7FEF0912" w14:textId="77777777" w:rsidTr="00BD19BC">
        <w:trPr>
          <w:trHeight w:val="20"/>
        </w:trPr>
        <w:tc>
          <w:tcPr>
            <w:tcW w:w="1072" w:type="pct"/>
            <w:vMerge/>
          </w:tcPr>
          <w:p w14:paraId="5EB0D647" w14:textId="77777777" w:rsidR="00777774" w:rsidRPr="00FD5631" w:rsidDel="002A1D54" w:rsidRDefault="00777774" w:rsidP="00777774"/>
        </w:tc>
        <w:tc>
          <w:tcPr>
            <w:tcW w:w="3928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41193ABC" w14:textId="77777777" w:rsidR="00777774" w:rsidRPr="007A2BA8" w:rsidRDefault="00777774" w:rsidP="00777774">
            <w:pPr>
              <w:jc w:val="both"/>
            </w:pPr>
            <w:r w:rsidRPr="007A2BA8">
              <w:t>Порядок работы с электронным архивом технической документации</w:t>
            </w:r>
          </w:p>
        </w:tc>
      </w:tr>
      <w:tr w:rsidR="00FD5631" w:rsidRPr="00FD5631" w14:paraId="12A4F367" w14:textId="77777777" w:rsidTr="00BD19BC">
        <w:trPr>
          <w:trHeight w:val="20"/>
        </w:trPr>
        <w:tc>
          <w:tcPr>
            <w:tcW w:w="1072" w:type="pct"/>
            <w:vMerge/>
          </w:tcPr>
          <w:p w14:paraId="103C0262" w14:textId="77777777" w:rsidR="00777774" w:rsidRPr="00FD5631" w:rsidDel="002A1D54" w:rsidRDefault="00777774" w:rsidP="00777774"/>
        </w:tc>
        <w:tc>
          <w:tcPr>
            <w:tcW w:w="3928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69343367" w14:textId="77777777" w:rsidR="00777774" w:rsidRPr="007A2BA8" w:rsidRDefault="00777774" w:rsidP="00777774">
            <w:pPr>
              <w:jc w:val="both"/>
            </w:pPr>
            <w:r w:rsidRPr="007A2BA8">
              <w:t>Методика проведения стендовых испытаний сложных КИПиА</w:t>
            </w:r>
          </w:p>
        </w:tc>
      </w:tr>
      <w:tr w:rsidR="00FD5631" w:rsidRPr="00FD5631" w14:paraId="3F4DCBFD" w14:textId="77777777" w:rsidTr="00BD19BC">
        <w:trPr>
          <w:trHeight w:val="20"/>
        </w:trPr>
        <w:tc>
          <w:tcPr>
            <w:tcW w:w="1072" w:type="pct"/>
            <w:vMerge/>
          </w:tcPr>
          <w:p w14:paraId="5D1A68FE" w14:textId="77777777" w:rsidR="00777774" w:rsidRPr="00FD5631" w:rsidDel="002A1D54" w:rsidRDefault="00777774" w:rsidP="00777774"/>
        </w:tc>
        <w:tc>
          <w:tcPr>
            <w:tcW w:w="3928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593AC96A" w14:textId="77777777" w:rsidR="00777774" w:rsidRPr="007A2BA8" w:rsidRDefault="00777774" w:rsidP="00777774">
            <w:pPr>
              <w:jc w:val="both"/>
            </w:pPr>
            <w:r w:rsidRPr="007A2BA8">
              <w:t>Методика проведения эксплуатационных испытаний сложных КИПиА</w:t>
            </w:r>
          </w:p>
        </w:tc>
      </w:tr>
      <w:tr w:rsidR="00FD5631" w:rsidRPr="00FD5631" w14:paraId="1899924C" w14:textId="77777777" w:rsidTr="00BD19BC">
        <w:trPr>
          <w:trHeight w:val="20"/>
        </w:trPr>
        <w:tc>
          <w:tcPr>
            <w:tcW w:w="1072" w:type="pct"/>
            <w:vMerge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7843C85B" w14:textId="77777777" w:rsidR="00777774" w:rsidRPr="00FD5631" w:rsidDel="002A1D54" w:rsidRDefault="00777774" w:rsidP="00777774"/>
        </w:tc>
        <w:tc>
          <w:tcPr>
            <w:tcW w:w="3928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5B6A505B" w14:textId="2F4985D3" w:rsidR="00777774" w:rsidRPr="007A2BA8" w:rsidRDefault="00777774" w:rsidP="00777774">
            <w:pPr>
              <w:jc w:val="both"/>
            </w:pPr>
            <w:r w:rsidRPr="007A2BA8">
              <w:t>Методика проведения испытаний бесконтактных логических элементов и путевых выключателей</w:t>
            </w:r>
          </w:p>
        </w:tc>
      </w:tr>
      <w:tr w:rsidR="00FD5631" w:rsidRPr="00FD5631" w14:paraId="1E493AB2" w14:textId="77777777" w:rsidTr="00BD19BC">
        <w:trPr>
          <w:trHeight w:val="20"/>
        </w:trPr>
        <w:tc>
          <w:tcPr>
            <w:tcW w:w="1072" w:type="pct"/>
            <w:vMerge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568E1BEA" w14:textId="77777777" w:rsidR="00777774" w:rsidRPr="00FD5631" w:rsidDel="002A1D54" w:rsidRDefault="00777774" w:rsidP="00777774"/>
        </w:tc>
        <w:tc>
          <w:tcPr>
            <w:tcW w:w="3928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24D1C397" w14:textId="329FC585" w:rsidR="00777774" w:rsidRPr="007A2BA8" w:rsidRDefault="00777774" w:rsidP="00777774">
            <w:pPr>
              <w:jc w:val="both"/>
            </w:pPr>
            <w:r w:rsidRPr="007A2BA8">
              <w:t>Методика проведения испытаний устройств программного управления</w:t>
            </w:r>
          </w:p>
        </w:tc>
      </w:tr>
      <w:tr w:rsidR="00FD5631" w:rsidRPr="00FD5631" w14:paraId="6EA0B5FA" w14:textId="77777777" w:rsidTr="00BD19BC">
        <w:trPr>
          <w:trHeight w:val="20"/>
        </w:trPr>
        <w:tc>
          <w:tcPr>
            <w:tcW w:w="1072" w:type="pct"/>
            <w:vMerge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7A5D7309" w14:textId="77777777" w:rsidR="00777774" w:rsidRPr="00FD5631" w:rsidDel="002A1D54" w:rsidRDefault="00777774" w:rsidP="00777774"/>
        </w:tc>
        <w:tc>
          <w:tcPr>
            <w:tcW w:w="3928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6E131F32" w14:textId="36695F4D" w:rsidR="00777774" w:rsidRPr="007A2BA8" w:rsidRDefault="00777774" w:rsidP="00777774">
            <w:pPr>
              <w:jc w:val="both"/>
            </w:pPr>
            <w:r w:rsidRPr="007A2BA8">
              <w:t>Методика проведения испытаний усилителей</w:t>
            </w:r>
          </w:p>
        </w:tc>
      </w:tr>
      <w:tr w:rsidR="00FD5631" w:rsidRPr="00FD5631" w14:paraId="720EC245" w14:textId="77777777" w:rsidTr="00BD19BC">
        <w:trPr>
          <w:trHeight w:val="20"/>
        </w:trPr>
        <w:tc>
          <w:tcPr>
            <w:tcW w:w="1072" w:type="pct"/>
            <w:vMerge/>
          </w:tcPr>
          <w:p w14:paraId="318AD89E" w14:textId="77777777" w:rsidR="00777774" w:rsidRPr="00FD5631" w:rsidDel="002A1D54" w:rsidRDefault="00777774" w:rsidP="00777774"/>
        </w:tc>
        <w:tc>
          <w:tcPr>
            <w:tcW w:w="3928" w:type="pct"/>
          </w:tcPr>
          <w:p w14:paraId="36A4F9C5" w14:textId="02A13D1C" w:rsidR="00777774" w:rsidRPr="007A2BA8" w:rsidRDefault="00777774" w:rsidP="00777774">
            <w:pPr>
              <w:jc w:val="both"/>
            </w:pPr>
            <w:r w:rsidRPr="007A2BA8">
              <w:t>Способы проверки работоспособности систем измерения и регулирования температуры</w:t>
            </w:r>
          </w:p>
        </w:tc>
      </w:tr>
      <w:tr w:rsidR="00FD5631" w:rsidRPr="00FD5631" w14:paraId="79FCD08F" w14:textId="77777777" w:rsidTr="00BD19BC">
        <w:trPr>
          <w:trHeight w:val="20"/>
        </w:trPr>
        <w:tc>
          <w:tcPr>
            <w:tcW w:w="1072" w:type="pct"/>
            <w:vMerge/>
          </w:tcPr>
          <w:p w14:paraId="3B3FCAC0" w14:textId="77777777" w:rsidR="00777774" w:rsidRPr="00FD5631" w:rsidDel="002A1D54" w:rsidRDefault="00777774" w:rsidP="00777774"/>
        </w:tc>
        <w:tc>
          <w:tcPr>
            <w:tcW w:w="3928" w:type="pct"/>
          </w:tcPr>
          <w:p w14:paraId="195200FE" w14:textId="7EB208E0" w:rsidR="00777774" w:rsidRPr="007A2BA8" w:rsidRDefault="00777774" w:rsidP="00777774">
            <w:pPr>
              <w:jc w:val="both"/>
            </w:pPr>
            <w:r w:rsidRPr="007A2BA8">
              <w:t>Способы проверки работоспособности систем измерения и регулирования давления</w:t>
            </w:r>
          </w:p>
        </w:tc>
      </w:tr>
      <w:tr w:rsidR="00FD5631" w:rsidRPr="00FD5631" w14:paraId="3C4780F8" w14:textId="77777777" w:rsidTr="00BD19BC">
        <w:trPr>
          <w:trHeight w:val="20"/>
        </w:trPr>
        <w:tc>
          <w:tcPr>
            <w:tcW w:w="1072" w:type="pct"/>
            <w:vMerge/>
          </w:tcPr>
          <w:p w14:paraId="72D9F84E" w14:textId="77777777" w:rsidR="00777774" w:rsidRPr="00FD5631" w:rsidDel="002A1D54" w:rsidRDefault="00777774" w:rsidP="00777774"/>
        </w:tc>
        <w:tc>
          <w:tcPr>
            <w:tcW w:w="3928" w:type="pct"/>
          </w:tcPr>
          <w:p w14:paraId="2F17BA01" w14:textId="0F0B71F1" w:rsidR="00777774" w:rsidRPr="007A2BA8" w:rsidRDefault="00777774" w:rsidP="00777774">
            <w:pPr>
              <w:jc w:val="both"/>
            </w:pPr>
            <w:r w:rsidRPr="007A2BA8">
              <w:t>Способы проверки работоспособности систем и устройств расхода и уровня</w:t>
            </w:r>
          </w:p>
        </w:tc>
      </w:tr>
      <w:tr w:rsidR="00FD5631" w:rsidRPr="00FD5631" w14:paraId="6817A7FA" w14:textId="77777777" w:rsidTr="00BD19BC">
        <w:trPr>
          <w:trHeight w:val="20"/>
        </w:trPr>
        <w:tc>
          <w:tcPr>
            <w:tcW w:w="1072" w:type="pct"/>
            <w:vMerge/>
          </w:tcPr>
          <w:p w14:paraId="1E2B844F" w14:textId="77777777" w:rsidR="00777774" w:rsidRPr="00FD5631" w:rsidDel="002A1D54" w:rsidRDefault="00777774" w:rsidP="00777774"/>
        </w:tc>
        <w:tc>
          <w:tcPr>
            <w:tcW w:w="3928" w:type="pct"/>
          </w:tcPr>
          <w:p w14:paraId="067F98DA" w14:textId="08FFD0D9" w:rsidR="00777774" w:rsidRPr="007A2BA8" w:rsidRDefault="00777774" w:rsidP="00777774">
            <w:pPr>
              <w:jc w:val="both"/>
            </w:pPr>
            <w:r w:rsidRPr="007A2BA8">
              <w:t>Способы проверки работоспособности сложных КИПиА электропривода</w:t>
            </w:r>
          </w:p>
        </w:tc>
      </w:tr>
      <w:tr w:rsidR="00FD5631" w:rsidRPr="00FD5631" w14:paraId="05F9EBCD" w14:textId="77777777" w:rsidTr="00BD19BC">
        <w:trPr>
          <w:trHeight w:val="20"/>
        </w:trPr>
        <w:tc>
          <w:tcPr>
            <w:tcW w:w="1072" w:type="pct"/>
            <w:vMerge/>
          </w:tcPr>
          <w:p w14:paraId="6E941848" w14:textId="77777777" w:rsidR="00777774" w:rsidRPr="00FD5631" w:rsidDel="002A1D54" w:rsidRDefault="00777774" w:rsidP="00777774"/>
        </w:tc>
        <w:tc>
          <w:tcPr>
            <w:tcW w:w="3928" w:type="pct"/>
          </w:tcPr>
          <w:p w14:paraId="427462AA" w14:textId="4B698D87" w:rsidR="00777774" w:rsidRPr="007A2BA8" w:rsidRDefault="00777774" w:rsidP="00777774">
            <w:pPr>
              <w:jc w:val="both"/>
            </w:pPr>
            <w:r w:rsidRPr="007A2BA8">
              <w:t xml:space="preserve">Способы проверки работоспособности схем управления электроприводом </w:t>
            </w:r>
          </w:p>
        </w:tc>
      </w:tr>
      <w:tr w:rsidR="00FD5631" w:rsidRPr="00FD5631" w14:paraId="1ECC15BD" w14:textId="77777777" w:rsidTr="00BD19BC">
        <w:trPr>
          <w:trHeight w:val="20"/>
        </w:trPr>
        <w:tc>
          <w:tcPr>
            <w:tcW w:w="1072" w:type="pct"/>
            <w:vMerge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27F36F27" w14:textId="77777777" w:rsidR="00777774" w:rsidRPr="00FD5631" w:rsidDel="002A1D54" w:rsidRDefault="00777774" w:rsidP="00777774"/>
        </w:tc>
        <w:tc>
          <w:tcPr>
            <w:tcW w:w="3928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40FC0156" w14:textId="00248697" w:rsidR="00777774" w:rsidRPr="007A2BA8" w:rsidRDefault="00777774" w:rsidP="00777774">
            <w:pPr>
              <w:jc w:val="both"/>
            </w:pPr>
            <w:r w:rsidRPr="007A2BA8">
              <w:t>Способы проверки работоспособности ультразвуковой аппаратуры</w:t>
            </w:r>
          </w:p>
        </w:tc>
      </w:tr>
      <w:tr w:rsidR="00FD5631" w:rsidRPr="00FD5631" w14:paraId="208EFA41" w14:textId="77777777" w:rsidTr="00BD19BC">
        <w:trPr>
          <w:trHeight w:val="20"/>
        </w:trPr>
        <w:tc>
          <w:tcPr>
            <w:tcW w:w="1072" w:type="pct"/>
            <w:vMerge/>
          </w:tcPr>
          <w:p w14:paraId="166AB0CE" w14:textId="77777777" w:rsidR="00777774" w:rsidRPr="00FD5631" w:rsidDel="002A1D54" w:rsidRDefault="00777774" w:rsidP="00777774"/>
        </w:tc>
        <w:tc>
          <w:tcPr>
            <w:tcW w:w="3928" w:type="pct"/>
          </w:tcPr>
          <w:p w14:paraId="160D8AB5" w14:textId="144C0422" w:rsidR="00777774" w:rsidRPr="007A2BA8" w:rsidRDefault="00777774" w:rsidP="00777774">
            <w:pPr>
              <w:jc w:val="both"/>
            </w:pPr>
            <w:r w:rsidRPr="007A2BA8">
              <w:t>Способы проверки работоспособности приборов автоматического регулирования</w:t>
            </w:r>
          </w:p>
        </w:tc>
      </w:tr>
      <w:tr w:rsidR="00FD5631" w:rsidRPr="00FD5631" w14:paraId="11649F40" w14:textId="77777777" w:rsidTr="00BD19BC">
        <w:trPr>
          <w:trHeight w:val="20"/>
        </w:trPr>
        <w:tc>
          <w:tcPr>
            <w:tcW w:w="1072" w:type="pct"/>
            <w:vMerge/>
          </w:tcPr>
          <w:p w14:paraId="42AD9EAA" w14:textId="77777777" w:rsidR="00777774" w:rsidRPr="00FD5631" w:rsidDel="002A1D54" w:rsidRDefault="00777774" w:rsidP="00777774"/>
        </w:tc>
        <w:tc>
          <w:tcPr>
            <w:tcW w:w="3928" w:type="pct"/>
          </w:tcPr>
          <w:p w14:paraId="19ACB33B" w14:textId="20401E5C" w:rsidR="00777774" w:rsidRPr="007A2BA8" w:rsidRDefault="00777774" w:rsidP="00777774">
            <w:pPr>
              <w:jc w:val="both"/>
            </w:pPr>
            <w:r w:rsidRPr="007A2BA8">
              <w:t>Способы проверки работоспособности систем питания промышленных компьютеров и управляющих машин</w:t>
            </w:r>
          </w:p>
        </w:tc>
      </w:tr>
      <w:tr w:rsidR="00FD5631" w:rsidRPr="00FD5631" w14:paraId="393CE13E" w14:textId="77777777" w:rsidTr="00BD19BC">
        <w:trPr>
          <w:trHeight w:val="20"/>
        </w:trPr>
        <w:tc>
          <w:tcPr>
            <w:tcW w:w="1072" w:type="pct"/>
            <w:vMerge/>
          </w:tcPr>
          <w:p w14:paraId="5C3E124C" w14:textId="77777777" w:rsidR="00777774" w:rsidRPr="00FD5631" w:rsidDel="002A1D54" w:rsidRDefault="00777774" w:rsidP="00777774"/>
        </w:tc>
        <w:tc>
          <w:tcPr>
            <w:tcW w:w="3928" w:type="pct"/>
          </w:tcPr>
          <w:p w14:paraId="5450C25A" w14:textId="56D96359" w:rsidR="00777774" w:rsidRPr="007A2BA8" w:rsidRDefault="00777774" w:rsidP="00777774">
            <w:pPr>
              <w:jc w:val="both"/>
            </w:pPr>
            <w:r w:rsidRPr="007A2BA8">
              <w:t>Способы проверки работоспособности информационно-измерительных систем</w:t>
            </w:r>
          </w:p>
        </w:tc>
      </w:tr>
      <w:tr w:rsidR="00FD5631" w:rsidRPr="00FD5631" w14:paraId="2E6F0722" w14:textId="77777777" w:rsidTr="00BD19BC">
        <w:trPr>
          <w:trHeight w:val="20"/>
        </w:trPr>
        <w:tc>
          <w:tcPr>
            <w:tcW w:w="1072" w:type="pct"/>
            <w:vMerge/>
          </w:tcPr>
          <w:p w14:paraId="269772A4" w14:textId="77777777" w:rsidR="00777774" w:rsidRPr="00FD5631" w:rsidDel="002A1D54" w:rsidRDefault="00777774" w:rsidP="00777774"/>
        </w:tc>
        <w:tc>
          <w:tcPr>
            <w:tcW w:w="3928" w:type="pct"/>
          </w:tcPr>
          <w:p w14:paraId="1B15CD3B" w14:textId="77777777" w:rsidR="00777774" w:rsidRPr="007A2BA8" w:rsidRDefault="00777774" w:rsidP="00777774">
            <w:pPr>
              <w:jc w:val="both"/>
            </w:pPr>
            <w:r w:rsidRPr="007A2BA8">
              <w:t>Способы проверки работоспособности машин и стендов, оснащенных информационно-измерительными системами</w:t>
            </w:r>
          </w:p>
        </w:tc>
      </w:tr>
      <w:tr w:rsidR="00FD5631" w:rsidRPr="00FD5631" w14:paraId="2C42CFDF" w14:textId="77777777" w:rsidTr="00BD19BC">
        <w:trPr>
          <w:trHeight w:val="20"/>
        </w:trPr>
        <w:tc>
          <w:tcPr>
            <w:tcW w:w="1072" w:type="pct"/>
            <w:vMerge/>
          </w:tcPr>
          <w:p w14:paraId="74716DC1" w14:textId="77777777" w:rsidR="00777774" w:rsidRPr="00FD5631" w:rsidDel="002A1D54" w:rsidRDefault="00777774" w:rsidP="00777774"/>
        </w:tc>
        <w:tc>
          <w:tcPr>
            <w:tcW w:w="3928" w:type="pct"/>
          </w:tcPr>
          <w:p w14:paraId="3E8C6D1D" w14:textId="77777777" w:rsidR="00777774" w:rsidRPr="007A2BA8" w:rsidRDefault="00777774" w:rsidP="00777774">
            <w:pPr>
              <w:jc w:val="both"/>
            </w:pPr>
            <w:r w:rsidRPr="007A2BA8">
              <w:t>Способы проверки работоспособности машин с электронными счетчиками и браковочными конвейерами</w:t>
            </w:r>
          </w:p>
        </w:tc>
      </w:tr>
      <w:tr w:rsidR="00FD5631" w:rsidRPr="00FD5631" w14:paraId="486100A4" w14:textId="77777777" w:rsidTr="00BD19BC">
        <w:trPr>
          <w:trHeight w:val="20"/>
        </w:trPr>
        <w:tc>
          <w:tcPr>
            <w:tcW w:w="1072" w:type="pct"/>
            <w:vMerge/>
          </w:tcPr>
          <w:p w14:paraId="1A2D6BCA" w14:textId="77777777" w:rsidR="00777774" w:rsidRPr="00FD5631" w:rsidDel="002A1D54" w:rsidRDefault="00777774" w:rsidP="00777774"/>
        </w:tc>
        <w:tc>
          <w:tcPr>
            <w:tcW w:w="3928" w:type="pct"/>
          </w:tcPr>
          <w:p w14:paraId="5B8CECB0" w14:textId="77777777" w:rsidR="00777774" w:rsidRPr="007A2BA8" w:rsidRDefault="00777774" w:rsidP="00777774">
            <w:pPr>
              <w:jc w:val="both"/>
            </w:pPr>
            <w:r w:rsidRPr="007A2BA8">
              <w:t xml:space="preserve">Способы проверки работоспособности управляющих машин на базе </w:t>
            </w:r>
            <w:r w:rsidRPr="007A2BA8">
              <w:lastRenderedPageBreak/>
              <w:t>микропроцессоров</w:t>
            </w:r>
          </w:p>
        </w:tc>
      </w:tr>
      <w:tr w:rsidR="00FD5631" w:rsidRPr="00FD5631" w14:paraId="4553EDE3" w14:textId="77777777" w:rsidTr="00BD19BC">
        <w:trPr>
          <w:trHeight w:val="20"/>
        </w:trPr>
        <w:tc>
          <w:tcPr>
            <w:tcW w:w="1072" w:type="pct"/>
            <w:vMerge/>
          </w:tcPr>
          <w:p w14:paraId="4C627236" w14:textId="77777777" w:rsidR="00777774" w:rsidRPr="00FD5631" w:rsidDel="002A1D54" w:rsidRDefault="00777774" w:rsidP="00777774"/>
        </w:tc>
        <w:tc>
          <w:tcPr>
            <w:tcW w:w="3928" w:type="pct"/>
          </w:tcPr>
          <w:p w14:paraId="77C46B43" w14:textId="77777777" w:rsidR="00777774" w:rsidRPr="007A2BA8" w:rsidRDefault="00777774" w:rsidP="00777774">
            <w:pPr>
              <w:jc w:val="both"/>
            </w:pPr>
            <w:r w:rsidRPr="007A2BA8">
              <w:t>Способы проверки работоспособности электроприводов</w:t>
            </w:r>
          </w:p>
        </w:tc>
      </w:tr>
      <w:tr w:rsidR="00FD5631" w:rsidRPr="00FD5631" w14:paraId="6E66F8F7" w14:textId="77777777" w:rsidTr="00BD19BC">
        <w:trPr>
          <w:trHeight w:val="20"/>
        </w:trPr>
        <w:tc>
          <w:tcPr>
            <w:tcW w:w="1072" w:type="pct"/>
            <w:vMerge/>
          </w:tcPr>
          <w:p w14:paraId="3FDA03BE" w14:textId="77777777" w:rsidR="00777774" w:rsidRPr="00FD5631" w:rsidDel="002A1D54" w:rsidRDefault="00777774" w:rsidP="00777774"/>
        </w:tc>
        <w:tc>
          <w:tcPr>
            <w:tcW w:w="3928" w:type="pct"/>
          </w:tcPr>
          <w:p w14:paraId="29CE678B" w14:textId="77777777" w:rsidR="00777774" w:rsidRPr="007A2BA8" w:rsidRDefault="00777774" w:rsidP="00777774">
            <w:pPr>
              <w:jc w:val="both"/>
            </w:pPr>
            <w:r w:rsidRPr="007A2BA8">
              <w:t>Способы проверки работоспособности преобразователей</w:t>
            </w:r>
          </w:p>
        </w:tc>
      </w:tr>
      <w:tr w:rsidR="00FD5631" w:rsidRPr="00FD5631" w14:paraId="631C5280" w14:textId="77777777" w:rsidTr="00BD19BC">
        <w:trPr>
          <w:trHeight w:val="20"/>
        </w:trPr>
        <w:tc>
          <w:tcPr>
            <w:tcW w:w="1072" w:type="pct"/>
            <w:vMerge/>
          </w:tcPr>
          <w:p w14:paraId="7F6A01C7" w14:textId="77777777" w:rsidR="00777774" w:rsidRPr="00FD5631" w:rsidDel="002A1D54" w:rsidRDefault="00777774" w:rsidP="00777774"/>
        </w:tc>
        <w:tc>
          <w:tcPr>
            <w:tcW w:w="3928" w:type="pct"/>
          </w:tcPr>
          <w:p w14:paraId="20D33EC8" w14:textId="77777777" w:rsidR="00777774" w:rsidRPr="007A2BA8" w:rsidRDefault="00777774" w:rsidP="00777774">
            <w:pPr>
              <w:jc w:val="both"/>
            </w:pPr>
            <w:r w:rsidRPr="007A2BA8">
              <w:t>Способы проверки работоспособности устройств и систем автоматических линий</w:t>
            </w:r>
          </w:p>
        </w:tc>
      </w:tr>
      <w:tr w:rsidR="00FD5631" w:rsidRPr="00FD5631" w14:paraId="47B21DDC" w14:textId="77777777" w:rsidTr="00BD19BC">
        <w:trPr>
          <w:trHeight w:val="20"/>
        </w:trPr>
        <w:tc>
          <w:tcPr>
            <w:tcW w:w="1072" w:type="pct"/>
            <w:vMerge/>
          </w:tcPr>
          <w:p w14:paraId="5095DC27" w14:textId="77777777" w:rsidR="00777774" w:rsidRPr="00FD5631" w:rsidDel="002A1D54" w:rsidRDefault="00777774" w:rsidP="00777774"/>
        </w:tc>
        <w:tc>
          <w:tcPr>
            <w:tcW w:w="3928" w:type="pct"/>
          </w:tcPr>
          <w:p w14:paraId="202BB456" w14:textId="77777777" w:rsidR="00777774" w:rsidRPr="007A2BA8" w:rsidRDefault="00777774" w:rsidP="00777774">
            <w:pPr>
              <w:jc w:val="both"/>
            </w:pPr>
            <w:r w:rsidRPr="007A2BA8">
              <w:rPr>
                <w:bCs w:val="0"/>
              </w:rPr>
              <w:t>Порядок сдачи сложных КИПиА</w:t>
            </w:r>
          </w:p>
        </w:tc>
      </w:tr>
      <w:tr w:rsidR="00FD5631" w:rsidRPr="00FD5631" w14:paraId="18FDD04B" w14:textId="77777777" w:rsidTr="00BD19BC">
        <w:trPr>
          <w:trHeight w:val="20"/>
        </w:trPr>
        <w:tc>
          <w:tcPr>
            <w:tcW w:w="1072" w:type="pct"/>
            <w:vMerge/>
          </w:tcPr>
          <w:p w14:paraId="173059DD" w14:textId="77777777" w:rsidR="00777774" w:rsidRPr="00FD5631" w:rsidDel="002A1D54" w:rsidRDefault="00777774" w:rsidP="00777774"/>
        </w:tc>
        <w:tc>
          <w:tcPr>
            <w:tcW w:w="3928" w:type="pct"/>
          </w:tcPr>
          <w:p w14:paraId="34F43E11" w14:textId="77777777" w:rsidR="00777774" w:rsidRPr="007A2BA8" w:rsidRDefault="00777774" w:rsidP="00777774">
            <w:pPr>
              <w:jc w:val="both"/>
            </w:pPr>
            <w:r w:rsidRPr="007A2BA8">
              <w:rPr>
                <w:bCs w:val="0"/>
              </w:rPr>
              <w:t>Правила снятия характеристик при проведении испытаний сложных КИПиА</w:t>
            </w:r>
          </w:p>
        </w:tc>
      </w:tr>
      <w:tr w:rsidR="00FD5631" w:rsidRPr="00FD5631" w14:paraId="26860CA8" w14:textId="77777777" w:rsidTr="00BD19BC">
        <w:trPr>
          <w:trHeight w:val="20"/>
        </w:trPr>
        <w:tc>
          <w:tcPr>
            <w:tcW w:w="1072" w:type="pct"/>
            <w:vMerge/>
          </w:tcPr>
          <w:p w14:paraId="5C2C96F9" w14:textId="77777777" w:rsidR="00777774" w:rsidRPr="00FD5631" w:rsidDel="002A1D54" w:rsidRDefault="00777774" w:rsidP="00777774"/>
        </w:tc>
        <w:tc>
          <w:tcPr>
            <w:tcW w:w="3928" w:type="pct"/>
          </w:tcPr>
          <w:p w14:paraId="35A8C478" w14:textId="77777777" w:rsidR="00777774" w:rsidRPr="007A2BA8" w:rsidRDefault="00777774" w:rsidP="00777774">
            <w:pPr>
              <w:jc w:val="both"/>
            </w:pPr>
            <w:r w:rsidRPr="007A2BA8">
              <w:t>Методы обработки результатов измерений с использованием средств вычислительной техники</w:t>
            </w:r>
          </w:p>
        </w:tc>
      </w:tr>
      <w:tr w:rsidR="00FD5631" w:rsidRPr="00FD5631" w14:paraId="56789B7C" w14:textId="77777777" w:rsidTr="00BD19BC">
        <w:trPr>
          <w:trHeight w:val="20"/>
        </w:trPr>
        <w:tc>
          <w:tcPr>
            <w:tcW w:w="1072" w:type="pct"/>
            <w:vMerge/>
          </w:tcPr>
          <w:p w14:paraId="7FA0536E" w14:textId="77777777" w:rsidR="00777774" w:rsidRPr="00FD5631" w:rsidDel="002A1D54" w:rsidRDefault="00777774" w:rsidP="00777774"/>
        </w:tc>
        <w:tc>
          <w:tcPr>
            <w:tcW w:w="3928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44ADB153" w14:textId="77777777" w:rsidR="00777774" w:rsidRPr="007A2BA8" w:rsidRDefault="00777774" w:rsidP="00777774">
            <w:pPr>
              <w:jc w:val="both"/>
            </w:pPr>
            <w:r w:rsidRPr="007A2BA8">
              <w:t>Правила заполнения паспортов и аттестатов испытанных сложных КИПиА</w:t>
            </w:r>
          </w:p>
        </w:tc>
      </w:tr>
      <w:tr w:rsidR="00FD5631" w:rsidRPr="00FD5631" w14:paraId="5DBB6ACD" w14:textId="77777777" w:rsidTr="00BD19BC">
        <w:trPr>
          <w:trHeight w:val="20"/>
        </w:trPr>
        <w:tc>
          <w:tcPr>
            <w:tcW w:w="1072" w:type="pct"/>
            <w:vMerge/>
          </w:tcPr>
          <w:p w14:paraId="6BF1D82F" w14:textId="77777777" w:rsidR="00777774" w:rsidRPr="00FD5631" w:rsidDel="002A1D54" w:rsidRDefault="00777774" w:rsidP="00777774"/>
        </w:tc>
        <w:tc>
          <w:tcPr>
            <w:tcW w:w="3928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37FF71BE" w14:textId="77777777" w:rsidR="00777774" w:rsidRPr="007A2BA8" w:rsidRDefault="00777774" w:rsidP="00777774">
            <w:pPr>
              <w:jc w:val="both"/>
            </w:pPr>
            <w:r w:rsidRPr="007A2BA8">
              <w:t>Текстовые редакторы (процессоры): наименования, возможности и порядок работы в них</w:t>
            </w:r>
          </w:p>
        </w:tc>
      </w:tr>
      <w:tr w:rsidR="00FD5631" w:rsidRPr="00FD5631" w14:paraId="4E678098" w14:textId="77777777" w:rsidTr="00BD19BC">
        <w:trPr>
          <w:trHeight w:val="20"/>
        </w:trPr>
        <w:tc>
          <w:tcPr>
            <w:tcW w:w="1072" w:type="pct"/>
            <w:vMerge/>
          </w:tcPr>
          <w:p w14:paraId="79FD2012" w14:textId="77777777" w:rsidR="00777774" w:rsidRPr="00FD5631" w:rsidDel="002A1D54" w:rsidRDefault="00777774" w:rsidP="00777774"/>
        </w:tc>
        <w:tc>
          <w:tcPr>
            <w:tcW w:w="3928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7EC45E6D" w14:textId="77777777" w:rsidR="00777774" w:rsidRPr="007A2BA8" w:rsidRDefault="00777774" w:rsidP="00777774">
            <w:pPr>
              <w:jc w:val="both"/>
            </w:pPr>
            <w:r w:rsidRPr="007A2BA8">
              <w:t>Виды и правила применения средств индивидуальной и коллективной защиты при испытаниях и сдаче сложных КИПиА</w:t>
            </w:r>
          </w:p>
        </w:tc>
      </w:tr>
      <w:tr w:rsidR="00FD5631" w:rsidRPr="00FD5631" w14:paraId="1E3C45A0" w14:textId="77777777" w:rsidTr="00BD19BC">
        <w:trPr>
          <w:trHeight w:val="20"/>
        </w:trPr>
        <w:tc>
          <w:tcPr>
            <w:tcW w:w="1072" w:type="pct"/>
            <w:vMerge/>
          </w:tcPr>
          <w:p w14:paraId="73BD30F1" w14:textId="77777777" w:rsidR="00777774" w:rsidRPr="00FD5631" w:rsidDel="002A1D54" w:rsidRDefault="00777774" w:rsidP="00777774"/>
        </w:tc>
        <w:tc>
          <w:tcPr>
            <w:tcW w:w="3928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3C0B72B4" w14:textId="77777777" w:rsidR="00777774" w:rsidRPr="007A2BA8" w:rsidRDefault="00777774" w:rsidP="00777774">
            <w:pPr>
              <w:jc w:val="both"/>
            </w:pPr>
            <w:r w:rsidRPr="007A2BA8">
              <w:t>Требования охраны труда, пожарной, промышленной, экологической безопасности и электробезопасности при испытаниях и сдаче сложных КИПиА</w:t>
            </w:r>
          </w:p>
        </w:tc>
      </w:tr>
      <w:tr w:rsidR="00FD5631" w:rsidRPr="00FD5631" w14:paraId="2A349C77" w14:textId="77777777" w:rsidTr="00BD19BC">
        <w:trPr>
          <w:trHeight w:val="20"/>
        </w:trPr>
        <w:tc>
          <w:tcPr>
            <w:tcW w:w="1072" w:type="pct"/>
          </w:tcPr>
          <w:p w14:paraId="0947C3A0" w14:textId="77777777" w:rsidR="00777774" w:rsidRPr="00FD5631" w:rsidDel="002A1D54" w:rsidRDefault="00777774" w:rsidP="00777774">
            <w:r w:rsidRPr="00FD5631" w:rsidDel="002A1D54">
              <w:t>Другие характеристики</w:t>
            </w:r>
          </w:p>
        </w:tc>
        <w:tc>
          <w:tcPr>
            <w:tcW w:w="3928" w:type="pct"/>
          </w:tcPr>
          <w:p w14:paraId="212882F4" w14:textId="77777777" w:rsidR="00777774" w:rsidRPr="007A2BA8" w:rsidRDefault="00777774" w:rsidP="00777774">
            <w:pPr>
              <w:jc w:val="both"/>
            </w:pPr>
            <w:r w:rsidRPr="007A2BA8">
              <w:t>-</w:t>
            </w:r>
          </w:p>
        </w:tc>
      </w:tr>
    </w:tbl>
    <w:p w14:paraId="66E0F721" w14:textId="77777777" w:rsidR="00BD19BC" w:rsidRPr="00550A30" w:rsidRDefault="00BD19BC" w:rsidP="00BD19BC">
      <w:pPr>
        <w:rPr>
          <w:sz w:val="28"/>
          <w:szCs w:val="28"/>
        </w:rPr>
      </w:pPr>
      <w:bookmarkStart w:id="17" w:name="_Toc9113377"/>
    </w:p>
    <w:p w14:paraId="5DEF3E25" w14:textId="09DFB9A0" w:rsidR="000832DD" w:rsidRDefault="000832DD" w:rsidP="002B668A">
      <w:pPr>
        <w:pStyle w:val="2"/>
        <w:spacing w:before="0" w:after="0"/>
      </w:pPr>
      <w:bookmarkStart w:id="18" w:name="_Toc188748109"/>
      <w:r w:rsidRPr="00FD5631">
        <w:t>3.4. Обобщенная трудовая функция</w:t>
      </w:r>
      <w:bookmarkEnd w:id="17"/>
      <w:bookmarkEnd w:id="18"/>
    </w:p>
    <w:p w14:paraId="1FD97005" w14:textId="77777777" w:rsidR="00BD19BC" w:rsidRPr="00BD19BC" w:rsidRDefault="00BD19BC" w:rsidP="002B668A"/>
    <w:tbl>
      <w:tblPr>
        <w:tblW w:w="5000" w:type="pct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868"/>
        <w:gridCol w:w="3989"/>
        <w:gridCol w:w="673"/>
        <w:gridCol w:w="669"/>
        <w:gridCol w:w="1982"/>
        <w:gridCol w:w="1240"/>
      </w:tblGrid>
      <w:tr w:rsidR="00E7679C" w:rsidRPr="00FD5631" w14:paraId="57ED4EA1" w14:textId="77777777" w:rsidTr="00680044">
        <w:trPr>
          <w:trHeight w:val="278"/>
        </w:trPr>
        <w:tc>
          <w:tcPr>
            <w:tcW w:w="896" w:type="pct"/>
            <w:tcBorders>
              <w:top w:val="nil"/>
              <w:bottom w:val="nil"/>
              <w:right w:val="single" w:sz="4" w:space="0" w:color="808080" w:themeColor="background1" w:themeShade="80"/>
            </w:tcBorders>
            <w:vAlign w:val="center"/>
          </w:tcPr>
          <w:p w14:paraId="53220FA2" w14:textId="77777777" w:rsidR="000832DD" w:rsidRPr="00FD5631" w:rsidRDefault="000832DD" w:rsidP="00EC3C3A">
            <w:pPr>
              <w:rPr>
                <w:bCs w:val="0"/>
                <w:sz w:val="20"/>
              </w:rPr>
            </w:pPr>
            <w:r w:rsidRPr="00FD5631">
              <w:rPr>
                <w:sz w:val="20"/>
              </w:rPr>
              <w:t>Наименование</w:t>
            </w:r>
          </w:p>
        </w:tc>
        <w:tc>
          <w:tcPr>
            <w:tcW w:w="1914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5CBE97E3" w14:textId="77777777" w:rsidR="000832DD" w:rsidRPr="00FD5631" w:rsidRDefault="000832DD" w:rsidP="00EC3C3A">
            <w:pPr>
              <w:rPr>
                <w:bCs w:val="0"/>
                <w:sz w:val="18"/>
                <w:szCs w:val="16"/>
              </w:rPr>
            </w:pPr>
            <w:r w:rsidRPr="00FD5631">
              <w:rPr>
                <w:rFonts w:eastAsia="Calibri"/>
              </w:rPr>
              <w:t xml:space="preserve">Наладка и сдача </w:t>
            </w:r>
            <w:r w:rsidR="00680044" w:rsidRPr="00FD5631">
              <w:rPr>
                <w:rFonts w:eastAsia="Calibri"/>
              </w:rPr>
              <w:t>КИПиА</w:t>
            </w:r>
            <w:r w:rsidRPr="00FD5631">
              <w:rPr>
                <w:rFonts w:eastAsia="Calibri"/>
              </w:rPr>
              <w:t xml:space="preserve"> особой сложности</w:t>
            </w:r>
          </w:p>
        </w:tc>
        <w:tc>
          <w:tcPr>
            <w:tcW w:w="323" w:type="pct"/>
            <w:tcBorders>
              <w:top w:val="nil"/>
              <w:left w:val="single" w:sz="4" w:space="0" w:color="808080" w:themeColor="background1" w:themeShade="80"/>
              <w:bottom w:val="nil"/>
              <w:right w:val="single" w:sz="4" w:space="0" w:color="808080" w:themeColor="background1" w:themeShade="80"/>
            </w:tcBorders>
            <w:vAlign w:val="center"/>
          </w:tcPr>
          <w:p w14:paraId="16D5B7BC" w14:textId="77777777" w:rsidR="000832DD" w:rsidRPr="00FD5631" w:rsidRDefault="000832DD" w:rsidP="00EC3C3A">
            <w:pPr>
              <w:jc w:val="center"/>
              <w:rPr>
                <w:bCs w:val="0"/>
                <w:sz w:val="20"/>
                <w:vertAlign w:val="superscript"/>
              </w:rPr>
            </w:pPr>
            <w:r w:rsidRPr="00FD5631">
              <w:rPr>
                <w:sz w:val="20"/>
              </w:rPr>
              <w:t>Код</w:t>
            </w:r>
          </w:p>
        </w:tc>
        <w:tc>
          <w:tcPr>
            <w:tcW w:w="321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1FF659BA" w14:textId="360F33EA" w:rsidR="000832DD" w:rsidRPr="00420A88" w:rsidRDefault="00420A88" w:rsidP="00EC3C3A">
            <w:pPr>
              <w:jc w:val="center"/>
              <w:rPr>
                <w:bCs w:val="0"/>
                <w:lang w:val="en-US"/>
              </w:rPr>
            </w:pPr>
            <w:r>
              <w:rPr>
                <w:lang w:val="en-US"/>
              </w:rPr>
              <w:t>D</w:t>
            </w:r>
          </w:p>
        </w:tc>
        <w:tc>
          <w:tcPr>
            <w:tcW w:w="951" w:type="pct"/>
            <w:tcBorders>
              <w:top w:val="nil"/>
              <w:left w:val="single" w:sz="4" w:space="0" w:color="808080" w:themeColor="background1" w:themeShade="80"/>
              <w:bottom w:val="nil"/>
              <w:right w:val="single" w:sz="4" w:space="0" w:color="808080" w:themeColor="background1" w:themeShade="80"/>
            </w:tcBorders>
            <w:vAlign w:val="center"/>
          </w:tcPr>
          <w:p w14:paraId="48DCF169" w14:textId="77777777" w:rsidR="000832DD" w:rsidRPr="00FD5631" w:rsidRDefault="000832DD" w:rsidP="00EC3C3A">
            <w:pPr>
              <w:jc w:val="center"/>
              <w:rPr>
                <w:bCs w:val="0"/>
                <w:sz w:val="20"/>
                <w:vertAlign w:val="superscript"/>
              </w:rPr>
            </w:pPr>
            <w:r w:rsidRPr="00FD5631">
              <w:rPr>
                <w:sz w:val="20"/>
              </w:rPr>
              <w:t>Уровень квалификации</w:t>
            </w:r>
          </w:p>
        </w:tc>
        <w:tc>
          <w:tcPr>
            <w:tcW w:w="595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5F2635DD" w14:textId="77777777" w:rsidR="000832DD" w:rsidRPr="00FD5631" w:rsidRDefault="001A27E3" w:rsidP="00EC3C3A">
            <w:pPr>
              <w:jc w:val="center"/>
              <w:rPr>
                <w:bCs w:val="0"/>
              </w:rPr>
            </w:pPr>
            <w:r w:rsidRPr="00FD5631">
              <w:rPr>
                <w:bCs w:val="0"/>
              </w:rPr>
              <w:t>4</w:t>
            </w:r>
          </w:p>
        </w:tc>
      </w:tr>
    </w:tbl>
    <w:p w14:paraId="45EE4D2E" w14:textId="77777777" w:rsidR="000832DD" w:rsidRPr="00FD5631" w:rsidRDefault="000832DD" w:rsidP="00EC3C3A"/>
    <w:tbl>
      <w:tblPr>
        <w:tblW w:w="5000" w:type="pct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ook w:val="01E0" w:firstRow="1" w:lastRow="1" w:firstColumn="1" w:lastColumn="1" w:noHBand="0" w:noVBand="0"/>
      </w:tblPr>
      <w:tblGrid>
        <w:gridCol w:w="2234"/>
        <w:gridCol w:w="8187"/>
      </w:tblGrid>
      <w:tr w:rsidR="00BD19BC" w:rsidRPr="00FD5631" w14:paraId="59D9EA08" w14:textId="77777777" w:rsidTr="00BD19BC">
        <w:trPr>
          <w:trHeight w:val="20"/>
        </w:trPr>
        <w:tc>
          <w:tcPr>
            <w:tcW w:w="1072" w:type="pct"/>
          </w:tcPr>
          <w:p w14:paraId="1EF94A83" w14:textId="38125CE4" w:rsidR="000832DD" w:rsidRPr="00FD5631" w:rsidRDefault="00FD5631" w:rsidP="00EC3C3A">
            <w:r>
              <w:t>Возможные наименования должностей, профессий рабочих</w:t>
            </w:r>
          </w:p>
        </w:tc>
        <w:tc>
          <w:tcPr>
            <w:tcW w:w="3928" w:type="pct"/>
            <w:shd w:val="clear" w:color="auto" w:fill="auto"/>
          </w:tcPr>
          <w:p w14:paraId="5CAC5230" w14:textId="77777777" w:rsidR="000832DD" w:rsidRPr="00FD5631" w:rsidRDefault="000832DD" w:rsidP="00EC3C3A">
            <w:r w:rsidRPr="00FD5631">
              <w:t>Наладчик контрольно-измери</w:t>
            </w:r>
            <w:r w:rsidR="00A203C0" w:rsidRPr="00FD5631">
              <w:t>тельных приборов и автоматики 7-</w:t>
            </w:r>
            <w:r w:rsidRPr="00FD5631">
              <w:t>го разряда</w:t>
            </w:r>
          </w:p>
        </w:tc>
      </w:tr>
    </w:tbl>
    <w:p w14:paraId="17F412A5" w14:textId="77777777" w:rsidR="000832DD" w:rsidRDefault="000832DD" w:rsidP="00EC3C3A"/>
    <w:p w14:paraId="58111834" w14:textId="1413B07C" w:rsidR="006121AB" w:rsidRDefault="006121AB" w:rsidP="00EC3C3A">
      <w:r>
        <w:t>Пути достижения квалификации</w:t>
      </w:r>
    </w:p>
    <w:p w14:paraId="22DA620D" w14:textId="77777777" w:rsidR="006121AB" w:rsidRPr="00FD5631" w:rsidRDefault="006121AB" w:rsidP="00EC3C3A"/>
    <w:tbl>
      <w:tblPr>
        <w:tblW w:w="5000" w:type="pct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ook w:val="01E0" w:firstRow="1" w:lastRow="1" w:firstColumn="1" w:lastColumn="1" w:noHBand="0" w:noVBand="0"/>
      </w:tblPr>
      <w:tblGrid>
        <w:gridCol w:w="2234"/>
        <w:gridCol w:w="8187"/>
      </w:tblGrid>
      <w:tr w:rsidR="00FD5631" w:rsidRPr="00FD5631" w14:paraId="406407E0" w14:textId="77777777" w:rsidTr="00BD19BC">
        <w:trPr>
          <w:trHeight w:val="20"/>
        </w:trPr>
        <w:tc>
          <w:tcPr>
            <w:tcW w:w="1072" w:type="pct"/>
          </w:tcPr>
          <w:p w14:paraId="097C0056" w14:textId="36B8E129" w:rsidR="000832DD" w:rsidRPr="00FD5631" w:rsidRDefault="00FD5631" w:rsidP="00EC3C3A">
            <w:r>
              <w:t>Образование и обучение</w:t>
            </w:r>
          </w:p>
        </w:tc>
        <w:tc>
          <w:tcPr>
            <w:tcW w:w="3928" w:type="pct"/>
          </w:tcPr>
          <w:p w14:paraId="7525A626" w14:textId="77777777" w:rsidR="000832DD" w:rsidRPr="00FD5631" w:rsidRDefault="000832DD" w:rsidP="00EC3C3A">
            <w:pPr>
              <w:rPr>
                <w:shd w:val="clear" w:color="auto" w:fill="FFFFFF"/>
              </w:rPr>
            </w:pPr>
            <w:r w:rsidRPr="00FD5631">
              <w:rPr>
                <w:shd w:val="clear" w:color="auto" w:fill="FFFFFF"/>
              </w:rPr>
              <w:t xml:space="preserve">Среднее профессиональное образование – программа подготовки специалистов среднего звена </w:t>
            </w:r>
            <w:r w:rsidRPr="00FD5631">
              <w:t>и дополнительное профессиональное образование – программы повышения квалификации</w:t>
            </w:r>
          </w:p>
        </w:tc>
      </w:tr>
      <w:tr w:rsidR="00FD5631" w:rsidRPr="00FD5631" w14:paraId="2C15B0EE" w14:textId="77777777" w:rsidTr="00BD19BC">
        <w:trPr>
          <w:trHeight w:val="20"/>
        </w:trPr>
        <w:tc>
          <w:tcPr>
            <w:tcW w:w="1072" w:type="pct"/>
          </w:tcPr>
          <w:p w14:paraId="588EF0D1" w14:textId="0666350B" w:rsidR="000832DD" w:rsidRPr="00FD5631" w:rsidRDefault="00FD5631" w:rsidP="00EC3C3A">
            <w:r>
              <w:t>Опыт практической работы</w:t>
            </w:r>
          </w:p>
        </w:tc>
        <w:tc>
          <w:tcPr>
            <w:tcW w:w="3928" w:type="pct"/>
            <w:shd w:val="clear" w:color="auto" w:fill="auto"/>
          </w:tcPr>
          <w:p w14:paraId="7EB976F6" w14:textId="77777777" w:rsidR="000832DD" w:rsidRPr="00FD5631" w:rsidRDefault="000832DD" w:rsidP="00A203C0">
            <w:r w:rsidRPr="00FD5631">
              <w:t>Не менее трех лет наладчиком контрольно-измерительных приборов и автоматики 6</w:t>
            </w:r>
            <w:r w:rsidR="00A203C0" w:rsidRPr="00FD5631">
              <w:t>-</w:t>
            </w:r>
            <w:r w:rsidRPr="00FD5631">
              <w:t>го разряда</w:t>
            </w:r>
          </w:p>
        </w:tc>
      </w:tr>
    </w:tbl>
    <w:p w14:paraId="49524AB2" w14:textId="77777777" w:rsidR="00BD19BC" w:rsidRDefault="00BD19BC"/>
    <w:tbl>
      <w:tblPr>
        <w:tblW w:w="5000" w:type="pct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ook w:val="01E0" w:firstRow="1" w:lastRow="1" w:firstColumn="1" w:lastColumn="1" w:noHBand="0" w:noVBand="0"/>
      </w:tblPr>
      <w:tblGrid>
        <w:gridCol w:w="2234"/>
        <w:gridCol w:w="8187"/>
      </w:tblGrid>
      <w:tr w:rsidR="00FD5631" w:rsidRPr="00FD5631" w14:paraId="7016A679" w14:textId="77777777" w:rsidTr="00BD19BC">
        <w:trPr>
          <w:trHeight w:val="20"/>
        </w:trPr>
        <w:tc>
          <w:tcPr>
            <w:tcW w:w="1072" w:type="pct"/>
          </w:tcPr>
          <w:p w14:paraId="57317426" w14:textId="77777777" w:rsidR="000832DD" w:rsidRPr="00FD5631" w:rsidRDefault="000832DD" w:rsidP="00EC3C3A">
            <w:r w:rsidRPr="00FD5631">
              <w:t>Особые условия допуска к работе</w:t>
            </w:r>
          </w:p>
        </w:tc>
        <w:tc>
          <w:tcPr>
            <w:tcW w:w="3928" w:type="pct"/>
          </w:tcPr>
          <w:p w14:paraId="78971C6C" w14:textId="77777777" w:rsidR="00AD5B97" w:rsidRPr="00FD5631" w:rsidRDefault="00AD5B97" w:rsidP="00AD5B97">
            <w:r w:rsidRPr="00FD5631">
              <w:rPr>
                <w:lang w:eastAsia="en-US"/>
              </w:rPr>
              <w:t>Прохождение обязательных предварительных и периодических медицинских осмотров</w:t>
            </w:r>
          </w:p>
          <w:p w14:paraId="582A5B49" w14:textId="77777777" w:rsidR="00AD5B97" w:rsidRPr="00FD5631" w:rsidRDefault="00AD5B97" w:rsidP="00AD5B97">
            <w:r w:rsidRPr="00FD5631">
              <w:t>Прохождение обучения мерам пожарной безопасности</w:t>
            </w:r>
          </w:p>
          <w:p w14:paraId="6BFCE9B1" w14:textId="77777777" w:rsidR="00AD5B97" w:rsidRPr="00FD5631" w:rsidRDefault="00AD5B97" w:rsidP="00AD5B97">
            <w:r w:rsidRPr="00FD5631">
              <w:t>Прохождение обучения по охране труда и проверки знания требований охраны</w:t>
            </w:r>
            <w:r w:rsidRPr="00FD5631" w:rsidDel="006D48C9">
              <w:t xml:space="preserve"> </w:t>
            </w:r>
            <w:r w:rsidRPr="00FD5631">
              <w:t>труда</w:t>
            </w:r>
          </w:p>
          <w:p w14:paraId="105D8DD4" w14:textId="2B6E4E46" w:rsidR="000832DD" w:rsidRPr="00FD5631" w:rsidRDefault="00AD5B97" w:rsidP="00AD5B97">
            <w:pPr>
              <w:rPr>
                <w:rFonts w:eastAsia="Calibri"/>
              </w:rPr>
            </w:pPr>
            <w:r w:rsidRPr="00FD5631">
              <w:t>Наличие не ниже II группы по электробезопасности</w:t>
            </w:r>
          </w:p>
        </w:tc>
      </w:tr>
      <w:tr w:rsidR="00BD19BC" w:rsidRPr="00FD5631" w14:paraId="22EFA737" w14:textId="77777777" w:rsidTr="00BD19BC">
        <w:trPr>
          <w:trHeight w:val="20"/>
        </w:trPr>
        <w:tc>
          <w:tcPr>
            <w:tcW w:w="1072" w:type="pct"/>
          </w:tcPr>
          <w:p w14:paraId="2FFD7375" w14:textId="77777777" w:rsidR="000832DD" w:rsidRPr="00FD5631" w:rsidRDefault="000832DD" w:rsidP="00EC3C3A">
            <w:r w:rsidRPr="00FD5631">
              <w:t>Другие характеристики</w:t>
            </w:r>
          </w:p>
        </w:tc>
        <w:tc>
          <w:tcPr>
            <w:tcW w:w="3928" w:type="pct"/>
          </w:tcPr>
          <w:p w14:paraId="0F53F521" w14:textId="77777777" w:rsidR="000832DD" w:rsidRPr="00FD5631" w:rsidRDefault="000832DD" w:rsidP="00EC3C3A">
            <w:pPr>
              <w:rPr>
                <w:shd w:val="clear" w:color="auto" w:fill="FFFFFF"/>
              </w:rPr>
            </w:pPr>
            <w:r w:rsidRPr="00FD5631">
              <w:t xml:space="preserve">Рекомендуется дополнительное профессиональное образование – программы повышения квалификации не реже одного раза в пять лет </w:t>
            </w:r>
          </w:p>
        </w:tc>
      </w:tr>
    </w:tbl>
    <w:p w14:paraId="5EEEB39C" w14:textId="77777777" w:rsidR="000832DD" w:rsidRPr="00FD5631" w:rsidRDefault="000832DD" w:rsidP="00EC3C3A"/>
    <w:p w14:paraId="4BDFACB6" w14:textId="77777777" w:rsidR="00550A30" w:rsidRDefault="00550A30" w:rsidP="00EC3C3A"/>
    <w:p w14:paraId="5EF19AE8" w14:textId="77777777" w:rsidR="00550A30" w:rsidRDefault="00550A30" w:rsidP="00EC3C3A"/>
    <w:p w14:paraId="75D0997C" w14:textId="77777777" w:rsidR="00550A30" w:rsidRDefault="00550A30" w:rsidP="00EC3C3A"/>
    <w:p w14:paraId="066D3E38" w14:textId="4B0EA10F" w:rsidR="000832DD" w:rsidRPr="00FD5631" w:rsidRDefault="00FD5631" w:rsidP="00EC3C3A">
      <w:pPr>
        <w:rPr>
          <w:bCs w:val="0"/>
        </w:rPr>
      </w:pPr>
      <w:r>
        <w:lastRenderedPageBreak/>
        <w:t>Справочная информация</w:t>
      </w:r>
    </w:p>
    <w:p w14:paraId="27F895F4" w14:textId="77777777" w:rsidR="000832DD" w:rsidRPr="00FD5631" w:rsidRDefault="000832DD" w:rsidP="00EC3C3A"/>
    <w:tbl>
      <w:tblPr>
        <w:tblW w:w="5000" w:type="pct"/>
        <w:tblBorders>
          <w:top w:val="single" w:sz="4" w:space="0" w:color="808080"/>
          <w:bottom w:val="single" w:sz="4" w:space="0" w:color="808080"/>
          <w:insideH w:val="single" w:sz="4" w:space="0" w:color="808080"/>
          <w:insideV w:val="single" w:sz="4" w:space="0" w:color="808080"/>
        </w:tblBorders>
        <w:tblLook w:val="01E0" w:firstRow="1" w:lastRow="1" w:firstColumn="1" w:lastColumn="1" w:noHBand="0" w:noVBand="0"/>
      </w:tblPr>
      <w:tblGrid>
        <w:gridCol w:w="2234"/>
        <w:gridCol w:w="1276"/>
        <w:gridCol w:w="6911"/>
      </w:tblGrid>
      <w:tr w:rsidR="00FD5631" w:rsidRPr="00FD5631" w14:paraId="65144F66" w14:textId="77777777" w:rsidTr="00BD19BC">
        <w:trPr>
          <w:trHeight w:val="20"/>
        </w:trPr>
        <w:tc>
          <w:tcPr>
            <w:tcW w:w="1072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069D808B" w14:textId="77777777" w:rsidR="000832DD" w:rsidRPr="00FD5631" w:rsidRDefault="000832DD" w:rsidP="00EC3C3A">
            <w:pPr>
              <w:jc w:val="center"/>
              <w:rPr>
                <w:bCs w:val="0"/>
              </w:rPr>
            </w:pPr>
            <w:r w:rsidRPr="00FD5631">
              <w:t>Наименование документа</w:t>
            </w:r>
          </w:p>
        </w:tc>
        <w:tc>
          <w:tcPr>
            <w:tcW w:w="612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6359123C" w14:textId="77777777" w:rsidR="000832DD" w:rsidRPr="00FD5631" w:rsidRDefault="000832DD" w:rsidP="00EC3C3A">
            <w:pPr>
              <w:jc w:val="center"/>
              <w:rPr>
                <w:bCs w:val="0"/>
              </w:rPr>
            </w:pPr>
            <w:r w:rsidRPr="00FD5631">
              <w:t>Код</w:t>
            </w:r>
          </w:p>
        </w:tc>
        <w:tc>
          <w:tcPr>
            <w:tcW w:w="3316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6B1D7B69" w14:textId="1690280A" w:rsidR="000832DD" w:rsidRPr="00FD5631" w:rsidRDefault="00FD5631" w:rsidP="00EC3C3A">
            <w:pPr>
              <w:jc w:val="center"/>
              <w:rPr>
                <w:bCs w:val="0"/>
              </w:rPr>
            </w:pPr>
            <w:r>
              <w:t>Наименование начальной группы, должности, профессии или специальности, направления подготовки</w:t>
            </w:r>
          </w:p>
        </w:tc>
      </w:tr>
      <w:tr w:rsidR="00FD5631" w:rsidRPr="00FD5631" w14:paraId="2B0F9534" w14:textId="77777777" w:rsidTr="00BD19BC">
        <w:trPr>
          <w:trHeight w:val="20"/>
        </w:trPr>
        <w:tc>
          <w:tcPr>
            <w:tcW w:w="1072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5736D764" w14:textId="77777777" w:rsidR="000832DD" w:rsidRPr="00FD5631" w:rsidRDefault="000832DD" w:rsidP="00EC3C3A">
            <w:r w:rsidRPr="00FD5631">
              <w:t>ОКЗ</w:t>
            </w:r>
          </w:p>
        </w:tc>
        <w:tc>
          <w:tcPr>
            <w:tcW w:w="612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6DF20146" w14:textId="77777777" w:rsidR="000832DD" w:rsidRPr="00FD5631" w:rsidRDefault="000832DD" w:rsidP="00EC3C3A">
            <w:pPr>
              <w:rPr>
                <w:rFonts w:eastAsia="Calibri"/>
              </w:rPr>
            </w:pPr>
            <w:r w:rsidRPr="00FD5631">
              <w:rPr>
                <w:rFonts w:eastAsia="Calibri"/>
              </w:rPr>
              <w:t>8212</w:t>
            </w:r>
          </w:p>
        </w:tc>
        <w:tc>
          <w:tcPr>
            <w:tcW w:w="3316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7827D47C" w14:textId="77777777" w:rsidR="000832DD" w:rsidRPr="00FD5631" w:rsidRDefault="000832DD" w:rsidP="00EC3C3A">
            <w:pPr>
              <w:rPr>
                <w:rFonts w:eastAsia="Calibri"/>
              </w:rPr>
            </w:pPr>
            <w:r w:rsidRPr="00FD5631">
              <w:rPr>
                <w:rFonts w:eastAsia="Calibri"/>
              </w:rPr>
              <w:t>Сборщики электрического и электронного оборудования</w:t>
            </w:r>
          </w:p>
        </w:tc>
      </w:tr>
      <w:tr w:rsidR="00FD5631" w:rsidRPr="00FD5631" w14:paraId="74180E4C" w14:textId="77777777" w:rsidTr="00BD19BC">
        <w:trPr>
          <w:trHeight w:val="20"/>
        </w:trPr>
        <w:tc>
          <w:tcPr>
            <w:tcW w:w="1072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0FDBC4FC" w14:textId="77777777" w:rsidR="000832DD" w:rsidRPr="00FD5631" w:rsidRDefault="000832DD" w:rsidP="00EC3C3A">
            <w:r w:rsidRPr="00FD5631">
              <w:t>ЕТКС</w:t>
            </w:r>
          </w:p>
        </w:tc>
        <w:tc>
          <w:tcPr>
            <w:tcW w:w="612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7D20A9E5" w14:textId="77777777" w:rsidR="000832DD" w:rsidRPr="00FD5631" w:rsidRDefault="000832DD" w:rsidP="00EC3C3A">
            <w:r w:rsidRPr="00FD5631">
              <w:t>§ 56</w:t>
            </w:r>
          </w:p>
        </w:tc>
        <w:tc>
          <w:tcPr>
            <w:tcW w:w="3316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6922B8CA" w14:textId="0BFD2083" w:rsidR="000832DD" w:rsidRPr="00FD5631" w:rsidRDefault="000832DD" w:rsidP="00AC0923">
            <w:r w:rsidRPr="00FD5631">
              <w:t>Наладчик контрольно-измерительных приборов и автоматики 7</w:t>
            </w:r>
            <w:r w:rsidR="00AC0923">
              <w:noBreakHyphen/>
            </w:r>
            <w:r w:rsidRPr="00FD5631">
              <w:t>го разряда</w:t>
            </w:r>
          </w:p>
        </w:tc>
      </w:tr>
      <w:tr w:rsidR="00FD5631" w:rsidRPr="00FD5631" w14:paraId="3E0D04D1" w14:textId="77777777" w:rsidTr="00BD19BC">
        <w:trPr>
          <w:trHeight w:val="20"/>
        </w:trPr>
        <w:tc>
          <w:tcPr>
            <w:tcW w:w="1072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/>
              <w:right w:val="single" w:sz="4" w:space="0" w:color="808080" w:themeColor="background1" w:themeShade="80"/>
            </w:tcBorders>
          </w:tcPr>
          <w:p w14:paraId="59E96F8C" w14:textId="77777777" w:rsidR="000832DD" w:rsidRPr="00FD5631" w:rsidRDefault="000832DD" w:rsidP="00EC3C3A">
            <w:r w:rsidRPr="00FD5631">
              <w:t>ОКПДТР</w:t>
            </w:r>
          </w:p>
        </w:tc>
        <w:tc>
          <w:tcPr>
            <w:tcW w:w="612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6B692419" w14:textId="77777777" w:rsidR="000832DD" w:rsidRPr="00FD5631" w:rsidRDefault="000832DD" w:rsidP="00EC3C3A">
            <w:r w:rsidRPr="00FD5631">
              <w:t>14919</w:t>
            </w:r>
          </w:p>
        </w:tc>
        <w:tc>
          <w:tcPr>
            <w:tcW w:w="3316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3B9AD5E8" w14:textId="77777777" w:rsidR="000832DD" w:rsidRPr="00FD5631" w:rsidRDefault="000832DD" w:rsidP="00EC3C3A">
            <w:r w:rsidRPr="00FD5631">
              <w:t>Наладчик контрольно-измерительных приборов и автоматики</w:t>
            </w:r>
          </w:p>
        </w:tc>
      </w:tr>
      <w:tr w:rsidR="00DA3593" w:rsidRPr="00FD5631" w14:paraId="56B6000D" w14:textId="77777777" w:rsidTr="00BD19BC">
        <w:trPr>
          <w:trHeight w:val="20"/>
        </w:trPr>
        <w:tc>
          <w:tcPr>
            <w:tcW w:w="1072" w:type="pct"/>
            <w:tcBorders>
              <w:top w:val="single" w:sz="4" w:space="0" w:color="808080"/>
              <w:left w:val="single" w:sz="4" w:space="0" w:color="808080"/>
              <w:right w:val="single" w:sz="4" w:space="0" w:color="808080"/>
            </w:tcBorders>
          </w:tcPr>
          <w:p w14:paraId="147E901C" w14:textId="3EC9C488" w:rsidR="00DA3593" w:rsidRPr="00FD5631" w:rsidRDefault="00DA3593" w:rsidP="00DA3593">
            <w:r>
              <w:t>Перечень СПО</w:t>
            </w:r>
          </w:p>
        </w:tc>
        <w:tc>
          <w:tcPr>
            <w:tcW w:w="612" w:type="pct"/>
            <w:tcBorders>
              <w:top w:val="single" w:sz="4" w:space="0" w:color="808080" w:themeColor="background1" w:themeShade="80"/>
              <w:left w:val="single" w:sz="4" w:space="0" w:color="808080"/>
              <w:right w:val="single" w:sz="4" w:space="0" w:color="808080" w:themeColor="background1" w:themeShade="80"/>
            </w:tcBorders>
          </w:tcPr>
          <w:p w14:paraId="566B2EE7" w14:textId="44F967B9" w:rsidR="00DA3593" w:rsidRPr="00FD5631" w:rsidRDefault="00D44ACB" w:rsidP="00DA3593">
            <w:hyperlink r:id="rId18" w:history="1">
              <w:r w:rsidR="00DA3593">
                <w:t>15.01.37</w:t>
              </w:r>
            </w:hyperlink>
          </w:p>
        </w:tc>
        <w:tc>
          <w:tcPr>
            <w:tcW w:w="3316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68F33E9D" w14:textId="2F0D04A4" w:rsidR="00DA3593" w:rsidRPr="00FD5631" w:rsidRDefault="00DA3593" w:rsidP="00DA3593">
            <w:r>
              <w:t>Слесарь-наладчик контрольно-измерительных приборов и автоматики</w:t>
            </w:r>
          </w:p>
        </w:tc>
      </w:tr>
    </w:tbl>
    <w:p w14:paraId="37501DA4" w14:textId="77777777" w:rsidR="00BD19BC" w:rsidRDefault="00BD19BC" w:rsidP="00FD5631">
      <w:pPr>
        <w:rPr>
          <w:b/>
          <w:bCs w:val="0"/>
        </w:rPr>
      </w:pPr>
    </w:p>
    <w:p w14:paraId="6CC8C804" w14:textId="5A5CDB26" w:rsidR="000832DD" w:rsidRDefault="000832DD" w:rsidP="00FD5631">
      <w:pPr>
        <w:rPr>
          <w:b/>
          <w:bCs w:val="0"/>
        </w:rPr>
      </w:pPr>
      <w:r w:rsidRPr="00FD5631">
        <w:rPr>
          <w:b/>
          <w:bCs w:val="0"/>
        </w:rPr>
        <w:t>3.4.1. Трудовая функция</w:t>
      </w:r>
    </w:p>
    <w:p w14:paraId="3C80D50D" w14:textId="77777777" w:rsidR="00BD19BC" w:rsidRPr="00FD5631" w:rsidRDefault="00BD19BC" w:rsidP="00FD5631">
      <w:pPr>
        <w:rPr>
          <w:b/>
          <w:bCs w:val="0"/>
        </w:rPr>
      </w:pPr>
    </w:p>
    <w:tbl>
      <w:tblPr>
        <w:tblW w:w="5000" w:type="pct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877"/>
        <w:gridCol w:w="4412"/>
        <w:gridCol w:w="673"/>
        <w:gridCol w:w="975"/>
        <w:gridCol w:w="1903"/>
        <w:gridCol w:w="581"/>
      </w:tblGrid>
      <w:tr w:rsidR="00E7679C" w:rsidRPr="00FD5631" w14:paraId="7BB00E2A" w14:textId="77777777" w:rsidTr="00C4354F">
        <w:trPr>
          <w:trHeight w:val="278"/>
        </w:trPr>
        <w:tc>
          <w:tcPr>
            <w:tcW w:w="900" w:type="pct"/>
            <w:tcBorders>
              <w:top w:val="nil"/>
              <w:bottom w:val="nil"/>
              <w:right w:val="single" w:sz="4" w:space="0" w:color="808080" w:themeColor="background1" w:themeShade="80"/>
            </w:tcBorders>
            <w:vAlign w:val="center"/>
          </w:tcPr>
          <w:p w14:paraId="4F0B935E" w14:textId="77777777" w:rsidR="000832DD" w:rsidRPr="00FD5631" w:rsidRDefault="000832DD" w:rsidP="00EC3C3A">
            <w:pPr>
              <w:rPr>
                <w:bCs w:val="0"/>
                <w:sz w:val="20"/>
              </w:rPr>
            </w:pPr>
            <w:r w:rsidRPr="00FD5631">
              <w:rPr>
                <w:sz w:val="20"/>
              </w:rPr>
              <w:t>Наименование</w:t>
            </w:r>
          </w:p>
        </w:tc>
        <w:tc>
          <w:tcPr>
            <w:tcW w:w="2117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0A216FDE" w14:textId="77777777" w:rsidR="000832DD" w:rsidRPr="00FD5631" w:rsidRDefault="000832DD" w:rsidP="00EC3C3A">
            <w:pPr>
              <w:rPr>
                <w:bCs w:val="0"/>
              </w:rPr>
            </w:pPr>
            <w:r w:rsidRPr="00FD5631">
              <w:t xml:space="preserve">Наладка </w:t>
            </w:r>
            <w:r w:rsidR="00680044" w:rsidRPr="00FD5631">
              <w:t>КИПиА</w:t>
            </w:r>
            <w:r w:rsidRPr="00FD5631">
              <w:t xml:space="preserve"> особой сложности</w:t>
            </w:r>
          </w:p>
        </w:tc>
        <w:tc>
          <w:tcPr>
            <w:tcW w:w="323" w:type="pct"/>
            <w:tcBorders>
              <w:top w:val="nil"/>
              <w:left w:val="single" w:sz="4" w:space="0" w:color="808080" w:themeColor="background1" w:themeShade="80"/>
              <w:bottom w:val="nil"/>
              <w:right w:val="single" w:sz="4" w:space="0" w:color="808080" w:themeColor="background1" w:themeShade="80"/>
            </w:tcBorders>
            <w:vAlign w:val="center"/>
          </w:tcPr>
          <w:p w14:paraId="3FCD4EA5" w14:textId="77777777" w:rsidR="000832DD" w:rsidRPr="00FD5631" w:rsidRDefault="000832DD" w:rsidP="00EC3C3A">
            <w:pPr>
              <w:jc w:val="center"/>
              <w:rPr>
                <w:bCs w:val="0"/>
                <w:sz w:val="20"/>
                <w:vertAlign w:val="superscript"/>
              </w:rPr>
            </w:pPr>
            <w:r w:rsidRPr="00FD5631">
              <w:rPr>
                <w:sz w:val="20"/>
              </w:rPr>
              <w:t>Код</w:t>
            </w:r>
          </w:p>
        </w:tc>
        <w:tc>
          <w:tcPr>
            <w:tcW w:w="468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424EF638" w14:textId="4D9FDDC2" w:rsidR="000832DD" w:rsidRPr="00FD5631" w:rsidRDefault="00420A88" w:rsidP="00C4354F">
            <w:pPr>
              <w:jc w:val="center"/>
              <w:rPr>
                <w:bCs w:val="0"/>
              </w:rPr>
            </w:pPr>
            <w:r>
              <w:rPr>
                <w:lang w:val="en-US"/>
              </w:rPr>
              <w:t>D</w:t>
            </w:r>
            <w:r w:rsidR="000832DD" w:rsidRPr="00FD5631">
              <w:t>/01.4</w:t>
            </w:r>
          </w:p>
        </w:tc>
        <w:tc>
          <w:tcPr>
            <w:tcW w:w="913" w:type="pct"/>
            <w:tcBorders>
              <w:top w:val="nil"/>
              <w:left w:val="single" w:sz="4" w:space="0" w:color="808080" w:themeColor="background1" w:themeShade="80"/>
              <w:bottom w:val="nil"/>
              <w:right w:val="single" w:sz="4" w:space="0" w:color="808080" w:themeColor="background1" w:themeShade="80"/>
            </w:tcBorders>
            <w:vAlign w:val="center"/>
          </w:tcPr>
          <w:p w14:paraId="6A4899DC" w14:textId="77777777" w:rsidR="000832DD" w:rsidRPr="00FD5631" w:rsidRDefault="000832DD" w:rsidP="00EC3C3A">
            <w:pPr>
              <w:jc w:val="center"/>
              <w:rPr>
                <w:bCs w:val="0"/>
                <w:sz w:val="20"/>
                <w:vertAlign w:val="superscript"/>
              </w:rPr>
            </w:pPr>
            <w:r w:rsidRPr="00FD5631">
              <w:rPr>
                <w:sz w:val="20"/>
              </w:rPr>
              <w:t>Уровень (подуровень) квалификации</w:t>
            </w:r>
          </w:p>
        </w:tc>
        <w:tc>
          <w:tcPr>
            <w:tcW w:w="279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7E436CC0" w14:textId="77777777" w:rsidR="000832DD" w:rsidRPr="00FD5631" w:rsidRDefault="000832DD" w:rsidP="00EC3C3A">
            <w:pPr>
              <w:jc w:val="center"/>
              <w:rPr>
                <w:bCs w:val="0"/>
              </w:rPr>
            </w:pPr>
            <w:r w:rsidRPr="00FD5631">
              <w:t>4</w:t>
            </w:r>
          </w:p>
        </w:tc>
      </w:tr>
    </w:tbl>
    <w:p w14:paraId="2C1C4A62" w14:textId="77777777" w:rsidR="000832DD" w:rsidRPr="00FD5631" w:rsidRDefault="000832DD" w:rsidP="00EC3C3A"/>
    <w:tbl>
      <w:tblPr>
        <w:tblW w:w="5000" w:type="pct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ook w:val="01E0" w:firstRow="1" w:lastRow="1" w:firstColumn="1" w:lastColumn="1" w:noHBand="0" w:noVBand="0"/>
      </w:tblPr>
      <w:tblGrid>
        <w:gridCol w:w="2234"/>
        <w:gridCol w:w="8187"/>
      </w:tblGrid>
      <w:tr w:rsidR="00FD5631" w:rsidRPr="00FD5631" w14:paraId="5C645712" w14:textId="77777777" w:rsidTr="00BD19BC">
        <w:trPr>
          <w:trHeight w:val="20"/>
        </w:trPr>
        <w:tc>
          <w:tcPr>
            <w:tcW w:w="1072" w:type="pct"/>
            <w:vMerge w:val="restart"/>
          </w:tcPr>
          <w:p w14:paraId="747ED079" w14:textId="77777777" w:rsidR="000832DD" w:rsidRPr="00FD5631" w:rsidRDefault="000832DD" w:rsidP="00EC3C3A">
            <w:r w:rsidRPr="00FD5631">
              <w:t>Трудовые действия</w:t>
            </w:r>
          </w:p>
        </w:tc>
        <w:tc>
          <w:tcPr>
            <w:tcW w:w="3928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4010B7B4" w14:textId="4A6167BD" w:rsidR="000832DD" w:rsidRPr="00C4354F" w:rsidRDefault="00FA7812" w:rsidP="00FA7812">
            <w:pPr>
              <w:jc w:val="both"/>
              <w:rPr>
                <w:rFonts w:eastAsia="Batang"/>
                <w:lang w:eastAsia="ko-KR"/>
              </w:rPr>
            </w:pPr>
            <w:r w:rsidRPr="00C4354F">
              <w:t>Установление последовательности выполнения работ при наладке</w:t>
            </w:r>
            <w:r w:rsidR="000832DD" w:rsidRPr="00C4354F">
              <w:t xml:space="preserve"> </w:t>
            </w:r>
            <w:r w:rsidR="00680044" w:rsidRPr="00C4354F">
              <w:t>КИПиА</w:t>
            </w:r>
            <w:r w:rsidR="000832DD" w:rsidRPr="00C4354F">
              <w:t xml:space="preserve"> особой сложности</w:t>
            </w:r>
          </w:p>
        </w:tc>
      </w:tr>
      <w:tr w:rsidR="00FD5631" w:rsidRPr="00FD5631" w14:paraId="450ED2AE" w14:textId="77777777" w:rsidTr="00BD19BC">
        <w:trPr>
          <w:trHeight w:val="20"/>
        </w:trPr>
        <w:tc>
          <w:tcPr>
            <w:tcW w:w="1072" w:type="pct"/>
            <w:vMerge/>
          </w:tcPr>
          <w:p w14:paraId="106D2FD9" w14:textId="77777777" w:rsidR="000832DD" w:rsidRPr="00FD5631" w:rsidRDefault="000832DD" w:rsidP="00EC3C3A"/>
        </w:tc>
        <w:tc>
          <w:tcPr>
            <w:tcW w:w="3928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47D1574C" w14:textId="77777777" w:rsidR="000832DD" w:rsidRPr="00C4354F" w:rsidRDefault="000832DD" w:rsidP="00EC3C3A">
            <w:pPr>
              <w:jc w:val="both"/>
            </w:pPr>
            <w:r w:rsidRPr="00C4354F">
              <w:t xml:space="preserve">Подготовка рабочего места при наладке </w:t>
            </w:r>
            <w:r w:rsidR="00680044" w:rsidRPr="00C4354F">
              <w:t>КИПиА</w:t>
            </w:r>
            <w:r w:rsidRPr="00C4354F">
              <w:t xml:space="preserve"> особой сложности</w:t>
            </w:r>
          </w:p>
        </w:tc>
      </w:tr>
      <w:tr w:rsidR="00FD5631" w:rsidRPr="00FD5631" w14:paraId="58426076" w14:textId="77777777" w:rsidTr="00BD19BC">
        <w:trPr>
          <w:trHeight w:val="20"/>
        </w:trPr>
        <w:tc>
          <w:tcPr>
            <w:tcW w:w="1072" w:type="pct"/>
            <w:vMerge/>
          </w:tcPr>
          <w:p w14:paraId="39EBE3B3" w14:textId="77777777" w:rsidR="00FA7812" w:rsidRPr="00FD5631" w:rsidRDefault="00FA7812" w:rsidP="00FA7812"/>
        </w:tc>
        <w:tc>
          <w:tcPr>
            <w:tcW w:w="3928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298B18C7" w14:textId="3C1744C4" w:rsidR="00FA7812" w:rsidRPr="00C4354F" w:rsidRDefault="00FA7812" w:rsidP="00FA7812">
            <w:pPr>
              <w:jc w:val="both"/>
            </w:pPr>
            <w:r w:rsidRPr="00C4354F">
              <w:t>Выбор инструментов и приспособлений для наладки КИПиА особой сложности</w:t>
            </w:r>
          </w:p>
        </w:tc>
      </w:tr>
      <w:tr w:rsidR="00FD5631" w:rsidRPr="00FD5631" w14:paraId="15662E3C" w14:textId="77777777" w:rsidTr="00BD19BC">
        <w:trPr>
          <w:trHeight w:val="20"/>
        </w:trPr>
        <w:tc>
          <w:tcPr>
            <w:tcW w:w="1072" w:type="pct"/>
            <w:vMerge/>
          </w:tcPr>
          <w:p w14:paraId="64B52F68" w14:textId="77777777" w:rsidR="00FA7812" w:rsidRPr="00FD5631" w:rsidRDefault="00FA7812" w:rsidP="00FA7812"/>
        </w:tc>
        <w:tc>
          <w:tcPr>
            <w:tcW w:w="3928" w:type="pct"/>
          </w:tcPr>
          <w:p w14:paraId="15E88C97" w14:textId="77777777" w:rsidR="00FA7812" w:rsidRPr="00C4354F" w:rsidRDefault="00FA7812" w:rsidP="00FA7812">
            <w:pPr>
              <w:jc w:val="both"/>
            </w:pPr>
            <w:r w:rsidRPr="00C4354F">
              <w:t>Регулировка КИПиА особой сложности</w:t>
            </w:r>
          </w:p>
        </w:tc>
      </w:tr>
      <w:tr w:rsidR="00FD5631" w:rsidRPr="00FD5631" w14:paraId="36012A62" w14:textId="77777777" w:rsidTr="00BD19BC">
        <w:trPr>
          <w:trHeight w:val="20"/>
        </w:trPr>
        <w:tc>
          <w:tcPr>
            <w:tcW w:w="1072" w:type="pct"/>
            <w:vMerge/>
          </w:tcPr>
          <w:p w14:paraId="4CB7B863" w14:textId="77777777" w:rsidR="009D0897" w:rsidRPr="00FD5631" w:rsidRDefault="009D0897" w:rsidP="009D0897"/>
        </w:tc>
        <w:tc>
          <w:tcPr>
            <w:tcW w:w="3928" w:type="pct"/>
          </w:tcPr>
          <w:p w14:paraId="3F297F30" w14:textId="2A3F6FF5" w:rsidR="009D0897" w:rsidRPr="00C4354F" w:rsidRDefault="009D0897" w:rsidP="009D0897">
            <w:pPr>
              <w:jc w:val="both"/>
            </w:pPr>
            <w:r w:rsidRPr="00C4354F">
              <w:t xml:space="preserve">Устранение неисправностей в электрических схемах КИПиА особой сложности </w:t>
            </w:r>
          </w:p>
        </w:tc>
      </w:tr>
      <w:tr w:rsidR="00FD5631" w:rsidRPr="00FD5631" w14:paraId="0CA4CF96" w14:textId="77777777" w:rsidTr="00BD19BC">
        <w:trPr>
          <w:trHeight w:val="20"/>
        </w:trPr>
        <w:tc>
          <w:tcPr>
            <w:tcW w:w="1072" w:type="pct"/>
            <w:vMerge/>
          </w:tcPr>
          <w:p w14:paraId="0C08822D" w14:textId="77777777" w:rsidR="009D0897" w:rsidRPr="00FD5631" w:rsidRDefault="009D0897" w:rsidP="009D0897"/>
        </w:tc>
        <w:tc>
          <w:tcPr>
            <w:tcW w:w="3928" w:type="pct"/>
          </w:tcPr>
          <w:p w14:paraId="3D76ABAD" w14:textId="77777777" w:rsidR="009D0897" w:rsidRPr="00C4354F" w:rsidRDefault="009D0897" w:rsidP="009D0897">
            <w:pPr>
              <w:jc w:val="both"/>
            </w:pPr>
            <w:r w:rsidRPr="00C4354F">
              <w:t>Диагностирование управляющих систем оборудования с помощью специальных тестовых программ</w:t>
            </w:r>
          </w:p>
        </w:tc>
      </w:tr>
      <w:tr w:rsidR="00FD5631" w:rsidRPr="00FD5631" w14:paraId="2BF6CC39" w14:textId="77777777" w:rsidTr="00BD19BC">
        <w:trPr>
          <w:trHeight w:val="20"/>
        </w:trPr>
        <w:tc>
          <w:tcPr>
            <w:tcW w:w="1072" w:type="pct"/>
            <w:vMerge/>
          </w:tcPr>
          <w:p w14:paraId="29BC68C3" w14:textId="77777777" w:rsidR="009D0897" w:rsidRPr="00FD5631" w:rsidRDefault="009D0897" w:rsidP="009D0897"/>
        </w:tc>
        <w:tc>
          <w:tcPr>
            <w:tcW w:w="3928" w:type="pct"/>
          </w:tcPr>
          <w:p w14:paraId="3C0BCE51" w14:textId="77777777" w:rsidR="009D0897" w:rsidRPr="00C4354F" w:rsidRDefault="009D0897" w:rsidP="009D0897">
            <w:pPr>
              <w:jc w:val="both"/>
            </w:pPr>
            <w:r w:rsidRPr="00C4354F">
              <w:t>Составление и макетирование схем для регулирования КИПиА особой сложности</w:t>
            </w:r>
          </w:p>
        </w:tc>
      </w:tr>
      <w:tr w:rsidR="00FD5631" w:rsidRPr="00FD5631" w14:paraId="221308DF" w14:textId="77777777" w:rsidTr="00BD19BC">
        <w:trPr>
          <w:trHeight w:val="20"/>
        </w:trPr>
        <w:tc>
          <w:tcPr>
            <w:tcW w:w="1072" w:type="pct"/>
            <w:vMerge w:val="restart"/>
          </w:tcPr>
          <w:p w14:paraId="36057588" w14:textId="77777777" w:rsidR="009D0897" w:rsidRPr="00FD5631" w:rsidDel="002A1D54" w:rsidRDefault="009D0897" w:rsidP="009D0897">
            <w:r w:rsidRPr="00FD5631" w:rsidDel="002A1D54">
              <w:t>Необходимые умения</w:t>
            </w:r>
          </w:p>
        </w:tc>
        <w:tc>
          <w:tcPr>
            <w:tcW w:w="3928" w:type="pct"/>
          </w:tcPr>
          <w:p w14:paraId="0A7ABF8C" w14:textId="7FAC20AF" w:rsidR="009D0897" w:rsidRPr="00C4354F" w:rsidRDefault="009D0897" w:rsidP="009D0897">
            <w:pPr>
              <w:jc w:val="both"/>
            </w:pPr>
            <w:r w:rsidRPr="00C4354F">
              <w:t>Читать и анализировать конструкторскую документацию на КИПиА особой сложности</w:t>
            </w:r>
          </w:p>
        </w:tc>
      </w:tr>
      <w:tr w:rsidR="00FD5631" w:rsidRPr="00FD5631" w14:paraId="6D1B34B5" w14:textId="77777777" w:rsidTr="00BD19BC">
        <w:trPr>
          <w:trHeight w:val="20"/>
        </w:trPr>
        <w:tc>
          <w:tcPr>
            <w:tcW w:w="1072" w:type="pct"/>
            <w:vMerge/>
          </w:tcPr>
          <w:p w14:paraId="33E8AFC8" w14:textId="77777777" w:rsidR="009D0897" w:rsidRPr="00FD5631" w:rsidDel="002A1D54" w:rsidRDefault="009D0897" w:rsidP="009D0897"/>
        </w:tc>
        <w:tc>
          <w:tcPr>
            <w:tcW w:w="3928" w:type="pct"/>
          </w:tcPr>
          <w:p w14:paraId="00AC4D39" w14:textId="49BB425E" w:rsidR="009D0897" w:rsidRPr="00C4354F" w:rsidRDefault="009D0897" w:rsidP="009D0897">
            <w:pPr>
              <w:jc w:val="both"/>
            </w:pPr>
            <w:r w:rsidRPr="00C4354F">
              <w:t>Читать и анализировать технологическую документацию на КИПиА особой сложности</w:t>
            </w:r>
          </w:p>
        </w:tc>
      </w:tr>
      <w:tr w:rsidR="00FD5631" w:rsidRPr="00FD5631" w14:paraId="434A5B5E" w14:textId="77777777" w:rsidTr="00BD19BC">
        <w:trPr>
          <w:trHeight w:val="20"/>
        </w:trPr>
        <w:tc>
          <w:tcPr>
            <w:tcW w:w="1072" w:type="pct"/>
            <w:vMerge/>
          </w:tcPr>
          <w:p w14:paraId="4F481087" w14:textId="77777777" w:rsidR="009D0897" w:rsidRPr="00FD5631" w:rsidDel="002A1D54" w:rsidRDefault="009D0897" w:rsidP="009D0897"/>
        </w:tc>
        <w:tc>
          <w:tcPr>
            <w:tcW w:w="3928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1AAEE9C1" w14:textId="77777777" w:rsidR="009D0897" w:rsidRPr="00C4354F" w:rsidRDefault="009D0897" w:rsidP="009D0897">
            <w:pPr>
              <w:jc w:val="both"/>
            </w:pPr>
            <w:r w:rsidRPr="00C4354F">
              <w:t>Подготавливать рабочее место для рационального и безопасного выполнения работ при наладке КИПиА особой сложности</w:t>
            </w:r>
          </w:p>
        </w:tc>
      </w:tr>
      <w:tr w:rsidR="00FD5631" w:rsidRPr="00FD5631" w14:paraId="334AC831" w14:textId="77777777" w:rsidTr="00BD19BC">
        <w:trPr>
          <w:trHeight w:val="20"/>
        </w:trPr>
        <w:tc>
          <w:tcPr>
            <w:tcW w:w="1072" w:type="pct"/>
            <w:vMerge/>
          </w:tcPr>
          <w:p w14:paraId="169FFF37" w14:textId="77777777" w:rsidR="009D0897" w:rsidRPr="00FD5631" w:rsidDel="002A1D54" w:rsidRDefault="009D0897" w:rsidP="009D0897"/>
        </w:tc>
        <w:tc>
          <w:tcPr>
            <w:tcW w:w="3928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130EA132" w14:textId="2FEDE365" w:rsidR="009D0897" w:rsidRPr="00C4354F" w:rsidRDefault="009D0897" w:rsidP="009D0897">
            <w:pPr>
              <w:jc w:val="both"/>
            </w:pPr>
            <w:r w:rsidRPr="00C4354F">
              <w:t>Выбирать инструменты и приспособления для производства работ при наладке КИПиА особой сложности</w:t>
            </w:r>
          </w:p>
        </w:tc>
      </w:tr>
      <w:tr w:rsidR="00FD5631" w:rsidRPr="00FD5631" w14:paraId="34E599F3" w14:textId="77777777" w:rsidTr="00BD19BC">
        <w:trPr>
          <w:trHeight w:val="20"/>
        </w:trPr>
        <w:tc>
          <w:tcPr>
            <w:tcW w:w="1072" w:type="pct"/>
            <w:vMerge/>
          </w:tcPr>
          <w:p w14:paraId="56EECF26" w14:textId="77777777" w:rsidR="009D0897" w:rsidRPr="00FD5631" w:rsidDel="002A1D54" w:rsidRDefault="009D0897" w:rsidP="009D0897"/>
        </w:tc>
        <w:tc>
          <w:tcPr>
            <w:tcW w:w="3928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228DCC5C" w14:textId="77777777" w:rsidR="009D0897" w:rsidRPr="00C4354F" w:rsidRDefault="009D0897" w:rsidP="009D0897">
            <w:pPr>
              <w:jc w:val="both"/>
            </w:pPr>
            <w:r w:rsidRPr="00C4354F">
              <w:t>Просматривать конструкторскую и технологическую документацию на КИПиА особой сложности с использованием прикладных компьютерных программ</w:t>
            </w:r>
          </w:p>
        </w:tc>
      </w:tr>
      <w:tr w:rsidR="00FD5631" w:rsidRPr="00FD5631" w14:paraId="39DB4AEF" w14:textId="77777777" w:rsidTr="00BD19BC">
        <w:trPr>
          <w:trHeight w:val="20"/>
        </w:trPr>
        <w:tc>
          <w:tcPr>
            <w:tcW w:w="1072" w:type="pct"/>
            <w:vMerge/>
          </w:tcPr>
          <w:p w14:paraId="674FBF6A" w14:textId="77777777" w:rsidR="009D0897" w:rsidRPr="00FD5631" w:rsidDel="002A1D54" w:rsidRDefault="009D0897" w:rsidP="009D0897"/>
        </w:tc>
        <w:tc>
          <w:tcPr>
            <w:tcW w:w="3928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796F31ED" w14:textId="77777777" w:rsidR="009D0897" w:rsidRPr="00C4354F" w:rsidRDefault="009D0897" w:rsidP="009D0897">
            <w:pPr>
              <w:jc w:val="both"/>
            </w:pPr>
            <w:r w:rsidRPr="00C4354F">
              <w:t>Печатать конструкторскую и технологическую документацию на КИПиА особой сложности с использованием устройств вывода графической и текстовой информации</w:t>
            </w:r>
          </w:p>
        </w:tc>
      </w:tr>
      <w:tr w:rsidR="00FD5631" w:rsidRPr="00FD5631" w14:paraId="31A72CA7" w14:textId="77777777" w:rsidTr="00BD19BC">
        <w:trPr>
          <w:trHeight w:val="20"/>
        </w:trPr>
        <w:tc>
          <w:tcPr>
            <w:tcW w:w="1072" w:type="pct"/>
            <w:vMerge/>
          </w:tcPr>
          <w:p w14:paraId="2CD673CA" w14:textId="77777777" w:rsidR="009D0897" w:rsidRPr="00FD5631" w:rsidDel="002A1D54" w:rsidRDefault="009D0897" w:rsidP="009D0897"/>
        </w:tc>
        <w:tc>
          <w:tcPr>
            <w:tcW w:w="3928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3A24D25E" w14:textId="77777777" w:rsidR="009D0897" w:rsidRPr="00C4354F" w:rsidRDefault="009D0897" w:rsidP="009D0897">
            <w:pPr>
              <w:jc w:val="both"/>
            </w:pPr>
            <w:r w:rsidRPr="00C4354F">
              <w:t>Просматривать документы на КИПиА особой сложности и их реквизиты в электронном архиве</w:t>
            </w:r>
          </w:p>
        </w:tc>
      </w:tr>
      <w:tr w:rsidR="00FD5631" w:rsidRPr="00FD5631" w14:paraId="50364186" w14:textId="77777777" w:rsidTr="00BD19BC">
        <w:trPr>
          <w:trHeight w:val="20"/>
        </w:trPr>
        <w:tc>
          <w:tcPr>
            <w:tcW w:w="1072" w:type="pct"/>
            <w:vMerge/>
          </w:tcPr>
          <w:p w14:paraId="7568C799" w14:textId="77777777" w:rsidR="009D0897" w:rsidRPr="00FD5631" w:rsidDel="002A1D54" w:rsidRDefault="009D0897" w:rsidP="009D0897"/>
        </w:tc>
        <w:tc>
          <w:tcPr>
            <w:tcW w:w="3928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4FBE3CFB" w14:textId="77777777" w:rsidR="009D0897" w:rsidRPr="00C4354F" w:rsidRDefault="009D0897" w:rsidP="009D0897">
            <w:pPr>
              <w:jc w:val="both"/>
            </w:pPr>
            <w:r w:rsidRPr="00C4354F">
              <w:t>Сохранять документы на КИПиА особой сложности из электронного архива</w:t>
            </w:r>
          </w:p>
        </w:tc>
      </w:tr>
      <w:tr w:rsidR="00FD5631" w:rsidRPr="00FD5631" w14:paraId="0A062F7C" w14:textId="77777777" w:rsidTr="00BD19BC">
        <w:trPr>
          <w:trHeight w:val="20"/>
        </w:trPr>
        <w:tc>
          <w:tcPr>
            <w:tcW w:w="1072" w:type="pct"/>
            <w:vMerge/>
          </w:tcPr>
          <w:p w14:paraId="69E12842" w14:textId="77777777" w:rsidR="009D0897" w:rsidRPr="00FD5631" w:rsidDel="002A1D54" w:rsidRDefault="009D0897" w:rsidP="009D0897"/>
        </w:tc>
        <w:tc>
          <w:tcPr>
            <w:tcW w:w="3928" w:type="pct"/>
          </w:tcPr>
          <w:p w14:paraId="7DD25B51" w14:textId="0F6FBA14" w:rsidR="009D0897" w:rsidRPr="00C4354F" w:rsidRDefault="009D0897" w:rsidP="009D0897">
            <w:pPr>
              <w:jc w:val="both"/>
            </w:pPr>
            <w:r w:rsidRPr="00C4354F">
              <w:t>Измерять сопротивление изоляции, производить фазировку, проверять полярность КИПиА особой сложности</w:t>
            </w:r>
          </w:p>
        </w:tc>
      </w:tr>
      <w:tr w:rsidR="00FD5631" w:rsidRPr="00FD5631" w14:paraId="0A4E421F" w14:textId="77777777" w:rsidTr="00BD19BC">
        <w:trPr>
          <w:trHeight w:val="20"/>
        </w:trPr>
        <w:tc>
          <w:tcPr>
            <w:tcW w:w="1072" w:type="pct"/>
            <w:vMerge/>
          </w:tcPr>
          <w:p w14:paraId="2A5861AB" w14:textId="77777777" w:rsidR="009D0897" w:rsidRPr="00FD5631" w:rsidDel="002A1D54" w:rsidRDefault="009D0897" w:rsidP="009D0897"/>
        </w:tc>
        <w:tc>
          <w:tcPr>
            <w:tcW w:w="3928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1BA7AAC0" w14:textId="41C5F5EE" w:rsidR="009D0897" w:rsidRPr="00C4354F" w:rsidRDefault="009D0897" w:rsidP="009D0897">
            <w:pPr>
              <w:jc w:val="both"/>
            </w:pPr>
            <w:r w:rsidRPr="00C4354F">
              <w:t>Проверять соответствие оборудования и приборов КИПиА особой сложности технической документации</w:t>
            </w:r>
          </w:p>
        </w:tc>
      </w:tr>
      <w:tr w:rsidR="00FD5631" w:rsidRPr="00FD5631" w14:paraId="60348676" w14:textId="77777777" w:rsidTr="00BD19BC">
        <w:trPr>
          <w:trHeight w:val="20"/>
        </w:trPr>
        <w:tc>
          <w:tcPr>
            <w:tcW w:w="1072" w:type="pct"/>
            <w:vMerge/>
          </w:tcPr>
          <w:p w14:paraId="774B65D7" w14:textId="77777777" w:rsidR="009D0897" w:rsidRPr="00FD5631" w:rsidDel="002A1D54" w:rsidRDefault="009D0897" w:rsidP="009D0897"/>
        </w:tc>
        <w:tc>
          <w:tcPr>
            <w:tcW w:w="3928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228EED5B" w14:textId="62C6091A" w:rsidR="009D0897" w:rsidRPr="00C4354F" w:rsidRDefault="009D0897" w:rsidP="009D0897">
            <w:pPr>
              <w:jc w:val="both"/>
            </w:pPr>
            <w:r w:rsidRPr="00C4354F">
              <w:t>Проверять правильность и качество монтажа проводок КИПиА особой сложности</w:t>
            </w:r>
          </w:p>
        </w:tc>
      </w:tr>
      <w:tr w:rsidR="00FD5631" w:rsidRPr="00FD5631" w14:paraId="79794F52" w14:textId="77777777" w:rsidTr="00BD19BC">
        <w:trPr>
          <w:trHeight w:val="20"/>
        </w:trPr>
        <w:tc>
          <w:tcPr>
            <w:tcW w:w="1072" w:type="pct"/>
            <w:vMerge/>
          </w:tcPr>
          <w:p w14:paraId="5A1744DE" w14:textId="77777777" w:rsidR="009D0897" w:rsidRPr="00FD5631" w:rsidDel="002A1D54" w:rsidRDefault="009D0897" w:rsidP="009D0897"/>
        </w:tc>
        <w:tc>
          <w:tcPr>
            <w:tcW w:w="3928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49B9D6FC" w14:textId="31ECB8B0" w:rsidR="009D0897" w:rsidRPr="00C4354F" w:rsidRDefault="009D0897" w:rsidP="009D0897">
            <w:pPr>
              <w:jc w:val="both"/>
            </w:pPr>
            <w:r w:rsidRPr="00C4354F">
              <w:t xml:space="preserve">Устранять ошибки монтажа </w:t>
            </w:r>
            <w:r w:rsidR="00F974F5" w:rsidRPr="00C4354F">
              <w:t xml:space="preserve">труб и трубных проводок </w:t>
            </w:r>
            <w:r w:rsidRPr="00C4354F">
              <w:t>КИПиА</w:t>
            </w:r>
            <w:r w:rsidR="00F974F5" w:rsidRPr="00C4354F">
              <w:t xml:space="preserve"> особой сложности</w:t>
            </w:r>
          </w:p>
        </w:tc>
      </w:tr>
      <w:tr w:rsidR="00FD5631" w:rsidRPr="00FD5631" w14:paraId="688ECBC2" w14:textId="77777777" w:rsidTr="00BD19BC">
        <w:trPr>
          <w:trHeight w:val="20"/>
        </w:trPr>
        <w:tc>
          <w:tcPr>
            <w:tcW w:w="1072" w:type="pct"/>
            <w:vMerge/>
          </w:tcPr>
          <w:p w14:paraId="3DE4EB75" w14:textId="77777777" w:rsidR="009D0897" w:rsidRPr="00FD5631" w:rsidDel="002A1D54" w:rsidRDefault="009D0897" w:rsidP="009D0897"/>
        </w:tc>
        <w:tc>
          <w:tcPr>
            <w:tcW w:w="3928" w:type="pct"/>
          </w:tcPr>
          <w:p w14:paraId="1229CC49" w14:textId="4695B097" w:rsidR="009D0897" w:rsidRPr="00C4354F" w:rsidRDefault="009D0897" w:rsidP="009D0897">
            <w:pPr>
              <w:jc w:val="both"/>
            </w:pPr>
            <w:r w:rsidRPr="00C4354F">
              <w:t>Производить наладку систем измерения и рег</w:t>
            </w:r>
            <w:r w:rsidR="00F974F5" w:rsidRPr="00C4354F">
              <w:t xml:space="preserve">улирования температуры </w:t>
            </w:r>
            <w:r w:rsidRPr="00C4354F">
              <w:t>КИПиА</w:t>
            </w:r>
            <w:r w:rsidR="00F974F5" w:rsidRPr="00C4354F">
              <w:t xml:space="preserve"> особой сложности</w:t>
            </w:r>
          </w:p>
        </w:tc>
      </w:tr>
      <w:tr w:rsidR="00FD5631" w:rsidRPr="00FD5631" w14:paraId="1FF0636B" w14:textId="77777777" w:rsidTr="00BD19BC">
        <w:trPr>
          <w:trHeight w:val="20"/>
        </w:trPr>
        <w:tc>
          <w:tcPr>
            <w:tcW w:w="1072" w:type="pct"/>
            <w:vMerge/>
          </w:tcPr>
          <w:p w14:paraId="492BB701" w14:textId="77777777" w:rsidR="009D0897" w:rsidRPr="00FD5631" w:rsidDel="002A1D54" w:rsidRDefault="009D0897" w:rsidP="009D0897"/>
        </w:tc>
        <w:tc>
          <w:tcPr>
            <w:tcW w:w="3928" w:type="pct"/>
          </w:tcPr>
          <w:p w14:paraId="2D187FED" w14:textId="304225E6" w:rsidR="009D0897" w:rsidRPr="00C4354F" w:rsidRDefault="009D0897" w:rsidP="009D0897">
            <w:pPr>
              <w:jc w:val="both"/>
            </w:pPr>
            <w:r w:rsidRPr="00C4354F">
              <w:t>Производить наладку систем измерения и регулирования давления КИПиА</w:t>
            </w:r>
            <w:r w:rsidR="00F974F5" w:rsidRPr="00C4354F">
              <w:t xml:space="preserve"> </w:t>
            </w:r>
            <w:r w:rsidR="00C4354F">
              <w:t xml:space="preserve">особой </w:t>
            </w:r>
            <w:r w:rsidR="00F974F5" w:rsidRPr="00C4354F">
              <w:t xml:space="preserve">сложности </w:t>
            </w:r>
          </w:p>
        </w:tc>
      </w:tr>
      <w:tr w:rsidR="00FD5631" w:rsidRPr="00FD5631" w14:paraId="4CF7D066" w14:textId="77777777" w:rsidTr="00BD19BC">
        <w:trPr>
          <w:trHeight w:val="20"/>
        </w:trPr>
        <w:tc>
          <w:tcPr>
            <w:tcW w:w="1072" w:type="pct"/>
            <w:vMerge/>
          </w:tcPr>
          <w:p w14:paraId="6422BBD0" w14:textId="77777777" w:rsidR="009D0897" w:rsidRPr="00FD5631" w:rsidDel="002A1D54" w:rsidRDefault="009D0897" w:rsidP="009D0897"/>
        </w:tc>
        <w:tc>
          <w:tcPr>
            <w:tcW w:w="3928" w:type="pct"/>
          </w:tcPr>
          <w:p w14:paraId="238C0064" w14:textId="1503D9FD" w:rsidR="009D0897" w:rsidRPr="00C4354F" w:rsidRDefault="009D0897" w:rsidP="00F974F5">
            <w:pPr>
              <w:jc w:val="both"/>
            </w:pPr>
            <w:r w:rsidRPr="00C4354F">
              <w:t>Производить настройку систем и устройств расхода и уровня КИПиА</w:t>
            </w:r>
            <w:r w:rsidR="00F974F5" w:rsidRPr="00C4354F">
              <w:t xml:space="preserve"> особой сложности</w:t>
            </w:r>
          </w:p>
        </w:tc>
      </w:tr>
      <w:tr w:rsidR="00FD5631" w:rsidRPr="00FD5631" w14:paraId="01D2E2D5" w14:textId="77777777" w:rsidTr="00BD19BC">
        <w:trPr>
          <w:trHeight w:val="20"/>
        </w:trPr>
        <w:tc>
          <w:tcPr>
            <w:tcW w:w="1072" w:type="pct"/>
            <w:vMerge/>
          </w:tcPr>
          <w:p w14:paraId="5A02AB40" w14:textId="77777777" w:rsidR="009D0897" w:rsidRPr="00FD5631" w:rsidDel="002A1D54" w:rsidRDefault="009D0897" w:rsidP="009D0897"/>
        </w:tc>
        <w:tc>
          <w:tcPr>
            <w:tcW w:w="3928" w:type="pct"/>
          </w:tcPr>
          <w:p w14:paraId="33709A0E" w14:textId="4FCE8365" w:rsidR="009D0897" w:rsidRPr="00C4354F" w:rsidRDefault="009D0897" w:rsidP="009D0897">
            <w:pPr>
              <w:jc w:val="both"/>
            </w:pPr>
            <w:r w:rsidRPr="00C4354F">
              <w:t xml:space="preserve">Производить наладку КИПиА </w:t>
            </w:r>
            <w:r w:rsidR="00F974F5" w:rsidRPr="00C4354F">
              <w:t xml:space="preserve">особой сложности </w:t>
            </w:r>
            <w:r w:rsidRPr="00C4354F">
              <w:t xml:space="preserve">электропривода </w:t>
            </w:r>
          </w:p>
        </w:tc>
      </w:tr>
      <w:tr w:rsidR="00FD5631" w:rsidRPr="00FD5631" w14:paraId="11232D8F" w14:textId="77777777" w:rsidTr="00BD19BC">
        <w:trPr>
          <w:trHeight w:val="20"/>
        </w:trPr>
        <w:tc>
          <w:tcPr>
            <w:tcW w:w="1072" w:type="pct"/>
            <w:vMerge/>
          </w:tcPr>
          <w:p w14:paraId="1254AD65" w14:textId="77777777" w:rsidR="009D0897" w:rsidRPr="00FD5631" w:rsidDel="002A1D54" w:rsidRDefault="009D0897" w:rsidP="009D0897"/>
        </w:tc>
        <w:tc>
          <w:tcPr>
            <w:tcW w:w="3928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558CAF05" w14:textId="78AC58C8" w:rsidR="009D0897" w:rsidRPr="00C4354F" w:rsidRDefault="009D0897" w:rsidP="00F974F5">
            <w:pPr>
              <w:jc w:val="both"/>
            </w:pPr>
            <w:r w:rsidRPr="00C4354F">
              <w:t>Производить наладку бесконтактных логических элементов и путевых выключателей КИПиА</w:t>
            </w:r>
            <w:r w:rsidR="00F974F5" w:rsidRPr="00C4354F">
              <w:t xml:space="preserve"> особой сложности</w:t>
            </w:r>
          </w:p>
        </w:tc>
      </w:tr>
      <w:tr w:rsidR="00FD5631" w:rsidRPr="00FD5631" w14:paraId="7CCC1D50" w14:textId="77777777" w:rsidTr="00BD19BC">
        <w:trPr>
          <w:trHeight w:val="20"/>
        </w:trPr>
        <w:tc>
          <w:tcPr>
            <w:tcW w:w="1072" w:type="pct"/>
            <w:vMerge/>
          </w:tcPr>
          <w:p w14:paraId="0D977928" w14:textId="77777777" w:rsidR="009D0897" w:rsidRPr="00FD5631" w:rsidDel="002A1D54" w:rsidRDefault="009D0897" w:rsidP="009D0897"/>
        </w:tc>
        <w:tc>
          <w:tcPr>
            <w:tcW w:w="3928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070F9B79" w14:textId="73BB9F99" w:rsidR="009D0897" w:rsidRPr="00C4354F" w:rsidRDefault="009D0897" w:rsidP="00F974F5">
            <w:pPr>
              <w:jc w:val="both"/>
            </w:pPr>
            <w:r w:rsidRPr="00C4354F">
              <w:t>Производить наладку устройств программного управления</w:t>
            </w:r>
            <w:r w:rsidR="00F974F5" w:rsidRPr="00C4354F">
              <w:t xml:space="preserve"> </w:t>
            </w:r>
            <w:r w:rsidRPr="00C4354F">
              <w:t>КИПиА</w:t>
            </w:r>
            <w:r w:rsidR="00F974F5" w:rsidRPr="00C4354F">
              <w:t xml:space="preserve"> особой сложности</w:t>
            </w:r>
          </w:p>
        </w:tc>
      </w:tr>
      <w:tr w:rsidR="00FD5631" w:rsidRPr="00FD5631" w14:paraId="44CEC660" w14:textId="77777777" w:rsidTr="00BD19BC">
        <w:trPr>
          <w:trHeight w:val="20"/>
        </w:trPr>
        <w:tc>
          <w:tcPr>
            <w:tcW w:w="1072" w:type="pct"/>
            <w:vMerge/>
          </w:tcPr>
          <w:p w14:paraId="3D8D7448" w14:textId="77777777" w:rsidR="009D0897" w:rsidRPr="00FD5631" w:rsidDel="002A1D54" w:rsidRDefault="009D0897" w:rsidP="009D0897"/>
        </w:tc>
        <w:tc>
          <w:tcPr>
            <w:tcW w:w="3928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76B2CF7C" w14:textId="039256DC" w:rsidR="009D0897" w:rsidRPr="00C4354F" w:rsidRDefault="009D0897" w:rsidP="009D0897">
            <w:pPr>
              <w:jc w:val="both"/>
            </w:pPr>
            <w:r w:rsidRPr="00C4354F">
              <w:t>Произво</w:t>
            </w:r>
            <w:r w:rsidR="00F974F5" w:rsidRPr="00C4354F">
              <w:t xml:space="preserve">дить наладку усилителей </w:t>
            </w:r>
            <w:r w:rsidRPr="00C4354F">
              <w:t>КИПиА</w:t>
            </w:r>
            <w:r w:rsidR="00F974F5" w:rsidRPr="00C4354F">
              <w:t xml:space="preserve"> особой сложности</w:t>
            </w:r>
          </w:p>
        </w:tc>
      </w:tr>
      <w:tr w:rsidR="00FD5631" w:rsidRPr="00FD5631" w14:paraId="429F7E55" w14:textId="77777777" w:rsidTr="00BD19BC">
        <w:trPr>
          <w:trHeight w:val="20"/>
        </w:trPr>
        <w:tc>
          <w:tcPr>
            <w:tcW w:w="1072" w:type="pct"/>
            <w:vMerge/>
          </w:tcPr>
          <w:p w14:paraId="51822390" w14:textId="77777777" w:rsidR="009D0897" w:rsidRPr="00FD5631" w:rsidDel="002A1D54" w:rsidRDefault="009D0897" w:rsidP="009D0897"/>
        </w:tc>
        <w:tc>
          <w:tcPr>
            <w:tcW w:w="3928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089B2322" w14:textId="30178390" w:rsidR="009D0897" w:rsidRPr="00C4354F" w:rsidRDefault="009D0897" w:rsidP="009D0897">
            <w:pPr>
              <w:jc w:val="both"/>
            </w:pPr>
            <w:r w:rsidRPr="00C4354F">
              <w:t>Производить наладку ультразвуковой аппаратуры</w:t>
            </w:r>
            <w:r w:rsidR="00F974F5" w:rsidRPr="00C4354F">
              <w:t xml:space="preserve"> </w:t>
            </w:r>
            <w:r w:rsidRPr="00C4354F">
              <w:t>КИПиА</w:t>
            </w:r>
            <w:r w:rsidR="00F974F5" w:rsidRPr="00C4354F">
              <w:t xml:space="preserve"> особой сложности</w:t>
            </w:r>
          </w:p>
        </w:tc>
      </w:tr>
      <w:tr w:rsidR="00FD5631" w:rsidRPr="00FD5631" w14:paraId="40599DA6" w14:textId="77777777" w:rsidTr="00BD19BC">
        <w:trPr>
          <w:trHeight w:val="20"/>
        </w:trPr>
        <w:tc>
          <w:tcPr>
            <w:tcW w:w="1072" w:type="pct"/>
            <w:vMerge/>
          </w:tcPr>
          <w:p w14:paraId="7BBE5872" w14:textId="77777777" w:rsidR="009D0897" w:rsidRPr="00FD5631" w:rsidDel="002A1D54" w:rsidRDefault="009D0897" w:rsidP="009D0897"/>
        </w:tc>
        <w:tc>
          <w:tcPr>
            <w:tcW w:w="3928" w:type="pct"/>
          </w:tcPr>
          <w:p w14:paraId="5053F7E3" w14:textId="5AB0DC7F" w:rsidR="009D0897" w:rsidRPr="00C4354F" w:rsidRDefault="009D0897" w:rsidP="009D0897">
            <w:pPr>
              <w:jc w:val="both"/>
            </w:pPr>
            <w:r w:rsidRPr="00C4354F">
              <w:t>Производить наладку приборов автома</w:t>
            </w:r>
            <w:r w:rsidR="00F974F5" w:rsidRPr="00C4354F">
              <w:t xml:space="preserve">тического регулирования </w:t>
            </w:r>
            <w:r w:rsidRPr="00C4354F">
              <w:t>КИПиА</w:t>
            </w:r>
            <w:r w:rsidR="00F974F5" w:rsidRPr="00C4354F">
              <w:t xml:space="preserve"> особой сложности</w:t>
            </w:r>
          </w:p>
        </w:tc>
      </w:tr>
      <w:tr w:rsidR="00FD5631" w:rsidRPr="00FD5631" w14:paraId="5A4655E2" w14:textId="77777777" w:rsidTr="00BD19BC">
        <w:trPr>
          <w:trHeight w:val="20"/>
        </w:trPr>
        <w:tc>
          <w:tcPr>
            <w:tcW w:w="1072" w:type="pct"/>
            <w:vMerge/>
          </w:tcPr>
          <w:p w14:paraId="4901CF82" w14:textId="77777777" w:rsidR="009D0897" w:rsidRPr="00FD5631" w:rsidDel="002A1D54" w:rsidRDefault="009D0897" w:rsidP="009D0897"/>
        </w:tc>
        <w:tc>
          <w:tcPr>
            <w:tcW w:w="3928" w:type="pct"/>
          </w:tcPr>
          <w:p w14:paraId="65827EC6" w14:textId="1E52EC07" w:rsidR="009D0897" w:rsidRPr="00C4354F" w:rsidRDefault="009D0897" w:rsidP="009D0897">
            <w:pPr>
              <w:jc w:val="both"/>
            </w:pPr>
            <w:r w:rsidRPr="00C4354F">
              <w:t>Производить наладку систем питания промышленных компьютеров и управляющих машин КИПиА</w:t>
            </w:r>
            <w:r w:rsidR="00F974F5" w:rsidRPr="00C4354F">
              <w:t xml:space="preserve"> особой сложности</w:t>
            </w:r>
          </w:p>
        </w:tc>
      </w:tr>
      <w:tr w:rsidR="00FD5631" w:rsidRPr="00FD5631" w14:paraId="715BE9D2" w14:textId="77777777" w:rsidTr="00BD19BC">
        <w:trPr>
          <w:trHeight w:val="20"/>
        </w:trPr>
        <w:tc>
          <w:tcPr>
            <w:tcW w:w="1072" w:type="pct"/>
            <w:vMerge/>
          </w:tcPr>
          <w:p w14:paraId="5759A4C7" w14:textId="77777777" w:rsidR="009D0897" w:rsidRPr="00FD5631" w:rsidDel="002A1D54" w:rsidRDefault="009D0897" w:rsidP="009D0897"/>
        </w:tc>
        <w:tc>
          <w:tcPr>
            <w:tcW w:w="3928" w:type="pct"/>
          </w:tcPr>
          <w:p w14:paraId="251352CB" w14:textId="3781FA71" w:rsidR="009D0897" w:rsidRPr="00C4354F" w:rsidRDefault="009D0897" w:rsidP="00F974F5">
            <w:pPr>
              <w:jc w:val="both"/>
            </w:pPr>
            <w:r w:rsidRPr="00C4354F">
              <w:t>Производить наладку информационно-измерительных систем КИПиА</w:t>
            </w:r>
            <w:r w:rsidR="00F974F5" w:rsidRPr="00C4354F">
              <w:t xml:space="preserve"> особой сложности</w:t>
            </w:r>
          </w:p>
        </w:tc>
      </w:tr>
      <w:tr w:rsidR="00FD5631" w:rsidRPr="00FD5631" w14:paraId="5B909327" w14:textId="77777777" w:rsidTr="00BD19BC">
        <w:trPr>
          <w:trHeight w:val="20"/>
        </w:trPr>
        <w:tc>
          <w:tcPr>
            <w:tcW w:w="1072" w:type="pct"/>
            <w:vMerge/>
          </w:tcPr>
          <w:p w14:paraId="6E260057" w14:textId="77777777" w:rsidR="009D0897" w:rsidRPr="00FD5631" w:rsidDel="002A1D54" w:rsidRDefault="009D0897" w:rsidP="009D0897"/>
        </w:tc>
        <w:tc>
          <w:tcPr>
            <w:tcW w:w="3928" w:type="pct"/>
          </w:tcPr>
          <w:p w14:paraId="42E80EE7" w14:textId="63C0F39C" w:rsidR="009D0897" w:rsidRPr="00C4354F" w:rsidRDefault="009D0897" w:rsidP="00B355BC">
            <w:pPr>
              <w:jc w:val="both"/>
            </w:pPr>
            <w:r w:rsidRPr="00C4354F">
              <w:t>Производить проверку электрических параметров КИПиА</w:t>
            </w:r>
            <w:r w:rsidR="00F974F5" w:rsidRPr="00C4354F">
              <w:t xml:space="preserve"> особой сложности</w:t>
            </w:r>
          </w:p>
        </w:tc>
      </w:tr>
      <w:tr w:rsidR="00FD5631" w:rsidRPr="00FD5631" w14:paraId="6B1C1EFC" w14:textId="77777777" w:rsidTr="00BD19BC">
        <w:trPr>
          <w:trHeight w:val="20"/>
        </w:trPr>
        <w:tc>
          <w:tcPr>
            <w:tcW w:w="1072" w:type="pct"/>
            <w:vMerge/>
          </w:tcPr>
          <w:p w14:paraId="546A13D6" w14:textId="77777777" w:rsidR="00F974F5" w:rsidRPr="00FD5631" w:rsidDel="002A1D54" w:rsidRDefault="00F974F5" w:rsidP="00F974F5"/>
        </w:tc>
        <w:tc>
          <w:tcPr>
            <w:tcW w:w="3928" w:type="pct"/>
          </w:tcPr>
          <w:p w14:paraId="0487DC53" w14:textId="20890AB3" w:rsidR="00F974F5" w:rsidRPr="00C4354F" w:rsidRDefault="00F974F5" w:rsidP="00F974F5">
            <w:pPr>
              <w:jc w:val="both"/>
            </w:pPr>
            <w:r w:rsidRPr="00C4354F">
              <w:t>Программировать приборы электроавтоматики</w:t>
            </w:r>
          </w:p>
        </w:tc>
      </w:tr>
      <w:tr w:rsidR="00FD5631" w:rsidRPr="00FD5631" w14:paraId="6BC16B2E" w14:textId="77777777" w:rsidTr="00BD19BC">
        <w:trPr>
          <w:trHeight w:val="20"/>
        </w:trPr>
        <w:tc>
          <w:tcPr>
            <w:tcW w:w="1072" w:type="pct"/>
            <w:vMerge/>
          </w:tcPr>
          <w:p w14:paraId="30DDAAA6" w14:textId="77777777" w:rsidR="00F974F5" w:rsidRPr="00FD5631" w:rsidDel="002A1D54" w:rsidRDefault="00F974F5" w:rsidP="00F974F5"/>
        </w:tc>
        <w:tc>
          <w:tcPr>
            <w:tcW w:w="3928" w:type="pct"/>
          </w:tcPr>
          <w:p w14:paraId="42E87AF2" w14:textId="2637027A" w:rsidR="00F974F5" w:rsidRPr="00C4354F" w:rsidRDefault="00F974F5" w:rsidP="00F974F5">
            <w:pPr>
              <w:jc w:val="both"/>
            </w:pPr>
            <w:r w:rsidRPr="00C4354F">
              <w:t xml:space="preserve">Осуществлять монтаж простых печатных плат КИПиА особой сложности </w:t>
            </w:r>
          </w:p>
        </w:tc>
      </w:tr>
      <w:tr w:rsidR="00FD5631" w:rsidRPr="00FD5631" w14:paraId="6F29F5F2" w14:textId="77777777" w:rsidTr="00BD19BC">
        <w:trPr>
          <w:trHeight w:val="20"/>
        </w:trPr>
        <w:tc>
          <w:tcPr>
            <w:tcW w:w="1072" w:type="pct"/>
            <w:vMerge/>
          </w:tcPr>
          <w:p w14:paraId="7639B8AC" w14:textId="77777777" w:rsidR="00F974F5" w:rsidRPr="00FD5631" w:rsidDel="002A1D54" w:rsidRDefault="00F974F5" w:rsidP="00F974F5"/>
        </w:tc>
        <w:tc>
          <w:tcPr>
            <w:tcW w:w="3928" w:type="pct"/>
          </w:tcPr>
          <w:p w14:paraId="1F6E8D28" w14:textId="0693D4EF" w:rsidR="00F974F5" w:rsidRPr="00C4354F" w:rsidRDefault="00F974F5" w:rsidP="00F974F5">
            <w:pPr>
              <w:jc w:val="both"/>
            </w:pPr>
            <w:r w:rsidRPr="00C4354F">
              <w:t>Производить наладку машин и стендов, оснащенных информационно-измерительными системами</w:t>
            </w:r>
          </w:p>
        </w:tc>
      </w:tr>
      <w:tr w:rsidR="00FD5631" w:rsidRPr="00FD5631" w14:paraId="6DC4203E" w14:textId="77777777" w:rsidTr="00BD19BC">
        <w:trPr>
          <w:trHeight w:val="20"/>
        </w:trPr>
        <w:tc>
          <w:tcPr>
            <w:tcW w:w="1072" w:type="pct"/>
            <w:vMerge/>
          </w:tcPr>
          <w:p w14:paraId="37CD2A85" w14:textId="77777777" w:rsidR="00F974F5" w:rsidRPr="00FD5631" w:rsidDel="002A1D54" w:rsidRDefault="00F974F5" w:rsidP="00F974F5"/>
        </w:tc>
        <w:tc>
          <w:tcPr>
            <w:tcW w:w="3928" w:type="pct"/>
          </w:tcPr>
          <w:p w14:paraId="54E4EF7B" w14:textId="705C7D82" w:rsidR="00F974F5" w:rsidRPr="00C4354F" w:rsidRDefault="00F974F5" w:rsidP="00F974F5">
            <w:pPr>
              <w:jc w:val="both"/>
            </w:pPr>
            <w:r w:rsidRPr="00C4354F">
              <w:t>Производить наладку машин с электронными счетчиками и браковочными конвейерами</w:t>
            </w:r>
          </w:p>
        </w:tc>
      </w:tr>
      <w:tr w:rsidR="00FD5631" w:rsidRPr="00FD5631" w14:paraId="1FB39961" w14:textId="77777777" w:rsidTr="00BD19BC">
        <w:trPr>
          <w:trHeight w:val="20"/>
        </w:trPr>
        <w:tc>
          <w:tcPr>
            <w:tcW w:w="1072" w:type="pct"/>
            <w:vMerge/>
          </w:tcPr>
          <w:p w14:paraId="781D1B3B" w14:textId="77777777" w:rsidR="00F974F5" w:rsidRPr="00FD5631" w:rsidDel="002A1D54" w:rsidRDefault="00F974F5" w:rsidP="00F974F5"/>
        </w:tc>
        <w:tc>
          <w:tcPr>
            <w:tcW w:w="3928" w:type="pct"/>
          </w:tcPr>
          <w:p w14:paraId="0FAA9F72" w14:textId="1A6F063B" w:rsidR="00F974F5" w:rsidRPr="00C4354F" w:rsidRDefault="00F974F5" w:rsidP="00F974F5">
            <w:pPr>
              <w:jc w:val="both"/>
            </w:pPr>
            <w:r w:rsidRPr="00C4354F">
              <w:t xml:space="preserve">Производить проверку и корректировку </w:t>
            </w:r>
            <w:r w:rsidR="00945DA9">
              <w:t>«</w:t>
            </w:r>
            <w:r w:rsidRPr="00C4354F">
              <w:t>нуля</w:t>
            </w:r>
            <w:r w:rsidR="00945DA9">
              <w:t>»</w:t>
            </w:r>
            <w:r w:rsidRPr="00C4354F">
              <w:t xml:space="preserve"> первичных измерительных преобразователей КИПиА особой сложности</w:t>
            </w:r>
          </w:p>
        </w:tc>
      </w:tr>
      <w:tr w:rsidR="00FD5631" w:rsidRPr="00FD5631" w14:paraId="17360A6F" w14:textId="77777777" w:rsidTr="00BD19BC">
        <w:trPr>
          <w:trHeight w:val="20"/>
        </w:trPr>
        <w:tc>
          <w:tcPr>
            <w:tcW w:w="1072" w:type="pct"/>
            <w:vMerge/>
          </w:tcPr>
          <w:p w14:paraId="42051290" w14:textId="77777777" w:rsidR="00F974F5" w:rsidRPr="00FD5631" w:rsidDel="002A1D54" w:rsidRDefault="00F974F5" w:rsidP="00F974F5"/>
        </w:tc>
        <w:tc>
          <w:tcPr>
            <w:tcW w:w="3928" w:type="pct"/>
          </w:tcPr>
          <w:p w14:paraId="57A605B6" w14:textId="045D0CD0" w:rsidR="00F974F5" w:rsidRPr="00C4354F" w:rsidRDefault="00F974F5" w:rsidP="00F974F5">
            <w:pPr>
              <w:jc w:val="both"/>
            </w:pPr>
            <w:r w:rsidRPr="00C4354F">
              <w:t>Производить ремонт, настройку и подготовку к поверке первичных измерительных преобразователей, измерительных приборов КИПиА особой сложности</w:t>
            </w:r>
          </w:p>
        </w:tc>
      </w:tr>
      <w:tr w:rsidR="00FD5631" w:rsidRPr="00FD5631" w14:paraId="65C3DD53" w14:textId="77777777" w:rsidTr="00BD19BC">
        <w:trPr>
          <w:trHeight w:val="20"/>
        </w:trPr>
        <w:tc>
          <w:tcPr>
            <w:tcW w:w="1072" w:type="pct"/>
            <w:vMerge/>
          </w:tcPr>
          <w:p w14:paraId="0F3B0CB5" w14:textId="77777777" w:rsidR="00F974F5" w:rsidRPr="00FD5631" w:rsidDel="002A1D54" w:rsidRDefault="00F974F5" w:rsidP="00F974F5"/>
        </w:tc>
        <w:tc>
          <w:tcPr>
            <w:tcW w:w="3928" w:type="pct"/>
          </w:tcPr>
          <w:p w14:paraId="6763410F" w14:textId="20EA3F36" w:rsidR="00F974F5" w:rsidRPr="00C4354F" w:rsidRDefault="00F974F5" w:rsidP="00F974F5">
            <w:pPr>
              <w:jc w:val="both"/>
            </w:pPr>
            <w:r w:rsidRPr="00C4354F">
              <w:t>Производить автономную проверку, настройку и измерения параметров оборудования средств измерения и автоматики</w:t>
            </w:r>
          </w:p>
        </w:tc>
      </w:tr>
      <w:tr w:rsidR="00FD5631" w:rsidRPr="00FD5631" w14:paraId="26B6D4B0" w14:textId="77777777" w:rsidTr="00BD19BC">
        <w:trPr>
          <w:trHeight w:val="20"/>
        </w:trPr>
        <w:tc>
          <w:tcPr>
            <w:tcW w:w="1072" w:type="pct"/>
            <w:vMerge/>
          </w:tcPr>
          <w:p w14:paraId="260EA32E" w14:textId="77777777" w:rsidR="00F974F5" w:rsidRPr="00FD5631" w:rsidDel="002A1D54" w:rsidRDefault="00F974F5" w:rsidP="00F974F5"/>
        </w:tc>
        <w:tc>
          <w:tcPr>
            <w:tcW w:w="3928" w:type="pct"/>
          </w:tcPr>
          <w:p w14:paraId="1A96D003" w14:textId="5587AE3E" w:rsidR="00F974F5" w:rsidRPr="00C4354F" w:rsidRDefault="00F974F5" w:rsidP="00F974F5">
            <w:pPr>
              <w:jc w:val="both"/>
            </w:pPr>
            <w:r w:rsidRPr="00C4354F">
              <w:t>Разрабатывать способы наладки и схемы подключения регулируемой аппаратуры к контрольно-измерительным приборам и источникам питания</w:t>
            </w:r>
          </w:p>
        </w:tc>
      </w:tr>
      <w:tr w:rsidR="00FD5631" w:rsidRPr="00FD5631" w14:paraId="33844973" w14:textId="77777777" w:rsidTr="00BD19BC">
        <w:trPr>
          <w:trHeight w:val="20"/>
        </w:trPr>
        <w:tc>
          <w:tcPr>
            <w:tcW w:w="1072" w:type="pct"/>
            <w:vMerge/>
          </w:tcPr>
          <w:p w14:paraId="2EC7C899" w14:textId="77777777" w:rsidR="00F974F5" w:rsidRPr="00FD5631" w:rsidDel="002A1D54" w:rsidRDefault="00F974F5" w:rsidP="00F974F5"/>
        </w:tc>
        <w:tc>
          <w:tcPr>
            <w:tcW w:w="3928" w:type="pct"/>
          </w:tcPr>
          <w:p w14:paraId="41675067" w14:textId="7CAF9695" w:rsidR="00F974F5" w:rsidRPr="00C4354F" w:rsidRDefault="00F974F5" w:rsidP="00F974F5">
            <w:pPr>
              <w:jc w:val="both"/>
            </w:pPr>
            <w:r w:rsidRPr="00C4354F">
              <w:t>Производить наладку радиотехнических устройств и приборов</w:t>
            </w:r>
          </w:p>
        </w:tc>
      </w:tr>
      <w:tr w:rsidR="00FD5631" w:rsidRPr="00FD5631" w14:paraId="0F94F6AA" w14:textId="77777777" w:rsidTr="00BD19BC">
        <w:trPr>
          <w:trHeight w:val="20"/>
        </w:trPr>
        <w:tc>
          <w:tcPr>
            <w:tcW w:w="1072" w:type="pct"/>
            <w:vMerge/>
          </w:tcPr>
          <w:p w14:paraId="4C7C9170" w14:textId="77777777" w:rsidR="00F974F5" w:rsidRPr="00FD5631" w:rsidDel="002A1D54" w:rsidRDefault="00F974F5" w:rsidP="00F974F5"/>
        </w:tc>
        <w:tc>
          <w:tcPr>
            <w:tcW w:w="3928" w:type="pct"/>
          </w:tcPr>
          <w:p w14:paraId="61E454C5" w14:textId="77777777" w:rsidR="00F974F5" w:rsidRPr="00C4354F" w:rsidRDefault="00F974F5" w:rsidP="00F974F5">
            <w:pPr>
              <w:jc w:val="both"/>
            </w:pPr>
            <w:r w:rsidRPr="00C4354F">
              <w:t>Производить наладку приборов и систем управления оборудования на базе микропроцессорной техники</w:t>
            </w:r>
          </w:p>
        </w:tc>
      </w:tr>
      <w:tr w:rsidR="00FD5631" w:rsidRPr="00FD5631" w14:paraId="141370BF" w14:textId="77777777" w:rsidTr="00BD19BC">
        <w:trPr>
          <w:trHeight w:val="20"/>
        </w:trPr>
        <w:tc>
          <w:tcPr>
            <w:tcW w:w="1072" w:type="pct"/>
            <w:vMerge/>
          </w:tcPr>
          <w:p w14:paraId="60C79D37" w14:textId="77777777" w:rsidR="00F974F5" w:rsidRPr="00FD5631" w:rsidDel="002A1D54" w:rsidRDefault="00F974F5" w:rsidP="00F974F5"/>
        </w:tc>
        <w:tc>
          <w:tcPr>
            <w:tcW w:w="3928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64E72F6E" w14:textId="77777777" w:rsidR="00F974F5" w:rsidRPr="00C4354F" w:rsidRDefault="00F974F5" w:rsidP="00F974F5">
            <w:pPr>
              <w:jc w:val="both"/>
            </w:pPr>
            <w:r w:rsidRPr="00C4354F">
              <w:t>Производить подготовку, введение и отладку программ в электронных устройствах КИПиА особой сложности</w:t>
            </w:r>
          </w:p>
        </w:tc>
      </w:tr>
      <w:tr w:rsidR="00FD5631" w:rsidRPr="00FD5631" w14:paraId="3EFEA519" w14:textId="77777777" w:rsidTr="00BD19BC">
        <w:trPr>
          <w:trHeight w:val="20"/>
        </w:trPr>
        <w:tc>
          <w:tcPr>
            <w:tcW w:w="1072" w:type="pct"/>
            <w:vMerge/>
          </w:tcPr>
          <w:p w14:paraId="48D90470" w14:textId="77777777" w:rsidR="00F974F5" w:rsidRPr="00FD5631" w:rsidDel="002A1D54" w:rsidRDefault="00F974F5" w:rsidP="00F974F5"/>
        </w:tc>
        <w:tc>
          <w:tcPr>
            <w:tcW w:w="3928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488C073E" w14:textId="77777777" w:rsidR="00F974F5" w:rsidRPr="00C4354F" w:rsidRDefault="00F974F5" w:rsidP="00F974F5">
            <w:pPr>
              <w:jc w:val="both"/>
            </w:pPr>
            <w:r w:rsidRPr="00C4354F">
              <w:t>Настраивать системы устройств и приборов преобразовательной техники КИПиА особой сложности с целью получения заданных статистических и динамических характеристик</w:t>
            </w:r>
          </w:p>
        </w:tc>
      </w:tr>
      <w:tr w:rsidR="00B355BC" w:rsidRPr="00FD5631" w14:paraId="2BF764A4" w14:textId="77777777" w:rsidTr="00B355BC">
        <w:trPr>
          <w:trHeight w:val="283"/>
        </w:trPr>
        <w:tc>
          <w:tcPr>
            <w:tcW w:w="1072" w:type="pct"/>
            <w:vMerge/>
          </w:tcPr>
          <w:p w14:paraId="4A10862D" w14:textId="77777777" w:rsidR="00B355BC" w:rsidRPr="00FD5631" w:rsidDel="002A1D54" w:rsidRDefault="00B355BC" w:rsidP="00F974F5"/>
        </w:tc>
        <w:tc>
          <w:tcPr>
            <w:tcW w:w="3928" w:type="pct"/>
          </w:tcPr>
          <w:p w14:paraId="76F83ADF" w14:textId="1D1EE154" w:rsidR="00B355BC" w:rsidRPr="00C4354F" w:rsidRDefault="00B355BC" w:rsidP="00F974F5">
            <w:pPr>
              <w:jc w:val="both"/>
            </w:pPr>
            <w:r w:rsidRPr="00C4354F">
              <w:t>Составлять специальные схемы КИПиА особой сложности</w:t>
            </w:r>
          </w:p>
        </w:tc>
      </w:tr>
      <w:tr w:rsidR="00FD5631" w:rsidRPr="00FD5631" w14:paraId="041E02DD" w14:textId="77777777" w:rsidTr="00BD19BC">
        <w:trPr>
          <w:trHeight w:val="20"/>
        </w:trPr>
        <w:tc>
          <w:tcPr>
            <w:tcW w:w="1072" w:type="pct"/>
            <w:vMerge/>
          </w:tcPr>
          <w:p w14:paraId="085B08C7" w14:textId="77777777" w:rsidR="00F974F5" w:rsidRPr="00FD5631" w:rsidDel="002A1D54" w:rsidRDefault="00F974F5" w:rsidP="00F974F5"/>
        </w:tc>
        <w:tc>
          <w:tcPr>
            <w:tcW w:w="3928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276C62FB" w14:textId="2AEDFBBC" w:rsidR="00F974F5" w:rsidRPr="00C4354F" w:rsidRDefault="00F974F5" w:rsidP="00F974F5">
            <w:pPr>
              <w:jc w:val="both"/>
            </w:pPr>
            <w:r w:rsidRPr="00C4354F">
              <w:t>Определять погрешность приборов, устройств и систем КИПиА особой сложности на базе микропроцессорной техники и выполнять их перенастройку</w:t>
            </w:r>
          </w:p>
        </w:tc>
      </w:tr>
      <w:tr w:rsidR="00FD5631" w:rsidRPr="00FD5631" w14:paraId="48AB0A65" w14:textId="77777777" w:rsidTr="00BD19BC">
        <w:trPr>
          <w:trHeight w:val="20"/>
        </w:trPr>
        <w:tc>
          <w:tcPr>
            <w:tcW w:w="1072" w:type="pct"/>
            <w:vMerge/>
          </w:tcPr>
          <w:p w14:paraId="0E609D4C" w14:textId="77777777" w:rsidR="00F974F5" w:rsidRPr="00FD5631" w:rsidDel="002A1D54" w:rsidRDefault="00F974F5" w:rsidP="00F974F5"/>
        </w:tc>
        <w:tc>
          <w:tcPr>
            <w:tcW w:w="3928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2B7F2B40" w14:textId="77777777" w:rsidR="00F974F5" w:rsidRPr="00C4354F" w:rsidRDefault="00F974F5" w:rsidP="00F974F5">
            <w:pPr>
              <w:jc w:val="both"/>
            </w:pPr>
            <w:r w:rsidRPr="00C4354F">
              <w:t xml:space="preserve">Использовать специальные тестовые программы для диагностики сложных и уникальных приборов, устройств и систем измерения, контроля и </w:t>
            </w:r>
            <w:r w:rsidRPr="00C4354F">
              <w:lastRenderedPageBreak/>
              <w:t>автоматики на базе микропроцессорной техники</w:t>
            </w:r>
          </w:p>
        </w:tc>
      </w:tr>
      <w:tr w:rsidR="00FD5631" w:rsidRPr="00FD5631" w14:paraId="4263B4A4" w14:textId="77777777" w:rsidTr="00BD19BC">
        <w:trPr>
          <w:trHeight w:val="20"/>
        </w:trPr>
        <w:tc>
          <w:tcPr>
            <w:tcW w:w="1072" w:type="pct"/>
            <w:vMerge w:val="restart"/>
          </w:tcPr>
          <w:p w14:paraId="64BA9DDB" w14:textId="77777777" w:rsidR="00F974F5" w:rsidRPr="00FD5631" w:rsidDel="002A1D54" w:rsidRDefault="00F974F5" w:rsidP="00F974F5">
            <w:r w:rsidRPr="00FD5631" w:rsidDel="002A1D54">
              <w:lastRenderedPageBreak/>
              <w:t xml:space="preserve">Необходимые </w:t>
            </w:r>
            <w:r w:rsidRPr="00FD5631">
              <w:t>знания</w:t>
            </w:r>
          </w:p>
        </w:tc>
        <w:tc>
          <w:tcPr>
            <w:tcW w:w="3928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6646BA3D" w14:textId="77777777" w:rsidR="00F974F5" w:rsidRPr="00C4354F" w:rsidRDefault="00F974F5" w:rsidP="00F974F5">
            <w:pPr>
              <w:jc w:val="both"/>
            </w:pPr>
            <w:r w:rsidRPr="00C4354F">
              <w:t>Требования, предъявляемые к рабочему месту при наладке КИПиА особой сложности</w:t>
            </w:r>
          </w:p>
        </w:tc>
      </w:tr>
      <w:tr w:rsidR="00FD5631" w:rsidRPr="00FD5631" w14:paraId="67643EC0" w14:textId="77777777" w:rsidTr="00BD19BC">
        <w:trPr>
          <w:trHeight w:val="20"/>
        </w:trPr>
        <w:tc>
          <w:tcPr>
            <w:tcW w:w="1072" w:type="pct"/>
            <w:vMerge/>
          </w:tcPr>
          <w:p w14:paraId="0615C26F" w14:textId="77777777" w:rsidR="00F974F5" w:rsidRPr="00FD5631" w:rsidDel="002A1D54" w:rsidRDefault="00F974F5" w:rsidP="00F974F5"/>
        </w:tc>
        <w:tc>
          <w:tcPr>
            <w:tcW w:w="3928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0BD0E169" w14:textId="77777777" w:rsidR="00F974F5" w:rsidRPr="00C4354F" w:rsidRDefault="00F974F5" w:rsidP="00F974F5">
            <w:pPr>
              <w:jc w:val="both"/>
            </w:pPr>
            <w:r w:rsidRPr="00C4354F">
              <w:t>Виды, конструкция, назначение, возможности и правила использования инструментов и приспособлений при наладке КИПиА особой сложности</w:t>
            </w:r>
          </w:p>
        </w:tc>
      </w:tr>
      <w:tr w:rsidR="00FD5631" w:rsidRPr="00FD5631" w14:paraId="772F23C6" w14:textId="77777777" w:rsidTr="00BD19BC">
        <w:trPr>
          <w:trHeight w:val="20"/>
        </w:trPr>
        <w:tc>
          <w:tcPr>
            <w:tcW w:w="1072" w:type="pct"/>
            <w:vMerge/>
          </w:tcPr>
          <w:p w14:paraId="0BC84224" w14:textId="77777777" w:rsidR="00F974F5" w:rsidRPr="00FD5631" w:rsidDel="002A1D54" w:rsidRDefault="00F974F5" w:rsidP="00F974F5"/>
        </w:tc>
        <w:tc>
          <w:tcPr>
            <w:tcW w:w="3928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1C9E1242" w14:textId="77777777" w:rsidR="00F974F5" w:rsidRPr="00C4354F" w:rsidRDefault="00F974F5" w:rsidP="00F974F5">
            <w:pPr>
              <w:jc w:val="both"/>
            </w:pPr>
            <w:r w:rsidRPr="00C4354F">
              <w:t>Основные форматы представления электронной графической и текстовой информации</w:t>
            </w:r>
          </w:p>
        </w:tc>
      </w:tr>
      <w:tr w:rsidR="00FD5631" w:rsidRPr="00FD5631" w14:paraId="65181905" w14:textId="77777777" w:rsidTr="00BD19BC">
        <w:trPr>
          <w:trHeight w:val="20"/>
        </w:trPr>
        <w:tc>
          <w:tcPr>
            <w:tcW w:w="1072" w:type="pct"/>
            <w:vMerge/>
          </w:tcPr>
          <w:p w14:paraId="667C4CCD" w14:textId="77777777" w:rsidR="00F974F5" w:rsidRPr="00FD5631" w:rsidDel="002A1D54" w:rsidRDefault="00F974F5" w:rsidP="00F974F5"/>
        </w:tc>
        <w:tc>
          <w:tcPr>
            <w:tcW w:w="3928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499B47A3" w14:textId="77777777" w:rsidR="00F974F5" w:rsidRPr="00C4354F" w:rsidRDefault="00F974F5" w:rsidP="00F974F5">
            <w:pPr>
              <w:jc w:val="both"/>
            </w:pPr>
            <w:r w:rsidRPr="00C4354F">
              <w:t>Прикладные компьютерные программы для просмотра текстовой информации: наименования, возможности и порядок работы в них</w:t>
            </w:r>
          </w:p>
        </w:tc>
      </w:tr>
      <w:tr w:rsidR="00FD5631" w:rsidRPr="00FD5631" w14:paraId="5A03A8BB" w14:textId="77777777" w:rsidTr="00BD19BC">
        <w:trPr>
          <w:trHeight w:val="20"/>
        </w:trPr>
        <w:tc>
          <w:tcPr>
            <w:tcW w:w="1072" w:type="pct"/>
            <w:vMerge/>
          </w:tcPr>
          <w:p w14:paraId="6884C8BA" w14:textId="77777777" w:rsidR="00F974F5" w:rsidRPr="00FD5631" w:rsidDel="002A1D54" w:rsidRDefault="00F974F5" w:rsidP="00F974F5"/>
        </w:tc>
        <w:tc>
          <w:tcPr>
            <w:tcW w:w="3928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491587B3" w14:textId="77777777" w:rsidR="00F974F5" w:rsidRPr="00C4354F" w:rsidRDefault="00F974F5" w:rsidP="00F974F5">
            <w:pPr>
              <w:jc w:val="both"/>
            </w:pPr>
            <w:r w:rsidRPr="00C4354F">
              <w:t>Прикладные компьютерные программы для просмотра графической информации: наименования, возможности и порядок работы в них</w:t>
            </w:r>
          </w:p>
        </w:tc>
      </w:tr>
      <w:tr w:rsidR="00FD5631" w:rsidRPr="00FD5631" w14:paraId="59A7F9FA" w14:textId="77777777" w:rsidTr="00BD19BC">
        <w:trPr>
          <w:trHeight w:val="20"/>
        </w:trPr>
        <w:tc>
          <w:tcPr>
            <w:tcW w:w="1072" w:type="pct"/>
            <w:vMerge/>
          </w:tcPr>
          <w:p w14:paraId="596CEB71" w14:textId="77777777" w:rsidR="00F974F5" w:rsidRPr="00FD5631" w:rsidDel="002A1D54" w:rsidRDefault="00F974F5" w:rsidP="00F974F5"/>
        </w:tc>
        <w:tc>
          <w:tcPr>
            <w:tcW w:w="3928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42914244" w14:textId="77777777" w:rsidR="00F974F5" w:rsidRPr="00C4354F" w:rsidRDefault="00F974F5" w:rsidP="00F974F5">
            <w:pPr>
              <w:jc w:val="both"/>
            </w:pPr>
            <w:r w:rsidRPr="00C4354F">
              <w:t>Виды, назначение и порядок применения устройств вывода графической и текстовой информации</w:t>
            </w:r>
          </w:p>
        </w:tc>
      </w:tr>
      <w:tr w:rsidR="00FD5631" w:rsidRPr="00FD5631" w14:paraId="4B8ABDB9" w14:textId="77777777" w:rsidTr="00BD19BC">
        <w:trPr>
          <w:trHeight w:val="20"/>
        </w:trPr>
        <w:tc>
          <w:tcPr>
            <w:tcW w:w="1072" w:type="pct"/>
            <w:vMerge/>
          </w:tcPr>
          <w:p w14:paraId="1C2DCC68" w14:textId="77777777" w:rsidR="00F974F5" w:rsidRPr="00FD5631" w:rsidDel="002A1D54" w:rsidRDefault="00F974F5" w:rsidP="00F974F5"/>
        </w:tc>
        <w:tc>
          <w:tcPr>
            <w:tcW w:w="3928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24076A6E" w14:textId="77777777" w:rsidR="00F974F5" w:rsidRPr="00C4354F" w:rsidRDefault="00F974F5" w:rsidP="00F974F5">
            <w:pPr>
              <w:jc w:val="both"/>
            </w:pPr>
            <w:r w:rsidRPr="00C4354F">
              <w:t>Порядок работы с электронным архивом технической документации</w:t>
            </w:r>
          </w:p>
        </w:tc>
      </w:tr>
      <w:tr w:rsidR="00FD5631" w:rsidRPr="00FD5631" w14:paraId="3DD2BF0F" w14:textId="77777777" w:rsidTr="00BD19BC">
        <w:trPr>
          <w:trHeight w:val="20"/>
        </w:trPr>
        <w:tc>
          <w:tcPr>
            <w:tcW w:w="1072" w:type="pct"/>
            <w:vMerge/>
          </w:tcPr>
          <w:p w14:paraId="1E2F6C06" w14:textId="77777777" w:rsidR="00134E7E" w:rsidRPr="00FD5631" w:rsidDel="002A1D54" w:rsidRDefault="00134E7E" w:rsidP="00134E7E"/>
        </w:tc>
        <w:tc>
          <w:tcPr>
            <w:tcW w:w="3928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1C4FD608" w14:textId="15D5A2C8" w:rsidR="00134E7E" w:rsidRPr="00C4354F" w:rsidRDefault="00134E7E" w:rsidP="00134E7E">
            <w:pPr>
              <w:jc w:val="both"/>
            </w:pPr>
            <w:r w:rsidRPr="00C4354F">
              <w:t>Виды, назначение и область применения контрольно-измерительных приборов</w:t>
            </w:r>
          </w:p>
        </w:tc>
      </w:tr>
      <w:tr w:rsidR="00FD5631" w:rsidRPr="00FD5631" w14:paraId="469C89B3" w14:textId="77777777" w:rsidTr="00BD19BC">
        <w:trPr>
          <w:trHeight w:val="20"/>
        </w:trPr>
        <w:tc>
          <w:tcPr>
            <w:tcW w:w="1072" w:type="pct"/>
            <w:vMerge/>
          </w:tcPr>
          <w:p w14:paraId="58F8673B" w14:textId="77777777" w:rsidR="00134E7E" w:rsidRPr="00FD5631" w:rsidDel="002A1D54" w:rsidRDefault="00134E7E" w:rsidP="00134E7E"/>
        </w:tc>
        <w:tc>
          <w:tcPr>
            <w:tcW w:w="3928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4C9D38E5" w14:textId="3FD28289" w:rsidR="00134E7E" w:rsidRPr="00C4354F" w:rsidRDefault="00134E7E" w:rsidP="00134E7E">
            <w:pPr>
              <w:jc w:val="both"/>
            </w:pPr>
            <w:r w:rsidRPr="00C4354F">
              <w:t>Назначение измерительного преобразователя</w:t>
            </w:r>
          </w:p>
        </w:tc>
      </w:tr>
      <w:tr w:rsidR="00FD5631" w:rsidRPr="00FD5631" w14:paraId="02B9ECF5" w14:textId="77777777" w:rsidTr="00BD19BC">
        <w:trPr>
          <w:trHeight w:val="20"/>
        </w:trPr>
        <w:tc>
          <w:tcPr>
            <w:tcW w:w="1072" w:type="pct"/>
            <w:vMerge/>
          </w:tcPr>
          <w:p w14:paraId="7E5B7011" w14:textId="77777777" w:rsidR="00134E7E" w:rsidRPr="00FD5631" w:rsidDel="002A1D54" w:rsidRDefault="00134E7E" w:rsidP="00134E7E"/>
        </w:tc>
        <w:tc>
          <w:tcPr>
            <w:tcW w:w="3928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14E7266D" w14:textId="09E69E3C" w:rsidR="00134E7E" w:rsidRPr="00C4354F" w:rsidRDefault="00134E7E" w:rsidP="00134E7E">
            <w:pPr>
              <w:jc w:val="both"/>
            </w:pPr>
            <w:r w:rsidRPr="00C4354F">
              <w:t>Понятие надежности и безотказности систем технологического контроля и управления</w:t>
            </w:r>
          </w:p>
        </w:tc>
      </w:tr>
      <w:tr w:rsidR="00FD5631" w:rsidRPr="00FD5631" w14:paraId="7F89D92E" w14:textId="77777777" w:rsidTr="00BD19BC">
        <w:trPr>
          <w:trHeight w:val="20"/>
        </w:trPr>
        <w:tc>
          <w:tcPr>
            <w:tcW w:w="1072" w:type="pct"/>
            <w:vMerge/>
          </w:tcPr>
          <w:p w14:paraId="31C41FD0" w14:textId="77777777" w:rsidR="00134E7E" w:rsidRPr="00FD5631" w:rsidDel="002A1D54" w:rsidRDefault="00134E7E" w:rsidP="00134E7E"/>
        </w:tc>
        <w:tc>
          <w:tcPr>
            <w:tcW w:w="3928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4C0539DE" w14:textId="6F511CD1" w:rsidR="00134E7E" w:rsidRPr="00C4354F" w:rsidRDefault="00134E7E" w:rsidP="00134E7E">
            <w:pPr>
              <w:jc w:val="both"/>
            </w:pPr>
            <w:r w:rsidRPr="00C4354F">
              <w:t>Виды, конструкция и область применения контрольно-измерительной аппаратуры для наладочных работ</w:t>
            </w:r>
          </w:p>
        </w:tc>
      </w:tr>
      <w:tr w:rsidR="00FD5631" w:rsidRPr="00FD5631" w14:paraId="27CC9432" w14:textId="77777777" w:rsidTr="00BD19BC">
        <w:trPr>
          <w:trHeight w:val="20"/>
        </w:trPr>
        <w:tc>
          <w:tcPr>
            <w:tcW w:w="1072" w:type="pct"/>
            <w:vMerge/>
          </w:tcPr>
          <w:p w14:paraId="665DAA40" w14:textId="77777777" w:rsidR="00134E7E" w:rsidRPr="00FD5631" w:rsidDel="002A1D54" w:rsidRDefault="00134E7E" w:rsidP="00134E7E"/>
        </w:tc>
        <w:tc>
          <w:tcPr>
            <w:tcW w:w="3928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325952DC" w14:textId="15CB6089" w:rsidR="00134E7E" w:rsidRPr="00C4354F" w:rsidRDefault="00134E7E" w:rsidP="00134E7E">
            <w:pPr>
              <w:jc w:val="both"/>
            </w:pPr>
            <w:r w:rsidRPr="00C4354F">
              <w:t>Методы измерения электрических величин</w:t>
            </w:r>
          </w:p>
        </w:tc>
      </w:tr>
      <w:tr w:rsidR="00FD5631" w:rsidRPr="00FD5631" w14:paraId="2F79F9EE" w14:textId="77777777" w:rsidTr="00BD19BC">
        <w:trPr>
          <w:trHeight w:val="20"/>
        </w:trPr>
        <w:tc>
          <w:tcPr>
            <w:tcW w:w="1072" w:type="pct"/>
            <w:vMerge/>
          </w:tcPr>
          <w:p w14:paraId="6E5E0692" w14:textId="77777777" w:rsidR="00134E7E" w:rsidRPr="00FD5631" w:rsidDel="002A1D54" w:rsidRDefault="00134E7E" w:rsidP="00134E7E"/>
        </w:tc>
        <w:tc>
          <w:tcPr>
            <w:tcW w:w="3928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282F0906" w14:textId="36431CBF" w:rsidR="00134E7E" w:rsidRPr="00C4354F" w:rsidRDefault="00134E7E" w:rsidP="00134E7E">
            <w:pPr>
              <w:jc w:val="both"/>
            </w:pPr>
            <w:r w:rsidRPr="00C4354F">
              <w:t>Операции, выполняемые при наладке приборов для измерения электрических величин</w:t>
            </w:r>
          </w:p>
        </w:tc>
      </w:tr>
      <w:tr w:rsidR="00FD5631" w:rsidRPr="00FD5631" w14:paraId="0E7BDEC4" w14:textId="77777777" w:rsidTr="00BD19BC">
        <w:trPr>
          <w:trHeight w:val="20"/>
        </w:trPr>
        <w:tc>
          <w:tcPr>
            <w:tcW w:w="1072" w:type="pct"/>
            <w:vMerge/>
          </w:tcPr>
          <w:p w14:paraId="7575F5A0" w14:textId="77777777" w:rsidR="00134E7E" w:rsidRPr="00FD5631" w:rsidDel="002A1D54" w:rsidRDefault="00134E7E" w:rsidP="00134E7E"/>
        </w:tc>
        <w:tc>
          <w:tcPr>
            <w:tcW w:w="3928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495CF6FB" w14:textId="47B28EF9" w:rsidR="00134E7E" w:rsidRPr="00C4354F" w:rsidRDefault="00134E7E" w:rsidP="00134E7E">
            <w:pPr>
              <w:jc w:val="both"/>
            </w:pPr>
            <w:r w:rsidRPr="00C4354F">
              <w:t>Виды, назначение и конструкция линий связи между приборами и средствами автоматизации</w:t>
            </w:r>
          </w:p>
        </w:tc>
      </w:tr>
      <w:tr w:rsidR="00FD5631" w:rsidRPr="00FD5631" w14:paraId="65B7CF13" w14:textId="77777777" w:rsidTr="00BD19BC">
        <w:trPr>
          <w:trHeight w:val="20"/>
        </w:trPr>
        <w:tc>
          <w:tcPr>
            <w:tcW w:w="1072" w:type="pct"/>
            <w:vMerge/>
          </w:tcPr>
          <w:p w14:paraId="411DC80A" w14:textId="77777777" w:rsidR="00134E7E" w:rsidRPr="00FD5631" w:rsidDel="002A1D54" w:rsidRDefault="00134E7E" w:rsidP="00134E7E"/>
        </w:tc>
        <w:tc>
          <w:tcPr>
            <w:tcW w:w="3928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2E90025F" w14:textId="2823BA27" w:rsidR="00134E7E" w:rsidRPr="00C4354F" w:rsidRDefault="00134E7E" w:rsidP="00134E7E">
            <w:pPr>
              <w:jc w:val="both"/>
            </w:pPr>
            <w:r w:rsidRPr="00C4354F">
              <w:t>Порядок визуальной и инструментальной проверки правильности монтажа электрических проводок</w:t>
            </w:r>
          </w:p>
        </w:tc>
      </w:tr>
      <w:tr w:rsidR="00FD5631" w:rsidRPr="00FD5631" w14:paraId="27A749EA" w14:textId="77777777" w:rsidTr="00BD19BC">
        <w:trPr>
          <w:trHeight w:val="20"/>
        </w:trPr>
        <w:tc>
          <w:tcPr>
            <w:tcW w:w="1072" w:type="pct"/>
            <w:vMerge/>
          </w:tcPr>
          <w:p w14:paraId="57900091" w14:textId="77777777" w:rsidR="00134E7E" w:rsidRPr="00FD5631" w:rsidDel="002A1D54" w:rsidRDefault="00134E7E" w:rsidP="00134E7E"/>
        </w:tc>
        <w:tc>
          <w:tcPr>
            <w:tcW w:w="3928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4A728D65" w14:textId="7DA93FE2" w:rsidR="00134E7E" w:rsidRPr="00C4354F" w:rsidRDefault="00134E7E" w:rsidP="00134E7E">
            <w:pPr>
              <w:jc w:val="both"/>
            </w:pPr>
            <w:r w:rsidRPr="00C4354F">
              <w:t>Требования, предъявляемые к трубным проводкам систем контроля и автоматики</w:t>
            </w:r>
          </w:p>
        </w:tc>
      </w:tr>
      <w:tr w:rsidR="00FD5631" w:rsidRPr="00FD5631" w14:paraId="3E70BE69" w14:textId="77777777" w:rsidTr="00BD19BC">
        <w:trPr>
          <w:trHeight w:val="20"/>
        </w:trPr>
        <w:tc>
          <w:tcPr>
            <w:tcW w:w="1072" w:type="pct"/>
            <w:vMerge/>
          </w:tcPr>
          <w:p w14:paraId="57CB50E6" w14:textId="77777777" w:rsidR="00134E7E" w:rsidRPr="00FD5631" w:rsidDel="002A1D54" w:rsidRDefault="00134E7E" w:rsidP="00134E7E"/>
        </w:tc>
        <w:tc>
          <w:tcPr>
            <w:tcW w:w="3928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2DEB7EEB" w14:textId="6104B982" w:rsidR="00134E7E" w:rsidRPr="00C4354F" w:rsidRDefault="00134E7E" w:rsidP="00134E7E">
            <w:pPr>
              <w:jc w:val="both"/>
            </w:pPr>
            <w:r w:rsidRPr="00C4354F">
              <w:t>Виды, конструкция и назначение приборов и датчиков для измерения температуры</w:t>
            </w:r>
          </w:p>
        </w:tc>
      </w:tr>
      <w:tr w:rsidR="00FD5631" w:rsidRPr="00FD5631" w14:paraId="346FCE34" w14:textId="77777777" w:rsidTr="00BD19BC">
        <w:trPr>
          <w:trHeight w:val="20"/>
        </w:trPr>
        <w:tc>
          <w:tcPr>
            <w:tcW w:w="1072" w:type="pct"/>
            <w:vMerge/>
          </w:tcPr>
          <w:p w14:paraId="395C6C86" w14:textId="77777777" w:rsidR="00134E7E" w:rsidRPr="00FD5631" w:rsidDel="002A1D54" w:rsidRDefault="00134E7E" w:rsidP="00134E7E"/>
        </w:tc>
        <w:tc>
          <w:tcPr>
            <w:tcW w:w="3928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29BC35FC" w14:textId="4EE9B139" w:rsidR="00134E7E" w:rsidRPr="00C4354F" w:rsidRDefault="00134E7E" w:rsidP="00134E7E">
            <w:pPr>
              <w:jc w:val="both"/>
            </w:pPr>
            <w:r w:rsidRPr="00C4354F">
              <w:t>Правила наладки и регулировки термометров после монтажа</w:t>
            </w:r>
          </w:p>
        </w:tc>
      </w:tr>
      <w:tr w:rsidR="00FD5631" w:rsidRPr="00FD5631" w14:paraId="694F3FBC" w14:textId="77777777" w:rsidTr="00BD19BC">
        <w:trPr>
          <w:trHeight w:val="20"/>
        </w:trPr>
        <w:tc>
          <w:tcPr>
            <w:tcW w:w="1072" w:type="pct"/>
            <w:vMerge/>
          </w:tcPr>
          <w:p w14:paraId="40466992" w14:textId="77777777" w:rsidR="00134E7E" w:rsidRPr="00FD5631" w:rsidDel="002A1D54" w:rsidRDefault="00134E7E" w:rsidP="00134E7E"/>
        </w:tc>
        <w:tc>
          <w:tcPr>
            <w:tcW w:w="3928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684CE738" w14:textId="7640A52E" w:rsidR="00134E7E" w:rsidRPr="00C4354F" w:rsidRDefault="00134E7E" w:rsidP="00134E7E">
            <w:pPr>
              <w:jc w:val="both"/>
            </w:pPr>
            <w:r w:rsidRPr="00C4354F">
              <w:t>Виды, назначение, область применения вторичных приборов в системах измерения температуры</w:t>
            </w:r>
          </w:p>
        </w:tc>
      </w:tr>
      <w:tr w:rsidR="00FD5631" w:rsidRPr="00FD5631" w14:paraId="435D0E8D" w14:textId="77777777" w:rsidTr="00BD19BC">
        <w:trPr>
          <w:trHeight w:val="20"/>
        </w:trPr>
        <w:tc>
          <w:tcPr>
            <w:tcW w:w="1072" w:type="pct"/>
            <w:vMerge/>
          </w:tcPr>
          <w:p w14:paraId="204CFAD2" w14:textId="77777777" w:rsidR="00134E7E" w:rsidRPr="00FD5631" w:rsidDel="002A1D54" w:rsidRDefault="00134E7E" w:rsidP="00134E7E"/>
        </w:tc>
        <w:tc>
          <w:tcPr>
            <w:tcW w:w="3928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443F16DE" w14:textId="290DCEDF" w:rsidR="00134E7E" w:rsidRPr="00C4354F" w:rsidRDefault="00134E7E" w:rsidP="00134E7E">
            <w:pPr>
              <w:jc w:val="both"/>
            </w:pPr>
            <w:r w:rsidRPr="00C4354F">
              <w:t>Правила проверки систем измерения давления после монтажа</w:t>
            </w:r>
          </w:p>
        </w:tc>
      </w:tr>
      <w:tr w:rsidR="00FD5631" w:rsidRPr="00FD5631" w14:paraId="56D52C53" w14:textId="77777777" w:rsidTr="00BD19BC">
        <w:trPr>
          <w:trHeight w:val="20"/>
        </w:trPr>
        <w:tc>
          <w:tcPr>
            <w:tcW w:w="1072" w:type="pct"/>
            <w:vMerge/>
          </w:tcPr>
          <w:p w14:paraId="64041122" w14:textId="77777777" w:rsidR="00134E7E" w:rsidRPr="00FD5631" w:rsidDel="002A1D54" w:rsidRDefault="00134E7E" w:rsidP="00134E7E"/>
        </w:tc>
        <w:tc>
          <w:tcPr>
            <w:tcW w:w="3928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0B12445C" w14:textId="11C60FEA" w:rsidR="00134E7E" w:rsidRPr="00C4354F" w:rsidRDefault="00134E7E" w:rsidP="00134E7E">
            <w:pPr>
              <w:jc w:val="both"/>
            </w:pPr>
            <w:r w:rsidRPr="00C4354F">
              <w:t>Способы гашения пульсаций</w:t>
            </w:r>
          </w:p>
        </w:tc>
      </w:tr>
      <w:tr w:rsidR="00FD5631" w:rsidRPr="00FD5631" w14:paraId="62EDC3B9" w14:textId="77777777" w:rsidTr="00BD19BC">
        <w:trPr>
          <w:trHeight w:val="20"/>
        </w:trPr>
        <w:tc>
          <w:tcPr>
            <w:tcW w:w="1072" w:type="pct"/>
            <w:vMerge/>
          </w:tcPr>
          <w:p w14:paraId="4B12611D" w14:textId="77777777" w:rsidR="00134E7E" w:rsidRPr="00FD5631" w:rsidDel="002A1D54" w:rsidRDefault="00134E7E" w:rsidP="00134E7E"/>
        </w:tc>
        <w:tc>
          <w:tcPr>
            <w:tcW w:w="3928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1B248422" w14:textId="765D41BF" w:rsidR="00134E7E" w:rsidRPr="00C4354F" w:rsidRDefault="00134E7E" w:rsidP="00134E7E">
            <w:pPr>
              <w:jc w:val="both"/>
            </w:pPr>
            <w:r w:rsidRPr="00C4354F">
              <w:t>Виды, конструкция и область применения приборов для измерения расхода и уровня</w:t>
            </w:r>
          </w:p>
        </w:tc>
      </w:tr>
      <w:tr w:rsidR="00FD5631" w:rsidRPr="00FD5631" w14:paraId="39EBE549" w14:textId="77777777" w:rsidTr="00BD19BC">
        <w:trPr>
          <w:trHeight w:val="20"/>
        </w:trPr>
        <w:tc>
          <w:tcPr>
            <w:tcW w:w="1072" w:type="pct"/>
            <w:vMerge/>
          </w:tcPr>
          <w:p w14:paraId="567A72F6" w14:textId="77777777" w:rsidR="00134E7E" w:rsidRPr="00FD5631" w:rsidDel="002A1D54" w:rsidRDefault="00134E7E" w:rsidP="00134E7E"/>
        </w:tc>
        <w:tc>
          <w:tcPr>
            <w:tcW w:w="3928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329930A5" w14:textId="489C1CA6" w:rsidR="00134E7E" w:rsidRPr="00C4354F" w:rsidRDefault="00134E7E" w:rsidP="00B355BC">
            <w:pPr>
              <w:jc w:val="both"/>
            </w:pPr>
            <w:r w:rsidRPr="00C4354F">
              <w:t>Правила наладки приборов для измерения расход</w:t>
            </w:r>
            <w:r w:rsidR="00B355BC">
              <w:t>а</w:t>
            </w:r>
            <w:r w:rsidRPr="00C4354F">
              <w:t xml:space="preserve"> и уровня</w:t>
            </w:r>
          </w:p>
        </w:tc>
      </w:tr>
      <w:tr w:rsidR="00FD5631" w:rsidRPr="00FD5631" w14:paraId="1A420BFC" w14:textId="77777777" w:rsidTr="00BD19BC">
        <w:trPr>
          <w:trHeight w:val="20"/>
        </w:trPr>
        <w:tc>
          <w:tcPr>
            <w:tcW w:w="1072" w:type="pct"/>
            <w:vMerge/>
          </w:tcPr>
          <w:p w14:paraId="29C7F5F7" w14:textId="77777777" w:rsidR="00134E7E" w:rsidRPr="00FD5631" w:rsidDel="002A1D54" w:rsidRDefault="00134E7E" w:rsidP="00134E7E"/>
        </w:tc>
        <w:tc>
          <w:tcPr>
            <w:tcW w:w="3928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7733D367" w14:textId="6C2E5454" w:rsidR="00134E7E" w:rsidRPr="00C4354F" w:rsidRDefault="00134E7E" w:rsidP="00134E7E">
            <w:pPr>
              <w:jc w:val="both"/>
            </w:pPr>
            <w:r w:rsidRPr="00C4354F">
              <w:t>Виды, конструкция и область применения устройств управления</w:t>
            </w:r>
          </w:p>
        </w:tc>
      </w:tr>
      <w:tr w:rsidR="00FD5631" w:rsidRPr="00FD5631" w14:paraId="2E22D1CE" w14:textId="77777777" w:rsidTr="00BD19BC">
        <w:trPr>
          <w:trHeight w:val="20"/>
        </w:trPr>
        <w:tc>
          <w:tcPr>
            <w:tcW w:w="1072" w:type="pct"/>
            <w:vMerge/>
          </w:tcPr>
          <w:p w14:paraId="72D275DF" w14:textId="77777777" w:rsidR="00134E7E" w:rsidRPr="00FD5631" w:rsidDel="002A1D54" w:rsidRDefault="00134E7E" w:rsidP="00134E7E"/>
        </w:tc>
        <w:tc>
          <w:tcPr>
            <w:tcW w:w="3928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0F00D61D" w14:textId="4865FCBF" w:rsidR="00134E7E" w:rsidRPr="00C4354F" w:rsidRDefault="00134E7E" w:rsidP="00134E7E">
            <w:pPr>
              <w:jc w:val="both"/>
            </w:pPr>
            <w:r w:rsidRPr="00C4354F">
              <w:t>Виды, конструкция и область применения аппаратов защиты</w:t>
            </w:r>
          </w:p>
        </w:tc>
      </w:tr>
      <w:tr w:rsidR="00FD5631" w:rsidRPr="00FD5631" w14:paraId="66271ABF" w14:textId="77777777" w:rsidTr="00BD19BC">
        <w:trPr>
          <w:trHeight w:val="20"/>
        </w:trPr>
        <w:tc>
          <w:tcPr>
            <w:tcW w:w="1072" w:type="pct"/>
            <w:vMerge/>
          </w:tcPr>
          <w:p w14:paraId="08D79951" w14:textId="77777777" w:rsidR="00134E7E" w:rsidRPr="00FD5631" w:rsidDel="002A1D54" w:rsidRDefault="00134E7E" w:rsidP="00134E7E"/>
        </w:tc>
        <w:tc>
          <w:tcPr>
            <w:tcW w:w="3928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522164DC" w14:textId="0B9E0A53" w:rsidR="00134E7E" w:rsidRPr="00C4354F" w:rsidRDefault="00134E7E" w:rsidP="00134E7E">
            <w:pPr>
              <w:jc w:val="both"/>
            </w:pPr>
            <w:r w:rsidRPr="00C4354F">
              <w:t>Виды, конструкция и область применения устройств автоматики</w:t>
            </w:r>
          </w:p>
        </w:tc>
      </w:tr>
      <w:tr w:rsidR="00FD5631" w:rsidRPr="00FD5631" w14:paraId="4958429A" w14:textId="77777777" w:rsidTr="00BD19BC">
        <w:trPr>
          <w:trHeight w:val="20"/>
        </w:trPr>
        <w:tc>
          <w:tcPr>
            <w:tcW w:w="1072" w:type="pct"/>
            <w:vMerge/>
          </w:tcPr>
          <w:p w14:paraId="0539EE87" w14:textId="77777777" w:rsidR="00134E7E" w:rsidRPr="00FD5631" w:rsidDel="002A1D54" w:rsidRDefault="00134E7E" w:rsidP="00134E7E"/>
        </w:tc>
        <w:tc>
          <w:tcPr>
            <w:tcW w:w="3928" w:type="pct"/>
          </w:tcPr>
          <w:p w14:paraId="1A805C0E" w14:textId="48FECAF3" w:rsidR="00134E7E" w:rsidRPr="00C4354F" w:rsidRDefault="00134E7E" w:rsidP="00134E7E">
            <w:pPr>
              <w:jc w:val="both"/>
            </w:pPr>
            <w:r w:rsidRPr="00C4354F">
              <w:t>Основные и вспомогательные функции автоматических систем управления электроприводом</w:t>
            </w:r>
          </w:p>
        </w:tc>
      </w:tr>
      <w:tr w:rsidR="00FD5631" w:rsidRPr="00FD5631" w14:paraId="7AD4BB2F" w14:textId="77777777" w:rsidTr="00BD19BC">
        <w:trPr>
          <w:trHeight w:val="20"/>
        </w:trPr>
        <w:tc>
          <w:tcPr>
            <w:tcW w:w="1072" w:type="pct"/>
            <w:vMerge/>
          </w:tcPr>
          <w:p w14:paraId="04D9C6EE" w14:textId="77777777" w:rsidR="00134E7E" w:rsidRPr="00FD5631" w:rsidDel="002A1D54" w:rsidRDefault="00134E7E" w:rsidP="00134E7E"/>
        </w:tc>
        <w:tc>
          <w:tcPr>
            <w:tcW w:w="3928" w:type="pct"/>
          </w:tcPr>
          <w:p w14:paraId="31B15348" w14:textId="71BC99FA" w:rsidR="00134E7E" w:rsidRPr="00C4354F" w:rsidRDefault="00134E7E" w:rsidP="00134E7E">
            <w:pPr>
              <w:jc w:val="both"/>
            </w:pPr>
            <w:r w:rsidRPr="00C4354F">
              <w:t>Принципы управления электроприводом</w:t>
            </w:r>
          </w:p>
        </w:tc>
      </w:tr>
      <w:tr w:rsidR="00FD5631" w:rsidRPr="00FD5631" w14:paraId="07362FAC" w14:textId="77777777" w:rsidTr="00BD19BC">
        <w:trPr>
          <w:trHeight w:val="20"/>
        </w:trPr>
        <w:tc>
          <w:tcPr>
            <w:tcW w:w="1072" w:type="pct"/>
            <w:vMerge/>
          </w:tcPr>
          <w:p w14:paraId="4E1DE599" w14:textId="77777777" w:rsidR="00134E7E" w:rsidRPr="00FD5631" w:rsidDel="002A1D54" w:rsidRDefault="00134E7E" w:rsidP="00134E7E"/>
        </w:tc>
        <w:tc>
          <w:tcPr>
            <w:tcW w:w="3928" w:type="pct"/>
          </w:tcPr>
          <w:p w14:paraId="6BFDEB3B" w14:textId="6B6BF385" w:rsidR="00134E7E" w:rsidRPr="00C4354F" w:rsidRDefault="00134E7E" w:rsidP="00134E7E">
            <w:pPr>
              <w:jc w:val="both"/>
            </w:pPr>
            <w:r w:rsidRPr="00C4354F">
              <w:t>Правила наладки схем управления электроприводом</w:t>
            </w:r>
          </w:p>
        </w:tc>
      </w:tr>
      <w:tr w:rsidR="00FD5631" w:rsidRPr="00FD5631" w14:paraId="2B1855B6" w14:textId="77777777" w:rsidTr="00BD19BC">
        <w:trPr>
          <w:trHeight w:val="20"/>
        </w:trPr>
        <w:tc>
          <w:tcPr>
            <w:tcW w:w="1072" w:type="pct"/>
            <w:vMerge/>
          </w:tcPr>
          <w:p w14:paraId="44CF8910" w14:textId="77777777" w:rsidR="00134E7E" w:rsidRPr="00FD5631" w:rsidDel="002A1D54" w:rsidRDefault="00134E7E" w:rsidP="00134E7E"/>
        </w:tc>
        <w:tc>
          <w:tcPr>
            <w:tcW w:w="3928" w:type="pct"/>
          </w:tcPr>
          <w:p w14:paraId="68CA11C3" w14:textId="496279B1" w:rsidR="00134E7E" w:rsidRPr="00C4354F" w:rsidRDefault="00134E7E" w:rsidP="00134E7E">
            <w:pPr>
              <w:jc w:val="both"/>
            </w:pPr>
            <w:r w:rsidRPr="00C4354F">
              <w:t>Устройство и принцип работы полупроводниковых элементов, входящих в состав КИПиА особой сложности</w:t>
            </w:r>
          </w:p>
        </w:tc>
      </w:tr>
      <w:tr w:rsidR="00FD5631" w:rsidRPr="00FD5631" w14:paraId="0D74859E" w14:textId="77777777" w:rsidTr="00BD19BC">
        <w:trPr>
          <w:trHeight w:val="20"/>
        </w:trPr>
        <w:tc>
          <w:tcPr>
            <w:tcW w:w="1072" w:type="pct"/>
            <w:vMerge/>
          </w:tcPr>
          <w:p w14:paraId="5F9CE1DC" w14:textId="77777777" w:rsidR="00134E7E" w:rsidRPr="00FD5631" w:rsidDel="002A1D54" w:rsidRDefault="00134E7E" w:rsidP="00134E7E"/>
        </w:tc>
        <w:tc>
          <w:tcPr>
            <w:tcW w:w="3928" w:type="pct"/>
          </w:tcPr>
          <w:p w14:paraId="20919E59" w14:textId="2D13296A" w:rsidR="00134E7E" w:rsidRPr="00C4354F" w:rsidRDefault="00134E7E" w:rsidP="00134E7E">
            <w:pPr>
              <w:jc w:val="both"/>
            </w:pPr>
            <w:r w:rsidRPr="00C4354F">
              <w:t xml:space="preserve">Основы электроники, электротехники и радиотехники </w:t>
            </w:r>
          </w:p>
        </w:tc>
      </w:tr>
      <w:tr w:rsidR="00FD5631" w:rsidRPr="00FD5631" w14:paraId="2C294DA6" w14:textId="77777777" w:rsidTr="00BD19BC">
        <w:trPr>
          <w:trHeight w:val="20"/>
        </w:trPr>
        <w:tc>
          <w:tcPr>
            <w:tcW w:w="1072" w:type="pct"/>
            <w:vMerge/>
          </w:tcPr>
          <w:p w14:paraId="4A36A43D" w14:textId="77777777" w:rsidR="00134E7E" w:rsidRPr="00FD5631" w:rsidDel="002A1D54" w:rsidRDefault="00134E7E" w:rsidP="00134E7E"/>
        </w:tc>
        <w:tc>
          <w:tcPr>
            <w:tcW w:w="3928" w:type="pct"/>
          </w:tcPr>
          <w:p w14:paraId="2D478796" w14:textId="15D385B1" w:rsidR="00134E7E" w:rsidRPr="00C4354F" w:rsidRDefault="00134E7E" w:rsidP="00134E7E">
            <w:pPr>
              <w:jc w:val="both"/>
            </w:pPr>
            <w:r w:rsidRPr="00C4354F">
              <w:t>Способы механической и электрической регулировок сложных КИПиА</w:t>
            </w:r>
          </w:p>
        </w:tc>
      </w:tr>
      <w:tr w:rsidR="00FD5631" w:rsidRPr="00FD5631" w14:paraId="0A2B9069" w14:textId="77777777" w:rsidTr="00BD19BC">
        <w:trPr>
          <w:trHeight w:val="20"/>
        </w:trPr>
        <w:tc>
          <w:tcPr>
            <w:tcW w:w="1072" w:type="pct"/>
            <w:vMerge/>
          </w:tcPr>
          <w:p w14:paraId="4794B012" w14:textId="77777777" w:rsidR="00134E7E" w:rsidRPr="00FD5631" w:rsidDel="002A1D54" w:rsidRDefault="00134E7E" w:rsidP="00134E7E"/>
        </w:tc>
        <w:tc>
          <w:tcPr>
            <w:tcW w:w="3928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2E33896B" w14:textId="6EBC84A1" w:rsidR="00134E7E" w:rsidRPr="00C4354F" w:rsidRDefault="00134E7E" w:rsidP="00134E7E">
            <w:pPr>
              <w:jc w:val="both"/>
            </w:pPr>
            <w:r w:rsidRPr="00C4354F">
              <w:t>Способы наладки электронного усилителя</w:t>
            </w:r>
          </w:p>
        </w:tc>
      </w:tr>
      <w:tr w:rsidR="00FD5631" w:rsidRPr="00FD5631" w14:paraId="655A4318" w14:textId="77777777" w:rsidTr="00BD19BC">
        <w:trPr>
          <w:trHeight w:val="20"/>
        </w:trPr>
        <w:tc>
          <w:tcPr>
            <w:tcW w:w="1072" w:type="pct"/>
            <w:vMerge/>
          </w:tcPr>
          <w:p w14:paraId="444FCB02" w14:textId="77777777" w:rsidR="00134E7E" w:rsidRPr="00FD5631" w:rsidDel="002A1D54" w:rsidRDefault="00134E7E" w:rsidP="00134E7E"/>
        </w:tc>
        <w:tc>
          <w:tcPr>
            <w:tcW w:w="3928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442BF4C7" w14:textId="51391092" w:rsidR="00134E7E" w:rsidRPr="00C4354F" w:rsidRDefault="00134E7E" w:rsidP="00134E7E">
            <w:pPr>
              <w:jc w:val="both"/>
            </w:pPr>
            <w:r w:rsidRPr="00C4354F">
              <w:t>Принцип действия ультразвукового оборудования</w:t>
            </w:r>
          </w:p>
        </w:tc>
      </w:tr>
      <w:tr w:rsidR="00FD5631" w:rsidRPr="00FD5631" w14:paraId="45B2D8FC" w14:textId="77777777" w:rsidTr="00BD19BC">
        <w:trPr>
          <w:trHeight w:val="20"/>
        </w:trPr>
        <w:tc>
          <w:tcPr>
            <w:tcW w:w="1072" w:type="pct"/>
            <w:vMerge/>
          </w:tcPr>
          <w:p w14:paraId="52CCD086" w14:textId="77777777" w:rsidR="00134E7E" w:rsidRPr="00FD5631" w:rsidDel="002A1D54" w:rsidRDefault="00134E7E" w:rsidP="00134E7E"/>
        </w:tc>
        <w:tc>
          <w:tcPr>
            <w:tcW w:w="3928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16689899" w14:textId="153D8317" w:rsidR="00134E7E" w:rsidRPr="00C4354F" w:rsidRDefault="00134E7E" w:rsidP="00134E7E">
            <w:pPr>
              <w:jc w:val="both"/>
            </w:pPr>
            <w:r w:rsidRPr="00C4354F">
              <w:t>Способы наладки ультразвукового оборудования</w:t>
            </w:r>
          </w:p>
        </w:tc>
      </w:tr>
      <w:tr w:rsidR="00FD5631" w:rsidRPr="00FD5631" w14:paraId="044FE0B2" w14:textId="77777777" w:rsidTr="00BD19BC">
        <w:trPr>
          <w:trHeight w:val="20"/>
        </w:trPr>
        <w:tc>
          <w:tcPr>
            <w:tcW w:w="1072" w:type="pct"/>
            <w:vMerge/>
          </w:tcPr>
          <w:p w14:paraId="793B063F" w14:textId="77777777" w:rsidR="00134E7E" w:rsidRPr="00FD5631" w:rsidDel="002A1D54" w:rsidRDefault="00134E7E" w:rsidP="00134E7E"/>
        </w:tc>
        <w:tc>
          <w:tcPr>
            <w:tcW w:w="3928" w:type="pct"/>
          </w:tcPr>
          <w:p w14:paraId="686BA2C2" w14:textId="73DAB8DB" w:rsidR="00134E7E" w:rsidRPr="00C4354F" w:rsidRDefault="00134E7E" w:rsidP="00134E7E">
            <w:pPr>
              <w:jc w:val="both"/>
            </w:pPr>
            <w:r w:rsidRPr="00C4354F">
              <w:t>Способы установления режимов работы отдельных устройств, приборов и блоков</w:t>
            </w:r>
          </w:p>
        </w:tc>
      </w:tr>
      <w:tr w:rsidR="00FD5631" w:rsidRPr="00FD5631" w14:paraId="085CAA8F" w14:textId="77777777" w:rsidTr="00BD19BC">
        <w:trPr>
          <w:trHeight w:val="20"/>
        </w:trPr>
        <w:tc>
          <w:tcPr>
            <w:tcW w:w="1072" w:type="pct"/>
            <w:vMerge/>
          </w:tcPr>
          <w:p w14:paraId="076BB594" w14:textId="77777777" w:rsidR="00134E7E" w:rsidRPr="00FD5631" w:rsidDel="002A1D54" w:rsidRDefault="00134E7E" w:rsidP="00134E7E"/>
        </w:tc>
        <w:tc>
          <w:tcPr>
            <w:tcW w:w="3928" w:type="pct"/>
          </w:tcPr>
          <w:p w14:paraId="4A21A8FC" w14:textId="28F2AFE8" w:rsidR="00134E7E" w:rsidRPr="00C4354F" w:rsidRDefault="00134E7E" w:rsidP="00134E7E">
            <w:pPr>
              <w:jc w:val="both"/>
            </w:pPr>
            <w:r w:rsidRPr="00C4354F">
              <w:t>Способы регулирования блоков промышленных компьютеров</w:t>
            </w:r>
          </w:p>
        </w:tc>
      </w:tr>
      <w:tr w:rsidR="00FD5631" w:rsidRPr="00FD5631" w14:paraId="5C59EC8A" w14:textId="77777777" w:rsidTr="00BD19BC">
        <w:trPr>
          <w:trHeight w:val="20"/>
        </w:trPr>
        <w:tc>
          <w:tcPr>
            <w:tcW w:w="1072" w:type="pct"/>
            <w:vMerge/>
          </w:tcPr>
          <w:p w14:paraId="06458F1A" w14:textId="77777777" w:rsidR="00134E7E" w:rsidRPr="00FD5631" w:rsidDel="002A1D54" w:rsidRDefault="00134E7E" w:rsidP="00134E7E"/>
        </w:tc>
        <w:tc>
          <w:tcPr>
            <w:tcW w:w="3928" w:type="pct"/>
          </w:tcPr>
          <w:p w14:paraId="358F7A77" w14:textId="015324FC" w:rsidR="00134E7E" w:rsidRPr="00C4354F" w:rsidRDefault="00134E7E" w:rsidP="00134E7E">
            <w:pPr>
              <w:jc w:val="both"/>
            </w:pPr>
            <w:r w:rsidRPr="00C4354F">
              <w:t>Способы регулирования стабилизированных источников питания</w:t>
            </w:r>
          </w:p>
        </w:tc>
      </w:tr>
      <w:tr w:rsidR="00FD5631" w:rsidRPr="00FD5631" w14:paraId="26ED7966" w14:textId="77777777" w:rsidTr="00BD19BC">
        <w:trPr>
          <w:trHeight w:val="20"/>
        </w:trPr>
        <w:tc>
          <w:tcPr>
            <w:tcW w:w="1072" w:type="pct"/>
            <w:vMerge/>
          </w:tcPr>
          <w:p w14:paraId="00D444A6" w14:textId="77777777" w:rsidR="00134E7E" w:rsidRPr="00FD5631" w:rsidDel="002A1D54" w:rsidRDefault="00134E7E" w:rsidP="00134E7E"/>
        </w:tc>
        <w:tc>
          <w:tcPr>
            <w:tcW w:w="3928" w:type="pct"/>
          </w:tcPr>
          <w:p w14:paraId="6A5A57F6" w14:textId="6DBE98E2" w:rsidR="00134E7E" w:rsidRPr="00C4354F" w:rsidRDefault="00134E7E" w:rsidP="00134E7E">
            <w:pPr>
              <w:jc w:val="both"/>
            </w:pPr>
            <w:r w:rsidRPr="00C4354F">
              <w:t>Принципы кодирования и декодирования в системах телемеханики</w:t>
            </w:r>
          </w:p>
        </w:tc>
      </w:tr>
      <w:tr w:rsidR="00FD5631" w:rsidRPr="00FD5631" w14:paraId="63B56207" w14:textId="77777777" w:rsidTr="00BD19BC">
        <w:trPr>
          <w:trHeight w:val="20"/>
        </w:trPr>
        <w:tc>
          <w:tcPr>
            <w:tcW w:w="1072" w:type="pct"/>
            <w:vMerge/>
          </w:tcPr>
          <w:p w14:paraId="7F56F4C0" w14:textId="77777777" w:rsidR="00134E7E" w:rsidRPr="00FD5631" w:rsidDel="002A1D54" w:rsidRDefault="00134E7E" w:rsidP="00134E7E"/>
        </w:tc>
        <w:tc>
          <w:tcPr>
            <w:tcW w:w="3928" w:type="pct"/>
          </w:tcPr>
          <w:p w14:paraId="45F85A84" w14:textId="43FBFEED" w:rsidR="00134E7E" w:rsidRPr="00C4354F" w:rsidRDefault="00134E7E" w:rsidP="00134E7E">
            <w:pPr>
              <w:jc w:val="both"/>
            </w:pPr>
            <w:r w:rsidRPr="00C4354F">
              <w:t>Способы наладки цифровых следящих систем</w:t>
            </w:r>
          </w:p>
        </w:tc>
      </w:tr>
      <w:tr w:rsidR="00FD5631" w:rsidRPr="00FD5631" w14:paraId="7922FD16" w14:textId="77777777" w:rsidTr="00BD19BC">
        <w:trPr>
          <w:trHeight w:val="20"/>
        </w:trPr>
        <w:tc>
          <w:tcPr>
            <w:tcW w:w="1072" w:type="pct"/>
            <w:vMerge/>
          </w:tcPr>
          <w:p w14:paraId="407E8BD9" w14:textId="77777777" w:rsidR="00134E7E" w:rsidRPr="00FD5631" w:rsidDel="002A1D54" w:rsidRDefault="00134E7E" w:rsidP="00134E7E"/>
        </w:tc>
        <w:tc>
          <w:tcPr>
            <w:tcW w:w="3928" w:type="pct"/>
          </w:tcPr>
          <w:p w14:paraId="51C7CD7C" w14:textId="356FB3F9" w:rsidR="00134E7E" w:rsidRPr="00C4354F" w:rsidRDefault="00134E7E" w:rsidP="00134E7E">
            <w:pPr>
              <w:jc w:val="both"/>
            </w:pPr>
            <w:r w:rsidRPr="00C4354F">
              <w:t>Устройство, назначение и принцип работы радиотехнических систем и приборов</w:t>
            </w:r>
          </w:p>
        </w:tc>
      </w:tr>
      <w:tr w:rsidR="00FD5631" w:rsidRPr="00FD5631" w14:paraId="70999CE1" w14:textId="77777777" w:rsidTr="00BD19BC">
        <w:trPr>
          <w:trHeight w:val="20"/>
        </w:trPr>
        <w:tc>
          <w:tcPr>
            <w:tcW w:w="1072" w:type="pct"/>
            <w:vMerge/>
          </w:tcPr>
          <w:p w14:paraId="627DA449" w14:textId="77777777" w:rsidR="00134E7E" w:rsidRPr="00FD5631" w:rsidDel="002A1D54" w:rsidRDefault="00134E7E" w:rsidP="00134E7E"/>
        </w:tc>
        <w:tc>
          <w:tcPr>
            <w:tcW w:w="3928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09147358" w14:textId="19582430" w:rsidR="00134E7E" w:rsidRPr="00C4354F" w:rsidRDefault="00134E7E" w:rsidP="00134E7E">
            <w:pPr>
              <w:jc w:val="both"/>
            </w:pPr>
            <w:r w:rsidRPr="00C4354F">
              <w:t>Назначение, конструкция, принцип действия бесконтактных логических элементов</w:t>
            </w:r>
          </w:p>
        </w:tc>
      </w:tr>
      <w:tr w:rsidR="00FD5631" w:rsidRPr="00FD5631" w14:paraId="155ACB00" w14:textId="77777777" w:rsidTr="00BD19BC">
        <w:trPr>
          <w:trHeight w:val="20"/>
        </w:trPr>
        <w:tc>
          <w:tcPr>
            <w:tcW w:w="1072" w:type="pct"/>
            <w:vMerge/>
          </w:tcPr>
          <w:p w14:paraId="5024607E" w14:textId="77777777" w:rsidR="00134E7E" w:rsidRPr="00FD5631" w:rsidDel="002A1D54" w:rsidRDefault="00134E7E" w:rsidP="00134E7E"/>
        </w:tc>
        <w:tc>
          <w:tcPr>
            <w:tcW w:w="3928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1E96AC40" w14:textId="6570F8E9" w:rsidR="00134E7E" w:rsidRPr="00C4354F" w:rsidRDefault="00134E7E" w:rsidP="00134E7E">
            <w:pPr>
              <w:jc w:val="both"/>
            </w:pPr>
            <w:r w:rsidRPr="00C4354F">
              <w:t>Правила проверки бесконтактных логических элементов</w:t>
            </w:r>
          </w:p>
        </w:tc>
      </w:tr>
      <w:tr w:rsidR="00FD5631" w:rsidRPr="00FD5631" w14:paraId="6B8048CA" w14:textId="77777777" w:rsidTr="00BD19BC">
        <w:trPr>
          <w:trHeight w:val="20"/>
        </w:trPr>
        <w:tc>
          <w:tcPr>
            <w:tcW w:w="1072" w:type="pct"/>
            <w:vMerge/>
          </w:tcPr>
          <w:p w14:paraId="572A77DF" w14:textId="77777777" w:rsidR="00134E7E" w:rsidRPr="00FD5631" w:rsidDel="002A1D54" w:rsidRDefault="00134E7E" w:rsidP="00134E7E"/>
        </w:tc>
        <w:tc>
          <w:tcPr>
            <w:tcW w:w="3928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13457AAF" w14:textId="3A09FAAE" w:rsidR="00134E7E" w:rsidRPr="00C4354F" w:rsidRDefault="00134E7E" w:rsidP="00134E7E">
            <w:pPr>
              <w:jc w:val="both"/>
            </w:pPr>
            <w:r w:rsidRPr="00C4354F">
              <w:t>Элементы и устройства программного управления электроприводом</w:t>
            </w:r>
          </w:p>
        </w:tc>
      </w:tr>
      <w:tr w:rsidR="00FD5631" w:rsidRPr="00FD5631" w14:paraId="61685936" w14:textId="77777777" w:rsidTr="00BD19BC">
        <w:trPr>
          <w:trHeight w:val="20"/>
        </w:trPr>
        <w:tc>
          <w:tcPr>
            <w:tcW w:w="1072" w:type="pct"/>
            <w:vMerge/>
          </w:tcPr>
          <w:p w14:paraId="33755695" w14:textId="77777777" w:rsidR="00134E7E" w:rsidRPr="00FD5631" w:rsidDel="002A1D54" w:rsidRDefault="00134E7E" w:rsidP="00134E7E"/>
        </w:tc>
        <w:tc>
          <w:tcPr>
            <w:tcW w:w="3928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37876CDE" w14:textId="2BE2BE9A" w:rsidR="00134E7E" w:rsidRPr="00C4354F" w:rsidRDefault="00134E7E" w:rsidP="00134E7E">
            <w:pPr>
              <w:jc w:val="both"/>
            </w:pPr>
            <w:r w:rsidRPr="00C4354F">
              <w:t>Порядок наладки устройств программного управления электроприводом</w:t>
            </w:r>
          </w:p>
        </w:tc>
      </w:tr>
      <w:tr w:rsidR="00FD5631" w:rsidRPr="00FD5631" w14:paraId="7CDE5497" w14:textId="77777777" w:rsidTr="00BD19BC">
        <w:trPr>
          <w:trHeight w:val="20"/>
        </w:trPr>
        <w:tc>
          <w:tcPr>
            <w:tcW w:w="1072" w:type="pct"/>
            <w:vMerge/>
          </w:tcPr>
          <w:p w14:paraId="7B336147" w14:textId="77777777" w:rsidR="00134E7E" w:rsidRPr="00FD5631" w:rsidDel="002A1D54" w:rsidRDefault="00134E7E" w:rsidP="00134E7E"/>
        </w:tc>
        <w:tc>
          <w:tcPr>
            <w:tcW w:w="3928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7D27D9E0" w14:textId="0C8CDB57" w:rsidR="00134E7E" w:rsidRPr="00C4354F" w:rsidRDefault="00134E7E" w:rsidP="00134E7E">
            <w:pPr>
              <w:jc w:val="both"/>
            </w:pPr>
            <w:r w:rsidRPr="00C4354F">
              <w:t>Виды, назначение и область применения усилителей и преобразователей</w:t>
            </w:r>
          </w:p>
        </w:tc>
      </w:tr>
      <w:tr w:rsidR="00FD5631" w:rsidRPr="00FD5631" w14:paraId="5962F5A9" w14:textId="77777777" w:rsidTr="00BD19BC">
        <w:trPr>
          <w:trHeight w:val="20"/>
        </w:trPr>
        <w:tc>
          <w:tcPr>
            <w:tcW w:w="1072" w:type="pct"/>
            <w:vMerge/>
          </w:tcPr>
          <w:p w14:paraId="78602C8C" w14:textId="77777777" w:rsidR="00134E7E" w:rsidRPr="00FD5631" w:rsidDel="002A1D54" w:rsidRDefault="00134E7E" w:rsidP="00134E7E"/>
        </w:tc>
        <w:tc>
          <w:tcPr>
            <w:tcW w:w="3928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1C99F544" w14:textId="12C744E4" w:rsidR="00134E7E" w:rsidRPr="00C4354F" w:rsidRDefault="00134E7E" w:rsidP="00134E7E">
            <w:pPr>
              <w:jc w:val="both"/>
            </w:pPr>
            <w:r w:rsidRPr="00C4354F">
              <w:t>Виды, принцип действия и назначение электромашинного преобразователя</w:t>
            </w:r>
          </w:p>
        </w:tc>
      </w:tr>
      <w:tr w:rsidR="00FD5631" w:rsidRPr="00FD5631" w14:paraId="3AA6921C" w14:textId="77777777" w:rsidTr="00BD19BC">
        <w:trPr>
          <w:trHeight w:val="20"/>
        </w:trPr>
        <w:tc>
          <w:tcPr>
            <w:tcW w:w="1072" w:type="pct"/>
            <w:vMerge/>
          </w:tcPr>
          <w:p w14:paraId="44774AEE" w14:textId="77777777" w:rsidR="00134E7E" w:rsidRPr="00FD5631" w:rsidDel="002A1D54" w:rsidRDefault="00134E7E" w:rsidP="00134E7E"/>
        </w:tc>
        <w:tc>
          <w:tcPr>
            <w:tcW w:w="3928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2F8273F0" w14:textId="01AA9FB8" w:rsidR="00134E7E" w:rsidRPr="00C4354F" w:rsidRDefault="00134E7E" w:rsidP="00134E7E">
            <w:pPr>
              <w:jc w:val="both"/>
            </w:pPr>
            <w:r w:rsidRPr="00C4354F">
              <w:t>Способы наладки электромашинных преобразователей</w:t>
            </w:r>
          </w:p>
        </w:tc>
      </w:tr>
      <w:tr w:rsidR="00FD5631" w:rsidRPr="00FD5631" w14:paraId="3F6BEBB8" w14:textId="77777777" w:rsidTr="00BD19BC">
        <w:trPr>
          <w:trHeight w:val="20"/>
        </w:trPr>
        <w:tc>
          <w:tcPr>
            <w:tcW w:w="1072" w:type="pct"/>
            <w:vMerge/>
          </w:tcPr>
          <w:p w14:paraId="2340006F" w14:textId="77777777" w:rsidR="00134E7E" w:rsidRPr="00FD5631" w:rsidDel="002A1D54" w:rsidRDefault="00134E7E" w:rsidP="00134E7E"/>
        </w:tc>
        <w:tc>
          <w:tcPr>
            <w:tcW w:w="3928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695D6801" w14:textId="09BE14DD" w:rsidR="00134E7E" w:rsidRPr="00C4354F" w:rsidRDefault="00134E7E" w:rsidP="00134E7E">
            <w:pPr>
              <w:jc w:val="both"/>
            </w:pPr>
            <w:r w:rsidRPr="00C4354F">
              <w:t>Виды, принцип действия и назначение магнитного усилителя</w:t>
            </w:r>
          </w:p>
        </w:tc>
      </w:tr>
      <w:tr w:rsidR="00FD5631" w:rsidRPr="00FD5631" w14:paraId="55D944BA" w14:textId="77777777" w:rsidTr="00BD19BC">
        <w:trPr>
          <w:trHeight w:val="20"/>
        </w:trPr>
        <w:tc>
          <w:tcPr>
            <w:tcW w:w="1072" w:type="pct"/>
            <w:vMerge/>
          </w:tcPr>
          <w:p w14:paraId="2A3EC743" w14:textId="77777777" w:rsidR="00134E7E" w:rsidRPr="00FD5631" w:rsidDel="002A1D54" w:rsidRDefault="00134E7E" w:rsidP="00134E7E"/>
        </w:tc>
        <w:tc>
          <w:tcPr>
            <w:tcW w:w="3928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456F31E0" w14:textId="5C330C8C" w:rsidR="00134E7E" w:rsidRPr="00C4354F" w:rsidRDefault="00134E7E" w:rsidP="00134E7E">
            <w:pPr>
              <w:jc w:val="both"/>
            </w:pPr>
            <w:r w:rsidRPr="00C4354F">
              <w:t>Способы наладки магнитного усилителя</w:t>
            </w:r>
          </w:p>
        </w:tc>
      </w:tr>
      <w:tr w:rsidR="00FD5631" w:rsidRPr="00FD5631" w14:paraId="47739E89" w14:textId="77777777" w:rsidTr="00BD19BC">
        <w:trPr>
          <w:trHeight w:val="20"/>
        </w:trPr>
        <w:tc>
          <w:tcPr>
            <w:tcW w:w="1072" w:type="pct"/>
            <w:vMerge/>
          </w:tcPr>
          <w:p w14:paraId="0B2E720F" w14:textId="77777777" w:rsidR="00134E7E" w:rsidRPr="00FD5631" w:rsidDel="002A1D54" w:rsidRDefault="00134E7E" w:rsidP="00134E7E"/>
        </w:tc>
        <w:tc>
          <w:tcPr>
            <w:tcW w:w="3928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0FDA5ECD" w14:textId="2D75326A" w:rsidR="00134E7E" w:rsidRPr="00C4354F" w:rsidRDefault="00134E7E" w:rsidP="00134E7E">
            <w:pPr>
              <w:jc w:val="both"/>
            </w:pPr>
            <w:r w:rsidRPr="00C4354F">
              <w:t>Виды, принцип действия и назначение электронного усилителя</w:t>
            </w:r>
          </w:p>
        </w:tc>
      </w:tr>
      <w:tr w:rsidR="00FD5631" w:rsidRPr="00FD5631" w14:paraId="5ED28F69" w14:textId="77777777" w:rsidTr="00BD19BC">
        <w:trPr>
          <w:trHeight w:val="20"/>
        </w:trPr>
        <w:tc>
          <w:tcPr>
            <w:tcW w:w="1072" w:type="pct"/>
            <w:vMerge/>
          </w:tcPr>
          <w:p w14:paraId="3995D339" w14:textId="77777777" w:rsidR="00134E7E" w:rsidRPr="00FD5631" w:rsidDel="002A1D54" w:rsidRDefault="00134E7E" w:rsidP="00134E7E"/>
        </w:tc>
        <w:tc>
          <w:tcPr>
            <w:tcW w:w="3928" w:type="pct"/>
          </w:tcPr>
          <w:p w14:paraId="43D5094C" w14:textId="2D7C1849" w:rsidR="00134E7E" w:rsidRPr="00C4354F" w:rsidRDefault="00134E7E" w:rsidP="00134E7E">
            <w:pPr>
              <w:jc w:val="both"/>
            </w:pPr>
            <w:r w:rsidRPr="00C4354F">
              <w:t>Виды, устройство и область применения тиристорных преобразователей</w:t>
            </w:r>
          </w:p>
        </w:tc>
      </w:tr>
      <w:tr w:rsidR="00FD5631" w:rsidRPr="00FD5631" w14:paraId="498ED2ED" w14:textId="77777777" w:rsidTr="00BD19BC">
        <w:trPr>
          <w:trHeight w:val="20"/>
        </w:trPr>
        <w:tc>
          <w:tcPr>
            <w:tcW w:w="1072" w:type="pct"/>
            <w:vMerge/>
          </w:tcPr>
          <w:p w14:paraId="4ED49113" w14:textId="77777777" w:rsidR="00134E7E" w:rsidRPr="00FD5631" w:rsidDel="002A1D54" w:rsidRDefault="00134E7E" w:rsidP="00134E7E"/>
        </w:tc>
        <w:tc>
          <w:tcPr>
            <w:tcW w:w="3928" w:type="pct"/>
          </w:tcPr>
          <w:p w14:paraId="4BCE6F40" w14:textId="0CBC752D" w:rsidR="00134E7E" w:rsidRPr="00C4354F" w:rsidRDefault="00134E7E" w:rsidP="00134E7E">
            <w:pPr>
              <w:jc w:val="both"/>
            </w:pPr>
            <w:r w:rsidRPr="00C4354F">
              <w:t>Конструкция тиристорных электроприводов постоянного тока</w:t>
            </w:r>
          </w:p>
        </w:tc>
      </w:tr>
      <w:tr w:rsidR="00FD5631" w:rsidRPr="00FD5631" w14:paraId="0F241033" w14:textId="77777777" w:rsidTr="00BD19BC">
        <w:trPr>
          <w:trHeight w:val="20"/>
        </w:trPr>
        <w:tc>
          <w:tcPr>
            <w:tcW w:w="1072" w:type="pct"/>
            <w:vMerge/>
          </w:tcPr>
          <w:p w14:paraId="073E9E6D" w14:textId="77777777" w:rsidR="00134E7E" w:rsidRPr="00FD5631" w:rsidDel="002A1D54" w:rsidRDefault="00134E7E" w:rsidP="00134E7E"/>
        </w:tc>
        <w:tc>
          <w:tcPr>
            <w:tcW w:w="3928" w:type="pct"/>
          </w:tcPr>
          <w:p w14:paraId="0850644A" w14:textId="34E7EBDB" w:rsidR="00134E7E" w:rsidRPr="00C4354F" w:rsidRDefault="00134E7E" w:rsidP="00134E7E">
            <w:pPr>
              <w:jc w:val="both"/>
            </w:pPr>
            <w:r w:rsidRPr="00C4354F">
              <w:t>Конструкция электроприводов переменного тока</w:t>
            </w:r>
          </w:p>
        </w:tc>
      </w:tr>
      <w:tr w:rsidR="00FD5631" w:rsidRPr="00FD5631" w14:paraId="40167D13" w14:textId="77777777" w:rsidTr="00BD19BC">
        <w:trPr>
          <w:trHeight w:val="20"/>
        </w:trPr>
        <w:tc>
          <w:tcPr>
            <w:tcW w:w="1072" w:type="pct"/>
            <w:vMerge/>
          </w:tcPr>
          <w:p w14:paraId="758E3989" w14:textId="77777777" w:rsidR="00134E7E" w:rsidRPr="00FD5631" w:rsidDel="002A1D54" w:rsidRDefault="00134E7E" w:rsidP="00134E7E"/>
        </w:tc>
        <w:tc>
          <w:tcPr>
            <w:tcW w:w="3928" w:type="pct"/>
          </w:tcPr>
          <w:p w14:paraId="6C4221C5" w14:textId="4050065A" w:rsidR="00134E7E" w:rsidRPr="00C4354F" w:rsidRDefault="00134E7E" w:rsidP="00134E7E">
            <w:pPr>
              <w:jc w:val="both"/>
            </w:pPr>
            <w:r w:rsidRPr="00C4354F">
              <w:t>Конструкция дискретных и вентильных электроприводов</w:t>
            </w:r>
          </w:p>
        </w:tc>
      </w:tr>
      <w:tr w:rsidR="00FD5631" w:rsidRPr="00FD5631" w14:paraId="56D19DC1" w14:textId="77777777" w:rsidTr="00BD19BC">
        <w:trPr>
          <w:trHeight w:val="20"/>
        </w:trPr>
        <w:tc>
          <w:tcPr>
            <w:tcW w:w="1072" w:type="pct"/>
            <w:vMerge/>
          </w:tcPr>
          <w:p w14:paraId="6F4DFB21" w14:textId="77777777" w:rsidR="00134E7E" w:rsidRPr="00FD5631" w:rsidDel="002A1D54" w:rsidRDefault="00134E7E" w:rsidP="00134E7E"/>
        </w:tc>
        <w:tc>
          <w:tcPr>
            <w:tcW w:w="3928" w:type="pct"/>
          </w:tcPr>
          <w:p w14:paraId="1DA8264A" w14:textId="591083B5" w:rsidR="00134E7E" w:rsidRPr="00C4354F" w:rsidRDefault="00134E7E" w:rsidP="00134E7E">
            <w:pPr>
              <w:jc w:val="both"/>
            </w:pPr>
            <w:r w:rsidRPr="00C4354F">
              <w:t>Способы наладки электроприводов</w:t>
            </w:r>
          </w:p>
        </w:tc>
      </w:tr>
      <w:tr w:rsidR="00FD5631" w:rsidRPr="00FD5631" w14:paraId="1897A400" w14:textId="77777777" w:rsidTr="00BD19BC">
        <w:trPr>
          <w:trHeight w:val="20"/>
        </w:trPr>
        <w:tc>
          <w:tcPr>
            <w:tcW w:w="1072" w:type="pct"/>
            <w:vMerge/>
          </w:tcPr>
          <w:p w14:paraId="429DC9C8" w14:textId="77777777" w:rsidR="00134E7E" w:rsidRPr="00FD5631" w:rsidDel="002A1D54" w:rsidRDefault="00134E7E" w:rsidP="00134E7E"/>
        </w:tc>
        <w:tc>
          <w:tcPr>
            <w:tcW w:w="3928" w:type="pct"/>
          </w:tcPr>
          <w:p w14:paraId="3A52E13D" w14:textId="558C5202" w:rsidR="00134E7E" w:rsidRPr="00C4354F" w:rsidRDefault="00134E7E" w:rsidP="00FC0336">
            <w:pPr>
              <w:jc w:val="both"/>
            </w:pPr>
            <w:r w:rsidRPr="00C4354F">
              <w:t>Поняти</w:t>
            </w:r>
            <w:r w:rsidR="00FC0336">
              <w:t>е</w:t>
            </w:r>
            <w:r w:rsidRPr="00C4354F">
              <w:t xml:space="preserve"> о целевых механизмах автоматических линий</w:t>
            </w:r>
          </w:p>
        </w:tc>
      </w:tr>
      <w:tr w:rsidR="00FD5631" w:rsidRPr="00FD5631" w14:paraId="07B7B45B" w14:textId="77777777" w:rsidTr="00BD19BC">
        <w:trPr>
          <w:trHeight w:val="20"/>
        </w:trPr>
        <w:tc>
          <w:tcPr>
            <w:tcW w:w="1072" w:type="pct"/>
            <w:vMerge/>
          </w:tcPr>
          <w:p w14:paraId="0C7B4861" w14:textId="77777777" w:rsidR="00134E7E" w:rsidRPr="00FD5631" w:rsidDel="002A1D54" w:rsidRDefault="00134E7E" w:rsidP="00134E7E"/>
        </w:tc>
        <w:tc>
          <w:tcPr>
            <w:tcW w:w="3928" w:type="pct"/>
          </w:tcPr>
          <w:p w14:paraId="70946370" w14:textId="47D634A5" w:rsidR="00134E7E" w:rsidRPr="00C4354F" w:rsidRDefault="00134E7E" w:rsidP="00134E7E">
            <w:pPr>
              <w:jc w:val="both"/>
            </w:pPr>
            <w:r w:rsidRPr="00C4354F">
              <w:t>Контрольные устройства автоматических линий</w:t>
            </w:r>
          </w:p>
        </w:tc>
      </w:tr>
      <w:tr w:rsidR="00FD5631" w:rsidRPr="00FD5631" w14:paraId="55F845B8" w14:textId="77777777" w:rsidTr="00BD19BC">
        <w:trPr>
          <w:trHeight w:val="20"/>
        </w:trPr>
        <w:tc>
          <w:tcPr>
            <w:tcW w:w="1072" w:type="pct"/>
            <w:vMerge/>
          </w:tcPr>
          <w:p w14:paraId="2D8EB37E" w14:textId="77777777" w:rsidR="00134E7E" w:rsidRPr="00FD5631" w:rsidDel="002A1D54" w:rsidRDefault="00134E7E" w:rsidP="00134E7E"/>
        </w:tc>
        <w:tc>
          <w:tcPr>
            <w:tcW w:w="3928" w:type="pct"/>
          </w:tcPr>
          <w:p w14:paraId="5688B799" w14:textId="7FAE680B" w:rsidR="00134E7E" w:rsidRPr="00C4354F" w:rsidRDefault="00134E7E" w:rsidP="00134E7E">
            <w:pPr>
              <w:jc w:val="both"/>
            </w:pPr>
            <w:r w:rsidRPr="00C4354F">
              <w:t>Поворотно-фиксирующие устройства автоматических линий</w:t>
            </w:r>
          </w:p>
        </w:tc>
      </w:tr>
      <w:tr w:rsidR="00FD5631" w:rsidRPr="00FD5631" w14:paraId="580CB0A1" w14:textId="77777777" w:rsidTr="00BD19BC">
        <w:trPr>
          <w:trHeight w:val="20"/>
        </w:trPr>
        <w:tc>
          <w:tcPr>
            <w:tcW w:w="1072" w:type="pct"/>
            <w:vMerge/>
          </w:tcPr>
          <w:p w14:paraId="30977538" w14:textId="77777777" w:rsidR="00134E7E" w:rsidRPr="00FD5631" w:rsidDel="002A1D54" w:rsidRDefault="00134E7E" w:rsidP="00134E7E"/>
        </w:tc>
        <w:tc>
          <w:tcPr>
            <w:tcW w:w="3928" w:type="pct"/>
          </w:tcPr>
          <w:p w14:paraId="3D78A2DC" w14:textId="60DA607C" w:rsidR="00134E7E" w:rsidRPr="00C4354F" w:rsidRDefault="00134E7E" w:rsidP="00134E7E">
            <w:pPr>
              <w:jc w:val="both"/>
            </w:pPr>
            <w:r w:rsidRPr="00C4354F">
              <w:t>Транспортные системы автоматических линий</w:t>
            </w:r>
          </w:p>
        </w:tc>
      </w:tr>
      <w:tr w:rsidR="00FD5631" w:rsidRPr="00FD5631" w14:paraId="00B64BBE" w14:textId="77777777" w:rsidTr="00BD19BC">
        <w:trPr>
          <w:trHeight w:val="20"/>
        </w:trPr>
        <w:tc>
          <w:tcPr>
            <w:tcW w:w="1072" w:type="pct"/>
            <w:vMerge/>
          </w:tcPr>
          <w:p w14:paraId="79E1011A" w14:textId="77777777" w:rsidR="00134E7E" w:rsidRPr="00FD5631" w:rsidDel="002A1D54" w:rsidRDefault="00134E7E" w:rsidP="00134E7E"/>
        </w:tc>
        <w:tc>
          <w:tcPr>
            <w:tcW w:w="3928" w:type="pct"/>
          </w:tcPr>
          <w:p w14:paraId="47F442DF" w14:textId="34B463DE" w:rsidR="00134E7E" w:rsidRPr="00C4354F" w:rsidRDefault="00134E7E" w:rsidP="00134E7E">
            <w:pPr>
              <w:jc w:val="both"/>
            </w:pPr>
            <w:r w:rsidRPr="00C4354F">
              <w:t>Основы телемеханики, гидравлики, пневматики</w:t>
            </w:r>
          </w:p>
        </w:tc>
      </w:tr>
      <w:tr w:rsidR="00FD5631" w:rsidRPr="00FD5631" w14:paraId="57BF4DEF" w14:textId="77777777" w:rsidTr="00BD19BC">
        <w:trPr>
          <w:trHeight w:val="20"/>
        </w:trPr>
        <w:tc>
          <w:tcPr>
            <w:tcW w:w="1072" w:type="pct"/>
            <w:vMerge/>
          </w:tcPr>
          <w:p w14:paraId="77CAB458" w14:textId="77777777" w:rsidR="00134E7E" w:rsidRPr="00FD5631" w:rsidDel="002A1D54" w:rsidRDefault="00134E7E" w:rsidP="00134E7E"/>
        </w:tc>
        <w:tc>
          <w:tcPr>
            <w:tcW w:w="3928" w:type="pct"/>
          </w:tcPr>
          <w:p w14:paraId="36759419" w14:textId="076807EE" w:rsidR="00134E7E" w:rsidRPr="00C4354F" w:rsidRDefault="00134E7E" w:rsidP="00134E7E">
            <w:pPr>
              <w:jc w:val="both"/>
            </w:pPr>
            <w:r w:rsidRPr="00C4354F">
              <w:t>Основы программирования</w:t>
            </w:r>
          </w:p>
        </w:tc>
      </w:tr>
      <w:tr w:rsidR="00FD5631" w:rsidRPr="00FD5631" w14:paraId="2067C3A9" w14:textId="77777777" w:rsidTr="00BD19BC">
        <w:trPr>
          <w:trHeight w:val="20"/>
        </w:trPr>
        <w:tc>
          <w:tcPr>
            <w:tcW w:w="1072" w:type="pct"/>
            <w:vMerge/>
          </w:tcPr>
          <w:p w14:paraId="611DB545" w14:textId="77777777" w:rsidR="00134E7E" w:rsidRPr="00FD5631" w:rsidDel="002A1D54" w:rsidRDefault="00134E7E" w:rsidP="00134E7E"/>
        </w:tc>
        <w:tc>
          <w:tcPr>
            <w:tcW w:w="3928" w:type="pct"/>
          </w:tcPr>
          <w:p w14:paraId="4BC0040A" w14:textId="3D04E57E" w:rsidR="00134E7E" w:rsidRPr="00C4354F" w:rsidRDefault="00134E7E" w:rsidP="00134E7E">
            <w:pPr>
              <w:jc w:val="both"/>
            </w:pPr>
            <w:r w:rsidRPr="00C4354F">
              <w:t>Методы расчета отдельных элементов регулирующих систем</w:t>
            </w:r>
          </w:p>
        </w:tc>
      </w:tr>
      <w:tr w:rsidR="00FD5631" w:rsidRPr="00FD5631" w14:paraId="6768BC66" w14:textId="77777777" w:rsidTr="00BD19BC">
        <w:trPr>
          <w:trHeight w:val="20"/>
        </w:trPr>
        <w:tc>
          <w:tcPr>
            <w:tcW w:w="1072" w:type="pct"/>
            <w:vMerge/>
          </w:tcPr>
          <w:p w14:paraId="47C9DD92" w14:textId="77777777" w:rsidR="00134E7E" w:rsidRPr="00FD5631" w:rsidDel="002A1D54" w:rsidRDefault="00134E7E" w:rsidP="00134E7E"/>
        </w:tc>
        <w:tc>
          <w:tcPr>
            <w:tcW w:w="3928" w:type="pct"/>
          </w:tcPr>
          <w:p w14:paraId="26460634" w14:textId="7FE4D6CE" w:rsidR="00134E7E" w:rsidRPr="00C4354F" w:rsidRDefault="00134E7E" w:rsidP="00134E7E">
            <w:pPr>
              <w:jc w:val="both"/>
            </w:pPr>
            <w:r w:rsidRPr="00C4354F">
              <w:t>Способы наладки электрических блоков и сложных регуляторов</w:t>
            </w:r>
          </w:p>
        </w:tc>
      </w:tr>
      <w:tr w:rsidR="00FD5631" w:rsidRPr="00FD5631" w14:paraId="5D2714D4" w14:textId="77777777" w:rsidTr="00BD19BC">
        <w:trPr>
          <w:trHeight w:val="20"/>
        </w:trPr>
        <w:tc>
          <w:tcPr>
            <w:tcW w:w="1072" w:type="pct"/>
            <w:vMerge/>
          </w:tcPr>
          <w:p w14:paraId="38108825" w14:textId="77777777" w:rsidR="00134E7E" w:rsidRPr="00FD5631" w:rsidDel="002A1D54" w:rsidRDefault="00134E7E" w:rsidP="00134E7E"/>
        </w:tc>
        <w:tc>
          <w:tcPr>
            <w:tcW w:w="3928" w:type="pct"/>
          </w:tcPr>
          <w:p w14:paraId="6D43CD47" w14:textId="09119A58" w:rsidR="00134E7E" w:rsidRPr="00C4354F" w:rsidRDefault="00134E7E" w:rsidP="00134E7E">
            <w:pPr>
              <w:jc w:val="both"/>
            </w:pPr>
            <w:r w:rsidRPr="00C4354F">
              <w:t>Конструкция, назначение и принцип действия счетно-суммирующих машин</w:t>
            </w:r>
          </w:p>
        </w:tc>
      </w:tr>
      <w:tr w:rsidR="00FD5631" w:rsidRPr="00FD5631" w14:paraId="05D3B244" w14:textId="77777777" w:rsidTr="00BD19BC">
        <w:trPr>
          <w:trHeight w:val="20"/>
        </w:trPr>
        <w:tc>
          <w:tcPr>
            <w:tcW w:w="1072" w:type="pct"/>
            <w:vMerge/>
          </w:tcPr>
          <w:p w14:paraId="3F56E28E" w14:textId="77777777" w:rsidR="00134E7E" w:rsidRPr="00FD5631" w:rsidDel="002A1D54" w:rsidRDefault="00134E7E" w:rsidP="00134E7E"/>
        </w:tc>
        <w:tc>
          <w:tcPr>
            <w:tcW w:w="3928" w:type="pct"/>
          </w:tcPr>
          <w:p w14:paraId="033E3DC0" w14:textId="035ADF0A" w:rsidR="00134E7E" w:rsidRPr="00C4354F" w:rsidRDefault="00134E7E" w:rsidP="00134E7E">
            <w:pPr>
              <w:jc w:val="both"/>
            </w:pPr>
            <w:r w:rsidRPr="00C4354F">
              <w:t>Конструкция, назначение и принцип действия управляющих машин</w:t>
            </w:r>
          </w:p>
        </w:tc>
      </w:tr>
      <w:tr w:rsidR="00FD5631" w:rsidRPr="00FD5631" w14:paraId="7D17DE72" w14:textId="77777777" w:rsidTr="00BD19BC">
        <w:trPr>
          <w:trHeight w:val="20"/>
        </w:trPr>
        <w:tc>
          <w:tcPr>
            <w:tcW w:w="1072" w:type="pct"/>
            <w:vMerge/>
          </w:tcPr>
          <w:p w14:paraId="256A8112" w14:textId="77777777" w:rsidR="00134E7E" w:rsidRPr="00FD5631" w:rsidDel="002A1D54" w:rsidRDefault="00134E7E" w:rsidP="00134E7E"/>
        </w:tc>
        <w:tc>
          <w:tcPr>
            <w:tcW w:w="3928" w:type="pct"/>
          </w:tcPr>
          <w:p w14:paraId="01E65A03" w14:textId="502B3788" w:rsidR="00134E7E" w:rsidRPr="00C4354F" w:rsidRDefault="00134E7E" w:rsidP="00134E7E">
            <w:pPr>
              <w:jc w:val="both"/>
            </w:pPr>
            <w:r w:rsidRPr="00C4354F">
              <w:t>Технология сборки блоков аппаратуры</w:t>
            </w:r>
          </w:p>
        </w:tc>
      </w:tr>
      <w:tr w:rsidR="00FD5631" w:rsidRPr="00FD5631" w14:paraId="7AB33E94" w14:textId="77777777" w:rsidTr="00BD19BC">
        <w:trPr>
          <w:trHeight w:val="20"/>
        </w:trPr>
        <w:tc>
          <w:tcPr>
            <w:tcW w:w="1072" w:type="pct"/>
            <w:vMerge/>
          </w:tcPr>
          <w:p w14:paraId="17BDAA33" w14:textId="77777777" w:rsidR="00134E7E" w:rsidRPr="00FD5631" w:rsidDel="002A1D54" w:rsidRDefault="00134E7E" w:rsidP="00134E7E"/>
        </w:tc>
        <w:tc>
          <w:tcPr>
            <w:tcW w:w="3928" w:type="pct"/>
          </w:tcPr>
          <w:p w14:paraId="6237332D" w14:textId="4345C26D" w:rsidR="00134E7E" w:rsidRPr="00C4354F" w:rsidRDefault="00134E7E" w:rsidP="00134E7E">
            <w:pPr>
              <w:jc w:val="both"/>
            </w:pPr>
            <w:r w:rsidRPr="00C4354F">
              <w:t>Способы составления и макетирования схем для регулировки КИПиА особой сложности</w:t>
            </w:r>
          </w:p>
        </w:tc>
      </w:tr>
      <w:tr w:rsidR="00FD5631" w:rsidRPr="00FD5631" w14:paraId="06847C5F" w14:textId="77777777" w:rsidTr="00BD19BC">
        <w:trPr>
          <w:trHeight w:val="20"/>
        </w:trPr>
        <w:tc>
          <w:tcPr>
            <w:tcW w:w="1072" w:type="pct"/>
            <w:vMerge/>
          </w:tcPr>
          <w:p w14:paraId="4974AFEC" w14:textId="77777777" w:rsidR="00134E7E" w:rsidRPr="00FD5631" w:rsidDel="002A1D54" w:rsidRDefault="00134E7E" w:rsidP="00134E7E"/>
        </w:tc>
        <w:tc>
          <w:tcPr>
            <w:tcW w:w="3928" w:type="pct"/>
          </w:tcPr>
          <w:p w14:paraId="1C8DC9D4" w14:textId="090EB758" w:rsidR="00134E7E" w:rsidRPr="00C4354F" w:rsidRDefault="00134E7E" w:rsidP="00134E7E">
            <w:pPr>
              <w:jc w:val="both"/>
            </w:pPr>
            <w:r w:rsidRPr="00C4354F">
              <w:t>Способы электрической и механической наладки КИПиА особой сложности</w:t>
            </w:r>
          </w:p>
        </w:tc>
      </w:tr>
      <w:tr w:rsidR="00FD5631" w:rsidRPr="00FD5631" w14:paraId="46B5940B" w14:textId="77777777" w:rsidTr="00BD19BC">
        <w:trPr>
          <w:trHeight w:val="20"/>
        </w:trPr>
        <w:tc>
          <w:tcPr>
            <w:tcW w:w="1072" w:type="pct"/>
            <w:vMerge/>
          </w:tcPr>
          <w:p w14:paraId="249D5227" w14:textId="77777777" w:rsidR="00F974F5" w:rsidRPr="00FD5631" w:rsidDel="002A1D54" w:rsidRDefault="00F974F5" w:rsidP="00F974F5"/>
        </w:tc>
        <w:tc>
          <w:tcPr>
            <w:tcW w:w="3928" w:type="pct"/>
          </w:tcPr>
          <w:p w14:paraId="426563E1" w14:textId="77777777" w:rsidR="00F974F5" w:rsidRPr="00C4354F" w:rsidRDefault="00F974F5" w:rsidP="00F974F5">
            <w:pPr>
              <w:jc w:val="both"/>
            </w:pPr>
            <w:r w:rsidRPr="00C4354F">
              <w:t>Принципы построения систем управления на базе микропроцессорной техники</w:t>
            </w:r>
          </w:p>
        </w:tc>
      </w:tr>
      <w:tr w:rsidR="00FD5631" w:rsidRPr="00FD5631" w14:paraId="05047585" w14:textId="77777777" w:rsidTr="00BD19BC">
        <w:trPr>
          <w:trHeight w:val="20"/>
        </w:trPr>
        <w:tc>
          <w:tcPr>
            <w:tcW w:w="1072" w:type="pct"/>
            <w:vMerge/>
          </w:tcPr>
          <w:p w14:paraId="3EFD33A7" w14:textId="77777777" w:rsidR="00F974F5" w:rsidRPr="00FD5631" w:rsidDel="002A1D54" w:rsidRDefault="00F974F5" w:rsidP="00F974F5"/>
        </w:tc>
        <w:tc>
          <w:tcPr>
            <w:tcW w:w="3928" w:type="pct"/>
          </w:tcPr>
          <w:p w14:paraId="12B3565A" w14:textId="34FC26BC" w:rsidR="00F974F5" w:rsidRPr="00C4354F" w:rsidRDefault="00F974F5" w:rsidP="00F974F5">
            <w:pPr>
              <w:jc w:val="both"/>
            </w:pPr>
            <w:r w:rsidRPr="00C4354F">
              <w:t>Функциональные и структурные схемы программируемых контроллеров</w:t>
            </w:r>
          </w:p>
        </w:tc>
      </w:tr>
      <w:tr w:rsidR="00FD5631" w:rsidRPr="00FD5631" w14:paraId="06D07656" w14:textId="77777777" w:rsidTr="00BD19BC">
        <w:trPr>
          <w:trHeight w:val="20"/>
        </w:trPr>
        <w:tc>
          <w:tcPr>
            <w:tcW w:w="1072" w:type="pct"/>
            <w:vMerge/>
          </w:tcPr>
          <w:p w14:paraId="171D12FC" w14:textId="77777777" w:rsidR="00F974F5" w:rsidRPr="00FD5631" w:rsidDel="002A1D54" w:rsidRDefault="00F974F5" w:rsidP="00F974F5"/>
        </w:tc>
        <w:tc>
          <w:tcPr>
            <w:tcW w:w="3928" w:type="pct"/>
          </w:tcPr>
          <w:p w14:paraId="516E12B4" w14:textId="77777777" w:rsidR="00F974F5" w:rsidRPr="00C4354F" w:rsidRDefault="00F974F5" w:rsidP="00F974F5">
            <w:pPr>
              <w:jc w:val="both"/>
            </w:pPr>
            <w:r w:rsidRPr="00C4354F">
              <w:t>Конструкция микропроцессорных устройств</w:t>
            </w:r>
          </w:p>
        </w:tc>
      </w:tr>
      <w:tr w:rsidR="00FD5631" w:rsidRPr="00FD5631" w14:paraId="2D9319AE" w14:textId="77777777" w:rsidTr="00BD19BC">
        <w:trPr>
          <w:trHeight w:val="20"/>
        </w:trPr>
        <w:tc>
          <w:tcPr>
            <w:tcW w:w="1072" w:type="pct"/>
            <w:vMerge/>
          </w:tcPr>
          <w:p w14:paraId="065866C9" w14:textId="77777777" w:rsidR="00F974F5" w:rsidRPr="00FD5631" w:rsidDel="002A1D54" w:rsidRDefault="00F974F5" w:rsidP="00F974F5"/>
        </w:tc>
        <w:tc>
          <w:tcPr>
            <w:tcW w:w="3928" w:type="pct"/>
          </w:tcPr>
          <w:p w14:paraId="086BE093" w14:textId="77777777" w:rsidR="00F974F5" w:rsidRPr="00C4354F" w:rsidRDefault="00F974F5" w:rsidP="00F974F5">
            <w:pPr>
              <w:jc w:val="both"/>
            </w:pPr>
            <w:r w:rsidRPr="00C4354F">
              <w:t>Основы программирования и теории автоматизированного электропривода</w:t>
            </w:r>
          </w:p>
        </w:tc>
      </w:tr>
      <w:tr w:rsidR="00FD5631" w:rsidRPr="00FD5631" w14:paraId="25BA86D4" w14:textId="77777777" w:rsidTr="00BD19BC">
        <w:trPr>
          <w:trHeight w:val="20"/>
        </w:trPr>
        <w:tc>
          <w:tcPr>
            <w:tcW w:w="1072" w:type="pct"/>
            <w:vMerge/>
          </w:tcPr>
          <w:p w14:paraId="7F4CFD7A" w14:textId="77777777" w:rsidR="00F974F5" w:rsidRPr="00FD5631" w:rsidDel="002A1D54" w:rsidRDefault="00F974F5" w:rsidP="00F974F5"/>
        </w:tc>
        <w:tc>
          <w:tcPr>
            <w:tcW w:w="3928" w:type="pct"/>
          </w:tcPr>
          <w:p w14:paraId="47A52649" w14:textId="77777777" w:rsidR="00F974F5" w:rsidRPr="00C4354F" w:rsidRDefault="00F974F5" w:rsidP="00F974F5">
            <w:pPr>
              <w:jc w:val="both"/>
            </w:pPr>
            <w:r w:rsidRPr="00C4354F">
              <w:t>Способы введения технологических и тестовых программ</w:t>
            </w:r>
          </w:p>
        </w:tc>
      </w:tr>
      <w:tr w:rsidR="00FD5631" w:rsidRPr="00FD5631" w14:paraId="39ECC606" w14:textId="77777777" w:rsidTr="00BD19BC">
        <w:trPr>
          <w:trHeight w:val="20"/>
        </w:trPr>
        <w:tc>
          <w:tcPr>
            <w:tcW w:w="1072" w:type="pct"/>
            <w:vMerge/>
          </w:tcPr>
          <w:p w14:paraId="7FD3315A" w14:textId="77777777" w:rsidR="00F974F5" w:rsidRPr="00FD5631" w:rsidDel="002A1D54" w:rsidRDefault="00F974F5" w:rsidP="00F974F5"/>
        </w:tc>
        <w:tc>
          <w:tcPr>
            <w:tcW w:w="3928" w:type="pct"/>
          </w:tcPr>
          <w:p w14:paraId="64194EB1" w14:textId="77777777" w:rsidR="00F974F5" w:rsidRPr="00C4354F" w:rsidRDefault="00F974F5" w:rsidP="00F974F5">
            <w:pPr>
              <w:jc w:val="both"/>
            </w:pPr>
            <w:r w:rsidRPr="00C4354F">
              <w:t>Способы наладки электронных блоков различных устройств</w:t>
            </w:r>
          </w:p>
        </w:tc>
      </w:tr>
      <w:tr w:rsidR="00FD5631" w:rsidRPr="00FD5631" w14:paraId="70F75549" w14:textId="77777777" w:rsidTr="00BD19BC">
        <w:trPr>
          <w:trHeight w:val="20"/>
        </w:trPr>
        <w:tc>
          <w:tcPr>
            <w:tcW w:w="1072" w:type="pct"/>
            <w:vMerge/>
          </w:tcPr>
          <w:p w14:paraId="4B75B955" w14:textId="77777777" w:rsidR="00F974F5" w:rsidRPr="00FD5631" w:rsidDel="002A1D54" w:rsidRDefault="00F974F5" w:rsidP="00F974F5"/>
        </w:tc>
        <w:tc>
          <w:tcPr>
            <w:tcW w:w="3928" w:type="pct"/>
          </w:tcPr>
          <w:p w14:paraId="7E53D3F5" w14:textId="77777777" w:rsidR="00F974F5" w:rsidRPr="00C4354F" w:rsidRDefault="00F974F5" w:rsidP="00F974F5">
            <w:pPr>
              <w:jc w:val="both"/>
            </w:pPr>
            <w:r w:rsidRPr="00C4354F">
              <w:t>Технические условия на эксплуатацию налаживаемых автоматических устройств, линий, систем управления приборами, комплексами и оборудованием</w:t>
            </w:r>
          </w:p>
        </w:tc>
      </w:tr>
      <w:tr w:rsidR="00FD5631" w:rsidRPr="00FD5631" w14:paraId="65D41260" w14:textId="77777777" w:rsidTr="00BD19BC">
        <w:trPr>
          <w:trHeight w:val="20"/>
        </w:trPr>
        <w:tc>
          <w:tcPr>
            <w:tcW w:w="1072" w:type="pct"/>
            <w:vMerge/>
          </w:tcPr>
          <w:p w14:paraId="5B8FD850" w14:textId="77777777" w:rsidR="00F974F5" w:rsidRPr="00FD5631" w:rsidDel="002A1D54" w:rsidRDefault="00F974F5" w:rsidP="00F974F5"/>
        </w:tc>
        <w:tc>
          <w:tcPr>
            <w:tcW w:w="3928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386A6C93" w14:textId="77777777" w:rsidR="00F974F5" w:rsidRPr="00C4354F" w:rsidRDefault="00F974F5" w:rsidP="00F974F5">
            <w:pPr>
              <w:jc w:val="both"/>
            </w:pPr>
            <w:r w:rsidRPr="00C4354F">
              <w:t>Виды и правила применения средств индивидуальной и коллективной защиты при наладке КИПиА особой сложности</w:t>
            </w:r>
          </w:p>
        </w:tc>
      </w:tr>
      <w:tr w:rsidR="00FD5631" w:rsidRPr="00FD5631" w14:paraId="2E0AD069" w14:textId="77777777" w:rsidTr="00BD19BC">
        <w:trPr>
          <w:trHeight w:val="20"/>
        </w:trPr>
        <w:tc>
          <w:tcPr>
            <w:tcW w:w="1072" w:type="pct"/>
            <w:vMerge/>
          </w:tcPr>
          <w:p w14:paraId="13D1D7F3" w14:textId="77777777" w:rsidR="00F974F5" w:rsidRPr="00FD5631" w:rsidDel="002A1D54" w:rsidRDefault="00F974F5" w:rsidP="00F974F5"/>
        </w:tc>
        <w:tc>
          <w:tcPr>
            <w:tcW w:w="3928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74564E68" w14:textId="77777777" w:rsidR="00F974F5" w:rsidRPr="00C4354F" w:rsidRDefault="00F974F5" w:rsidP="00F974F5">
            <w:pPr>
              <w:jc w:val="both"/>
            </w:pPr>
            <w:r w:rsidRPr="00C4354F">
              <w:t>Требования охраны труда, пожарной, промышленной, экологической безопасности и электробезопасности при наладке КИПиА особой сложности</w:t>
            </w:r>
          </w:p>
        </w:tc>
      </w:tr>
      <w:tr w:rsidR="00FD5631" w:rsidRPr="00FD5631" w14:paraId="4607D6F2" w14:textId="77777777" w:rsidTr="00BD19BC">
        <w:trPr>
          <w:trHeight w:val="20"/>
        </w:trPr>
        <w:tc>
          <w:tcPr>
            <w:tcW w:w="1072" w:type="pct"/>
          </w:tcPr>
          <w:p w14:paraId="6FEA23E2" w14:textId="77777777" w:rsidR="00F974F5" w:rsidRPr="00FD5631" w:rsidDel="002A1D54" w:rsidRDefault="00F974F5" w:rsidP="00F974F5">
            <w:r w:rsidRPr="00FD5631" w:rsidDel="002A1D54">
              <w:t>Другие характеристики</w:t>
            </w:r>
          </w:p>
        </w:tc>
        <w:tc>
          <w:tcPr>
            <w:tcW w:w="3928" w:type="pct"/>
            <w:shd w:val="clear" w:color="auto" w:fill="auto"/>
          </w:tcPr>
          <w:p w14:paraId="046F89D8" w14:textId="77777777" w:rsidR="00F974F5" w:rsidRPr="00C4354F" w:rsidRDefault="00F974F5" w:rsidP="00F974F5">
            <w:pPr>
              <w:jc w:val="both"/>
            </w:pPr>
            <w:r w:rsidRPr="00C4354F">
              <w:t>-</w:t>
            </w:r>
          </w:p>
        </w:tc>
      </w:tr>
    </w:tbl>
    <w:p w14:paraId="20C15C08" w14:textId="77777777" w:rsidR="00BD19BC" w:rsidRDefault="00BD19BC" w:rsidP="00FD5631">
      <w:pPr>
        <w:rPr>
          <w:b/>
          <w:bCs w:val="0"/>
        </w:rPr>
      </w:pPr>
    </w:p>
    <w:p w14:paraId="343AFAE2" w14:textId="71B75193" w:rsidR="000832DD" w:rsidRDefault="000832DD" w:rsidP="00FD5631">
      <w:pPr>
        <w:rPr>
          <w:b/>
          <w:bCs w:val="0"/>
        </w:rPr>
      </w:pPr>
      <w:r w:rsidRPr="00FD5631">
        <w:rPr>
          <w:b/>
          <w:bCs w:val="0"/>
        </w:rPr>
        <w:t>3.4.2. Трудовая функция</w:t>
      </w:r>
    </w:p>
    <w:p w14:paraId="1D3FBD4F" w14:textId="77777777" w:rsidR="00BD19BC" w:rsidRPr="00FD5631" w:rsidRDefault="00BD19BC" w:rsidP="00FD5631">
      <w:pPr>
        <w:rPr>
          <w:b/>
          <w:bCs w:val="0"/>
        </w:rPr>
      </w:pPr>
    </w:p>
    <w:tbl>
      <w:tblPr>
        <w:tblW w:w="5000" w:type="pct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877"/>
        <w:gridCol w:w="4411"/>
        <w:gridCol w:w="674"/>
        <w:gridCol w:w="975"/>
        <w:gridCol w:w="1903"/>
        <w:gridCol w:w="581"/>
      </w:tblGrid>
      <w:tr w:rsidR="00E7679C" w:rsidRPr="00FD5631" w14:paraId="3520291C" w14:textId="77777777" w:rsidTr="00680044">
        <w:trPr>
          <w:trHeight w:val="278"/>
        </w:trPr>
        <w:tc>
          <w:tcPr>
            <w:tcW w:w="900" w:type="pct"/>
            <w:tcBorders>
              <w:top w:val="nil"/>
              <w:bottom w:val="nil"/>
              <w:right w:val="single" w:sz="4" w:space="0" w:color="808080" w:themeColor="background1" w:themeShade="80"/>
            </w:tcBorders>
            <w:vAlign w:val="center"/>
          </w:tcPr>
          <w:p w14:paraId="7B762844" w14:textId="77777777" w:rsidR="000832DD" w:rsidRPr="00FD5631" w:rsidRDefault="000832DD" w:rsidP="00EC3C3A">
            <w:pPr>
              <w:rPr>
                <w:bCs w:val="0"/>
                <w:sz w:val="20"/>
              </w:rPr>
            </w:pPr>
            <w:r w:rsidRPr="00FD5631">
              <w:rPr>
                <w:sz w:val="20"/>
              </w:rPr>
              <w:t>Наименование</w:t>
            </w:r>
          </w:p>
        </w:tc>
        <w:tc>
          <w:tcPr>
            <w:tcW w:w="2116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7EF3AB0A" w14:textId="77777777" w:rsidR="000832DD" w:rsidRPr="00FD5631" w:rsidRDefault="000832DD" w:rsidP="00EC3C3A">
            <w:pPr>
              <w:rPr>
                <w:bCs w:val="0"/>
              </w:rPr>
            </w:pPr>
            <w:r w:rsidRPr="00FD5631">
              <w:t xml:space="preserve">Испытание и сдача в эксплуатацию </w:t>
            </w:r>
            <w:r w:rsidR="00680044" w:rsidRPr="00FD5631">
              <w:t>КИПиА</w:t>
            </w:r>
            <w:r w:rsidRPr="00FD5631">
              <w:t xml:space="preserve"> особой сложности</w:t>
            </w:r>
          </w:p>
        </w:tc>
        <w:tc>
          <w:tcPr>
            <w:tcW w:w="323" w:type="pct"/>
            <w:tcBorders>
              <w:top w:val="nil"/>
              <w:left w:val="single" w:sz="4" w:space="0" w:color="808080" w:themeColor="background1" w:themeShade="80"/>
              <w:bottom w:val="nil"/>
              <w:right w:val="single" w:sz="4" w:space="0" w:color="808080" w:themeColor="background1" w:themeShade="80"/>
            </w:tcBorders>
            <w:vAlign w:val="center"/>
          </w:tcPr>
          <w:p w14:paraId="64F5A607" w14:textId="77777777" w:rsidR="000832DD" w:rsidRPr="00FD5631" w:rsidRDefault="000832DD" w:rsidP="00EC3C3A">
            <w:pPr>
              <w:jc w:val="center"/>
              <w:rPr>
                <w:bCs w:val="0"/>
                <w:sz w:val="20"/>
                <w:vertAlign w:val="superscript"/>
              </w:rPr>
            </w:pPr>
            <w:r w:rsidRPr="00FD5631">
              <w:rPr>
                <w:sz w:val="20"/>
              </w:rPr>
              <w:t>Код</w:t>
            </w:r>
          </w:p>
        </w:tc>
        <w:tc>
          <w:tcPr>
            <w:tcW w:w="468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3EEF3D13" w14:textId="0CDB7211" w:rsidR="000832DD" w:rsidRPr="00FD5631" w:rsidRDefault="00420A88" w:rsidP="00EC3C3A">
            <w:pPr>
              <w:rPr>
                <w:bCs w:val="0"/>
              </w:rPr>
            </w:pPr>
            <w:r>
              <w:rPr>
                <w:lang w:val="en-US"/>
              </w:rPr>
              <w:t>D</w:t>
            </w:r>
            <w:r w:rsidR="000832DD" w:rsidRPr="00FD5631">
              <w:t>/02.4</w:t>
            </w:r>
          </w:p>
        </w:tc>
        <w:tc>
          <w:tcPr>
            <w:tcW w:w="913" w:type="pct"/>
            <w:tcBorders>
              <w:top w:val="nil"/>
              <w:left w:val="single" w:sz="4" w:space="0" w:color="808080" w:themeColor="background1" w:themeShade="80"/>
              <w:bottom w:val="nil"/>
              <w:right w:val="single" w:sz="4" w:space="0" w:color="808080" w:themeColor="background1" w:themeShade="80"/>
            </w:tcBorders>
            <w:vAlign w:val="center"/>
          </w:tcPr>
          <w:p w14:paraId="7B06D645" w14:textId="77777777" w:rsidR="000832DD" w:rsidRPr="00FD5631" w:rsidRDefault="000832DD" w:rsidP="00EC3C3A">
            <w:pPr>
              <w:jc w:val="center"/>
              <w:rPr>
                <w:bCs w:val="0"/>
                <w:sz w:val="20"/>
                <w:vertAlign w:val="superscript"/>
              </w:rPr>
            </w:pPr>
            <w:r w:rsidRPr="00FD5631">
              <w:rPr>
                <w:sz w:val="20"/>
              </w:rPr>
              <w:t>Уровень (подуровень) квалификации</w:t>
            </w:r>
          </w:p>
        </w:tc>
        <w:tc>
          <w:tcPr>
            <w:tcW w:w="279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50570323" w14:textId="77777777" w:rsidR="000832DD" w:rsidRPr="00FD5631" w:rsidRDefault="000832DD" w:rsidP="00EC3C3A">
            <w:pPr>
              <w:jc w:val="center"/>
              <w:rPr>
                <w:bCs w:val="0"/>
              </w:rPr>
            </w:pPr>
            <w:r w:rsidRPr="00FD5631">
              <w:t>4</w:t>
            </w:r>
          </w:p>
        </w:tc>
      </w:tr>
    </w:tbl>
    <w:p w14:paraId="2DD5F762" w14:textId="77777777" w:rsidR="000832DD" w:rsidRPr="00FD5631" w:rsidRDefault="000832DD" w:rsidP="00EC3C3A"/>
    <w:tbl>
      <w:tblPr>
        <w:tblW w:w="5000" w:type="pct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ook w:val="01E0" w:firstRow="1" w:lastRow="1" w:firstColumn="1" w:lastColumn="1" w:noHBand="0" w:noVBand="0"/>
      </w:tblPr>
      <w:tblGrid>
        <w:gridCol w:w="2234"/>
        <w:gridCol w:w="8187"/>
      </w:tblGrid>
      <w:tr w:rsidR="00FD5631" w:rsidRPr="00FD5631" w14:paraId="51461C4E" w14:textId="77777777" w:rsidTr="00BD19BC">
        <w:trPr>
          <w:trHeight w:val="20"/>
        </w:trPr>
        <w:tc>
          <w:tcPr>
            <w:tcW w:w="1072" w:type="pct"/>
            <w:vMerge w:val="restart"/>
          </w:tcPr>
          <w:p w14:paraId="6FA14EE0" w14:textId="77777777" w:rsidR="000832DD" w:rsidRPr="00FD5631" w:rsidRDefault="000832DD" w:rsidP="00EC3C3A">
            <w:r w:rsidRPr="00FD5631">
              <w:t>Трудовые действия</w:t>
            </w:r>
          </w:p>
        </w:tc>
        <w:tc>
          <w:tcPr>
            <w:tcW w:w="3928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1A5BDD51" w14:textId="2A74C1B5" w:rsidR="000832DD" w:rsidRPr="006B0B03" w:rsidRDefault="00445633" w:rsidP="00EC3C3A">
            <w:pPr>
              <w:jc w:val="both"/>
              <w:rPr>
                <w:rFonts w:eastAsia="Batang"/>
                <w:lang w:eastAsia="ko-KR"/>
              </w:rPr>
            </w:pPr>
            <w:r w:rsidRPr="006B0B03">
              <w:t>Установление последовательности выполнения работ при испытании и сдаче</w:t>
            </w:r>
            <w:r w:rsidR="000832DD" w:rsidRPr="006B0B03">
              <w:t xml:space="preserve"> </w:t>
            </w:r>
            <w:r w:rsidR="00680044" w:rsidRPr="006B0B03">
              <w:t>КИПиА</w:t>
            </w:r>
            <w:r w:rsidR="000832DD" w:rsidRPr="006B0B03">
              <w:t xml:space="preserve"> особой сложности</w:t>
            </w:r>
          </w:p>
        </w:tc>
      </w:tr>
      <w:tr w:rsidR="00FD5631" w:rsidRPr="00FD5631" w14:paraId="368E4961" w14:textId="77777777" w:rsidTr="00BD19BC">
        <w:trPr>
          <w:trHeight w:val="20"/>
        </w:trPr>
        <w:tc>
          <w:tcPr>
            <w:tcW w:w="1072" w:type="pct"/>
            <w:vMerge/>
          </w:tcPr>
          <w:p w14:paraId="09B8B8CD" w14:textId="77777777" w:rsidR="000832DD" w:rsidRPr="00FD5631" w:rsidRDefault="000832DD" w:rsidP="00EC3C3A"/>
        </w:tc>
        <w:tc>
          <w:tcPr>
            <w:tcW w:w="3928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0E96497F" w14:textId="77777777" w:rsidR="000832DD" w:rsidRPr="006B0B03" w:rsidRDefault="000832DD" w:rsidP="00EC3C3A">
            <w:pPr>
              <w:jc w:val="both"/>
            </w:pPr>
            <w:r w:rsidRPr="006B0B03">
              <w:t xml:space="preserve">Подготовка рабочего места при испытаниях и сдаче </w:t>
            </w:r>
            <w:r w:rsidR="00680044" w:rsidRPr="006B0B03">
              <w:t>КИПиА</w:t>
            </w:r>
            <w:r w:rsidRPr="006B0B03">
              <w:t xml:space="preserve"> особой сложности</w:t>
            </w:r>
          </w:p>
        </w:tc>
      </w:tr>
      <w:tr w:rsidR="00FD5631" w:rsidRPr="00FD5631" w14:paraId="5440FE95" w14:textId="77777777" w:rsidTr="00BD19BC">
        <w:trPr>
          <w:trHeight w:val="20"/>
        </w:trPr>
        <w:tc>
          <w:tcPr>
            <w:tcW w:w="1072" w:type="pct"/>
            <w:vMerge/>
          </w:tcPr>
          <w:p w14:paraId="3E3D113C" w14:textId="77777777" w:rsidR="00445633" w:rsidRPr="00FD5631" w:rsidRDefault="00445633" w:rsidP="00445633"/>
        </w:tc>
        <w:tc>
          <w:tcPr>
            <w:tcW w:w="3928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47CB1066" w14:textId="361678B0" w:rsidR="00445633" w:rsidRPr="006B0B03" w:rsidRDefault="00445633" w:rsidP="00445633">
            <w:pPr>
              <w:jc w:val="both"/>
            </w:pPr>
            <w:r w:rsidRPr="006B0B03">
              <w:t>Выбор инструментов и приспособлений для испытания и сдачи КИПиА особой сложности</w:t>
            </w:r>
          </w:p>
        </w:tc>
      </w:tr>
      <w:tr w:rsidR="00FD5631" w:rsidRPr="00FD5631" w14:paraId="28B6CE64" w14:textId="77777777" w:rsidTr="00BD19BC">
        <w:trPr>
          <w:trHeight w:val="20"/>
        </w:trPr>
        <w:tc>
          <w:tcPr>
            <w:tcW w:w="1072" w:type="pct"/>
            <w:vMerge/>
          </w:tcPr>
          <w:p w14:paraId="0BA1E994" w14:textId="77777777" w:rsidR="00445633" w:rsidRPr="00FD5631" w:rsidRDefault="00445633" w:rsidP="00445633"/>
        </w:tc>
        <w:tc>
          <w:tcPr>
            <w:tcW w:w="3928" w:type="pct"/>
          </w:tcPr>
          <w:p w14:paraId="5D8A9659" w14:textId="45962A80" w:rsidR="00445633" w:rsidRPr="006B0B03" w:rsidRDefault="00445633" w:rsidP="007F7906">
            <w:pPr>
              <w:jc w:val="both"/>
            </w:pPr>
            <w:r w:rsidRPr="006B0B03">
              <w:t xml:space="preserve">Испытания КИПиА </w:t>
            </w:r>
            <w:r w:rsidR="007F7906" w:rsidRPr="006B0B03">
              <w:t xml:space="preserve">особой сложности </w:t>
            </w:r>
            <w:r w:rsidRPr="006B0B03">
              <w:t>с использованием стендового оборудования</w:t>
            </w:r>
          </w:p>
        </w:tc>
      </w:tr>
      <w:tr w:rsidR="00FD5631" w:rsidRPr="00FD5631" w14:paraId="0243B9A7" w14:textId="77777777" w:rsidTr="00BD19BC">
        <w:trPr>
          <w:trHeight w:val="20"/>
        </w:trPr>
        <w:tc>
          <w:tcPr>
            <w:tcW w:w="1072" w:type="pct"/>
            <w:vMerge/>
          </w:tcPr>
          <w:p w14:paraId="0818A80D" w14:textId="77777777" w:rsidR="00445633" w:rsidRPr="00FD5631" w:rsidRDefault="00445633" w:rsidP="00445633"/>
        </w:tc>
        <w:tc>
          <w:tcPr>
            <w:tcW w:w="3928" w:type="pct"/>
          </w:tcPr>
          <w:p w14:paraId="34F3A668" w14:textId="37A69388" w:rsidR="00445633" w:rsidRPr="006B0B03" w:rsidRDefault="00445633" w:rsidP="007F7906">
            <w:pPr>
              <w:jc w:val="both"/>
            </w:pPr>
            <w:r w:rsidRPr="006B0B03">
              <w:t>Натурные испытания КИПиА</w:t>
            </w:r>
            <w:r w:rsidR="007F7906">
              <w:t xml:space="preserve"> </w:t>
            </w:r>
            <w:r w:rsidR="007F7906" w:rsidRPr="006B0B03">
              <w:t>особой сложности</w:t>
            </w:r>
          </w:p>
        </w:tc>
      </w:tr>
      <w:tr w:rsidR="00FD5631" w:rsidRPr="00FD5631" w14:paraId="5CE4A409" w14:textId="77777777" w:rsidTr="00BD19BC">
        <w:trPr>
          <w:trHeight w:val="20"/>
        </w:trPr>
        <w:tc>
          <w:tcPr>
            <w:tcW w:w="1072" w:type="pct"/>
            <w:vMerge/>
          </w:tcPr>
          <w:p w14:paraId="7B35F549" w14:textId="77777777" w:rsidR="00445633" w:rsidRPr="00FD5631" w:rsidRDefault="00445633" w:rsidP="00445633"/>
        </w:tc>
        <w:tc>
          <w:tcPr>
            <w:tcW w:w="3928" w:type="pct"/>
          </w:tcPr>
          <w:p w14:paraId="600FE582" w14:textId="4796B103" w:rsidR="00445633" w:rsidRPr="006B0B03" w:rsidRDefault="00445633" w:rsidP="007F7906">
            <w:pPr>
              <w:jc w:val="both"/>
            </w:pPr>
            <w:r w:rsidRPr="006B0B03">
              <w:t>Сдача КИПиА</w:t>
            </w:r>
            <w:r w:rsidR="007F7906">
              <w:t xml:space="preserve"> </w:t>
            </w:r>
            <w:r w:rsidR="007F7906" w:rsidRPr="006B0B03">
              <w:t>особой сложности</w:t>
            </w:r>
          </w:p>
        </w:tc>
      </w:tr>
      <w:tr w:rsidR="00FD5631" w:rsidRPr="00FD5631" w14:paraId="22A1730A" w14:textId="77777777" w:rsidTr="00BD19BC">
        <w:trPr>
          <w:trHeight w:val="20"/>
        </w:trPr>
        <w:tc>
          <w:tcPr>
            <w:tcW w:w="1072" w:type="pct"/>
            <w:vMerge/>
          </w:tcPr>
          <w:p w14:paraId="4A75D81E" w14:textId="77777777" w:rsidR="00445633" w:rsidRPr="00FD5631" w:rsidRDefault="00445633" w:rsidP="00445633"/>
        </w:tc>
        <w:tc>
          <w:tcPr>
            <w:tcW w:w="3928" w:type="pct"/>
          </w:tcPr>
          <w:p w14:paraId="25F0D17D" w14:textId="77777777" w:rsidR="00445633" w:rsidRPr="006B0B03" w:rsidRDefault="00445633" w:rsidP="00445633">
            <w:pPr>
              <w:jc w:val="both"/>
            </w:pPr>
            <w:r w:rsidRPr="006B0B03">
              <w:t>Оформление документов на испытанные КИПиА особой сложности</w:t>
            </w:r>
          </w:p>
        </w:tc>
      </w:tr>
      <w:tr w:rsidR="00FD5631" w:rsidRPr="00FD5631" w14:paraId="6E532DB0" w14:textId="77777777" w:rsidTr="00BD19BC">
        <w:trPr>
          <w:trHeight w:val="20"/>
        </w:trPr>
        <w:tc>
          <w:tcPr>
            <w:tcW w:w="1072" w:type="pct"/>
            <w:vMerge w:val="restart"/>
          </w:tcPr>
          <w:p w14:paraId="26C71D2D" w14:textId="77777777" w:rsidR="00445633" w:rsidRPr="00FD5631" w:rsidDel="002A1D54" w:rsidRDefault="00445633" w:rsidP="00445633">
            <w:r w:rsidRPr="00FD5631" w:rsidDel="002A1D54">
              <w:t>Необходимые умения</w:t>
            </w:r>
          </w:p>
        </w:tc>
        <w:tc>
          <w:tcPr>
            <w:tcW w:w="3928" w:type="pct"/>
          </w:tcPr>
          <w:p w14:paraId="3FB71952" w14:textId="2C28A470" w:rsidR="00445633" w:rsidRPr="006B0B03" w:rsidRDefault="00445633" w:rsidP="00445633">
            <w:pPr>
              <w:jc w:val="both"/>
            </w:pPr>
            <w:r w:rsidRPr="006B0B03">
              <w:t>Читать и анализировать конструкторскую документацию на испытания и сдачу КИПиА особой сложности</w:t>
            </w:r>
          </w:p>
        </w:tc>
      </w:tr>
      <w:tr w:rsidR="00FD5631" w:rsidRPr="00FD5631" w14:paraId="5E2F4CD4" w14:textId="77777777" w:rsidTr="00BD19BC">
        <w:trPr>
          <w:trHeight w:val="20"/>
        </w:trPr>
        <w:tc>
          <w:tcPr>
            <w:tcW w:w="1072" w:type="pct"/>
            <w:vMerge/>
          </w:tcPr>
          <w:p w14:paraId="7B149143" w14:textId="77777777" w:rsidR="00445633" w:rsidRPr="00FD5631" w:rsidDel="002A1D54" w:rsidRDefault="00445633" w:rsidP="00445633"/>
        </w:tc>
        <w:tc>
          <w:tcPr>
            <w:tcW w:w="3928" w:type="pct"/>
          </w:tcPr>
          <w:p w14:paraId="5F15B0DF" w14:textId="7F24512C" w:rsidR="00445633" w:rsidRPr="006B0B03" w:rsidRDefault="00445633" w:rsidP="00445633">
            <w:pPr>
              <w:jc w:val="both"/>
            </w:pPr>
            <w:r w:rsidRPr="006B0B03">
              <w:t>Читать и анализировать технологическую документацию на испытания и сдачу КИПиА особой сложности</w:t>
            </w:r>
          </w:p>
        </w:tc>
      </w:tr>
      <w:tr w:rsidR="00FD5631" w:rsidRPr="00FD5631" w14:paraId="59386124" w14:textId="77777777" w:rsidTr="00BD19BC">
        <w:trPr>
          <w:trHeight w:val="20"/>
        </w:trPr>
        <w:tc>
          <w:tcPr>
            <w:tcW w:w="1072" w:type="pct"/>
            <w:vMerge/>
          </w:tcPr>
          <w:p w14:paraId="080C9D0C" w14:textId="77777777" w:rsidR="00445633" w:rsidRPr="00FD5631" w:rsidDel="002A1D54" w:rsidRDefault="00445633" w:rsidP="00445633"/>
        </w:tc>
        <w:tc>
          <w:tcPr>
            <w:tcW w:w="3928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66F17C3F" w14:textId="77777777" w:rsidR="00445633" w:rsidRPr="006B0B03" w:rsidRDefault="00445633" w:rsidP="00445633">
            <w:pPr>
              <w:jc w:val="both"/>
            </w:pPr>
            <w:r w:rsidRPr="006B0B03">
              <w:t>Подготавливать рабочее место для рационального и безопасного выполнения работ при испытаниях и сдаче КИПиА особой сложности</w:t>
            </w:r>
          </w:p>
        </w:tc>
      </w:tr>
      <w:tr w:rsidR="00FD5631" w:rsidRPr="00FD5631" w14:paraId="15C5C96C" w14:textId="77777777" w:rsidTr="00BD19BC">
        <w:trPr>
          <w:trHeight w:val="20"/>
        </w:trPr>
        <w:tc>
          <w:tcPr>
            <w:tcW w:w="1072" w:type="pct"/>
            <w:vMerge/>
          </w:tcPr>
          <w:p w14:paraId="62F37D44" w14:textId="77777777" w:rsidR="00445633" w:rsidRPr="00FD5631" w:rsidDel="002A1D54" w:rsidRDefault="00445633" w:rsidP="00445633"/>
        </w:tc>
        <w:tc>
          <w:tcPr>
            <w:tcW w:w="3928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321975B7" w14:textId="37105302" w:rsidR="00445633" w:rsidRPr="006B0B03" w:rsidRDefault="00445633" w:rsidP="00445633">
            <w:pPr>
              <w:jc w:val="both"/>
            </w:pPr>
            <w:r w:rsidRPr="006B0B03">
              <w:t xml:space="preserve">Выбирать инструменты </w:t>
            </w:r>
            <w:r w:rsidR="00F44A3C" w:rsidRPr="006B0B03">
              <w:t xml:space="preserve">и оборудование </w:t>
            </w:r>
            <w:r w:rsidRPr="006B0B03">
              <w:t>для производства работ при испытаниях и сдаче КИПиА особой сложности</w:t>
            </w:r>
          </w:p>
        </w:tc>
      </w:tr>
      <w:tr w:rsidR="00FD5631" w:rsidRPr="00FD5631" w14:paraId="43B0F5E1" w14:textId="77777777" w:rsidTr="00BD19BC">
        <w:trPr>
          <w:trHeight w:val="20"/>
        </w:trPr>
        <w:tc>
          <w:tcPr>
            <w:tcW w:w="1072" w:type="pct"/>
            <w:vMerge/>
          </w:tcPr>
          <w:p w14:paraId="5FCCE2D7" w14:textId="77777777" w:rsidR="00445633" w:rsidRPr="00FD5631" w:rsidDel="002A1D54" w:rsidRDefault="00445633" w:rsidP="00445633"/>
        </w:tc>
        <w:tc>
          <w:tcPr>
            <w:tcW w:w="3928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52272B32" w14:textId="77777777" w:rsidR="00445633" w:rsidRPr="006B0B03" w:rsidRDefault="00445633" w:rsidP="00445633">
            <w:pPr>
              <w:jc w:val="both"/>
            </w:pPr>
            <w:r w:rsidRPr="006B0B03">
              <w:t>Просматривать конструкторскую и технологическую документацию на КИПиА особой сложности с использованием прикладных компьютерных программ</w:t>
            </w:r>
          </w:p>
        </w:tc>
      </w:tr>
      <w:tr w:rsidR="00FD5631" w:rsidRPr="00FD5631" w14:paraId="59F523BA" w14:textId="77777777" w:rsidTr="00BD19BC">
        <w:trPr>
          <w:trHeight w:val="20"/>
        </w:trPr>
        <w:tc>
          <w:tcPr>
            <w:tcW w:w="1072" w:type="pct"/>
            <w:vMerge/>
          </w:tcPr>
          <w:p w14:paraId="76D594F9" w14:textId="77777777" w:rsidR="00445633" w:rsidRPr="00FD5631" w:rsidDel="002A1D54" w:rsidRDefault="00445633" w:rsidP="00445633"/>
        </w:tc>
        <w:tc>
          <w:tcPr>
            <w:tcW w:w="3928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7AC1054C" w14:textId="77777777" w:rsidR="00445633" w:rsidRPr="006B0B03" w:rsidRDefault="00445633" w:rsidP="00445633">
            <w:pPr>
              <w:jc w:val="both"/>
            </w:pPr>
            <w:r w:rsidRPr="006B0B03">
              <w:t>Печатать конструкторскую и технологическую документацию на КИПиА особой сложности с использованием устройств вывода графической и текстовой информации</w:t>
            </w:r>
          </w:p>
        </w:tc>
      </w:tr>
      <w:tr w:rsidR="00FD5631" w:rsidRPr="00FD5631" w14:paraId="6EF8BF52" w14:textId="77777777" w:rsidTr="00BD19BC">
        <w:trPr>
          <w:trHeight w:val="20"/>
        </w:trPr>
        <w:tc>
          <w:tcPr>
            <w:tcW w:w="1072" w:type="pct"/>
            <w:vMerge/>
          </w:tcPr>
          <w:p w14:paraId="2C687ECC" w14:textId="77777777" w:rsidR="00445633" w:rsidRPr="00FD5631" w:rsidDel="002A1D54" w:rsidRDefault="00445633" w:rsidP="00445633"/>
        </w:tc>
        <w:tc>
          <w:tcPr>
            <w:tcW w:w="3928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3FD524FC" w14:textId="77777777" w:rsidR="00445633" w:rsidRPr="006B0B03" w:rsidRDefault="00445633" w:rsidP="00445633">
            <w:pPr>
              <w:jc w:val="both"/>
            </w:pPr>
            <w:r w:rsidRPr="006B0B03">
              <w:t>Просматривать документы на КИПиА особой сложности и их реквизиты в электронном архиве</w:t>
            </w:r>
          </w:p>
        </w:tc>
      </w:tr>
      <w:tr w:rsidR="00FD5631" w:rsidRPr="00FD5631" w14:paraId="09A95040" w14:textId="77777777" w:rsidTr="00BD19BC">
        <w:trPr>
          <w:trHeight w:val="20"/>
        </w:trPr>
        <w:tc>
          <w:tcPr>
            <w:tcW w:w="1072" w:type="pct"/>
            <w:vMerge/>
          </w:tcPr>
          <w:p w14:paraId="57D09C95" w14:textId="77777777" w:rsidR="00445633" w:rsidRPr="00FD5631" w:rsidDel="002A1D54" w:rsidRDefault="00445633" w:rsidP="00445633"/>
        </w:tc>
        <w:tc>
          <w:tcPr>
            <w:tcW w:w="3928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7913DA44" w14:textId="77777777" w:rsidR="00445633" w:rsidRPr="006B0B03" w:rsidRDefault="00445633" w:rsidP="00445633">
            <w:pPr>
              <w:jc w:val="both"/>
            </w:pPr>
            <w:r w:rsidRPr="006B0B03">
              <w:t>Сохранять документы на КИПиА особой сложности из электронного архива</w:t>
            </w:r>
          </w:p>
        </w:tc>
      </w:tr>
      <w:tr w:rsidR="00FD5631" w:rsidRPr="00FD5631" w14:paraId="409BD8AC" w14:textId="77777777" w:rsidTr="00BD19BC">
        <w:trPr>
          <w:trHeight w:val="20"/>
        </w:trPr>
        <w:tc>
          <w:tcPr>
            <w:tcW w:w="1072" w:type="pct"/>
            <w:vMerge/>
          </w:tcPr>
          <w:p w14:paraId="542041E1" w14:textId="77777777" w:rsidR="0075075E" w:rsidRPr="00FD5631" w:rsidDel="002A1D54" w:rsidRDefault="0075075E" w:rsidP="0075075E"/>
        </w:tc>
        <w:tc>
          <w:tcPr>
            <w:tcW w:w="3928" w:type="pct"/>
          </w:tcPr>
          <w:p w14:paraId="748C2CB4" w14:textId="64F323E9" w:rsidR="0075075E" w:rsidRPr="006B0B03" w:rsidRDefault="0075075E" w:rsidP="0075075E">
            <w:pPr>
              <w:jc w:val="both"/>
            </w:pPr>
            <w:r w:rsidRPr="006B0B03">
              <w:t>Производить испытания систем измерения и регулирования температуры КИПиА особой сложности</w:t>
            </w:r>
          </w:p>
        </w:tc>
      </w:tr>
      <w:tr w:rsidR="00FD5631" w:rsidRPr="00FD5631" w14:paraId="72954330" w14:textId="77777777" w:rsidTr="00BD19BC">
        <w:trPr>
          <w:trHeight w:val="20"/>
        </w:trPr>
        <w:tc>
          <w:tcPr>
            <w:tcW w:w="1072" w:type="pct"/>
            <w:vMerge/>
          </w:tcPr>
          <w:p w14:paraId="35D40BE3" w14:textId="77777777" w:rsidR="0075075E" w:rsidRPr="00FD5631" w:rsidDel="002A1D54" w:rsidRDefault="0075075E" w:rsidP="0075075E"/>
        </w:tc>
        <w:tc>
          <w:tcPr>
            <w:tcW w:w="3928" w:type="pct"/>
          </w:tcPr>
          <w:p w14:paraId="22D8CF4B" w14:textId="6F97E288" w:rsidR="0075075E" w:rsidRPr="006B0B03" w:rsidRDefault="0075075E" w:rsidP="0075075E">
            <w:pPr>
              <w:jc w:val="both"/>
            </w:pPr>
            <w:r w:rsidRPr="006B0B03">
              <w:t>Производить испытания систем измерения и регулирования давления</w:t>
            </w:r>
            <w:r w:rsidR="00F91E53" w:rsidRPr="006B0B03">
              <w:t xml:space="preserve"> </w:t>
            </w:r>
            <w:r w:rsidRPr="006B0B03">
              <w:t>КИПиА особой сложности</w:t>
            </w:r>
          </w:p>
        </w:tc>
      </w:tr>
      <w:tr w:rsidR="00FD5631" w:rsidRPr="00FD5631" w14:paraId="1DB3CB1E" w14:textId="77777777" w:rsidTr="00BD19BC">
        <w:trPr>
          <w:trHeight w:val="20"/>
        </w:trPr>
        <w:tc>
          <w:tcPr>
            <w:tcW w:w="1072" w:type="pct"/>
            <w:vMerge/>
          </w:tcPr>
          <w:p w14:paraId="633F8B8F" w14:textId="77777777" w:rsidR="0075075E" w:rsidRPr="00FD5631" w:rsidDel="002A1D54" w:rsidRDefault="0075075E" w:rsidP="0075075E"/>
        </w:tc>
        <w:tc>
          <w:tcPr>
            <w:tcW w:w="3928" w:type="pct"/>
          </w:tcPr>
          <w:p w14:paraId="17D9E85C" w14:textId="5D026C87" w:rsidR="0075075E" w:rsidRPr="006B0B03" w:rsidRDefault="0075075E" w:rsidP="0075075E">
            <w:pPr>
              <w:jc w:val="both"/>
            </w:pPr>
            <w:r w:rsidRPr="006B0B03">
              <w:t>Производить испытания систем и устройств расхода и уровня КИПиА особой сложности</w:t>
            </w:r>
          </w:p>
        </w:tc>
      </w:tr>
      <w:tr w:rsidR="00FD5631" w:rsidRPr="00FD5631" w14:paraId="7FD3C4EB" w14:textId="77777777" w:rsidTr="00BD19BC">
        <w:trPr>
          <w:trHeight w:val="20"/>
        </w:trPr>
        <w:tc>
          <w:tcPr>
            <w:tcW w:w="1072" w:type="pct"/>
            <w:vMerge/>
          </w:tcPr>
          <w:p w14:paraId="1584127F" w14:textId="77777777" w:rsidR="0075075E" w:rsidRPr="00FD5631" w:rsidDel="002A1D54" w:rsidRDefault="0075075E" w:rsidP="0075075E"/>
        </w:tc>
        <w:tc>
          <w:tcPr>
            <w:tcW w:w="3928" w:type="pct"/>
          </w:tcPr>
          <w:p w14:paraId="06C64863" w14:textId="699DFF91" w:rsidR="0075075E" w:rsidRPr="006B0B03" w:rsidRDefault="0075075E" w:rsidP="0075075E">
            <w:pPr>
              <w:jc w:val="both"/>
            </w:pPr>
            <w:r w:rsidRPr="006B0B03">
              <w:t xml:space="preserve">Производить испытания КИПиА особой сложности электропривода </w:t>
            </w:r>
          </w:p>
        </w:tc>
      </w:tr>
      <w:tr w:rsidR="00FD5631" w:rsidRPr="00FD5631" w14:paraId="1D9A2F58" w14:textId="77777777" w:rsidTr="00BD19BC">
        <w:trPr>
          <w:trHeight w:val="20"/>
        </w:trPr>
        <w:tc>
          <w:tcPr>
            <w:tcW w:w="1072" w:type="pct"/>
            <w:vMerge/>
          </w:tcPr>
          <w:p w14:paraId="7A366C18" w14:textId="77777777" w:rsidR="0075075E" w:rsidRPr="00FD5631" w:rsidDel="002A1D54" w:rsidRDefault="0075075E" w:rsidP="0075075E"/>
        </w:tc>
        <w:tc>
          <w:tcPr>
            <w:tcW w:w="3928" w:type="pct"/>
          </w:tcPr>
          <w:p w14:paraId="14DDD752" w14:textId="52C12A39" w:rsidR="0075075E" w:rsidRPr="006B0B03" w:rsidRDefault="0075075E" w:rsidP="0075075E">
            <w:pPr>
              <w:jc w:val="both"/>
            </w:pPr>
            <w:r w:rsidRPr="006B0B03">
              <w:t xml:space="preserve">Производить испытания схем управления электроприводом </w:t>
            </w:r>
          </w:p>
        </w:tc>
      </w:tr>
      <w:tr w:rsidR="00FD5631" w:rsidRPr="00FD5631" w14:paraId="75015361" w14:textId="77777777" w:rsidTr="00BD19BC">
        <w:trPr>
          <w:trHeight w:val="20"/>
        </w:trPr>
        <w:tc>
          <w:tcPr>
            <w:tcW w:w="1072" w:type="pct"/>
            <w:vMerge/>
          </w:tcPr>
          <w:p w14:paraId="3F17128B" w14:textId="77777777" w:rsidR="0075075E" w:rsidRPr="00FD5631" w:rsidDel="002A1D54" w:rsidRDefault="0075075E" w:rsidP="0075075E"/>
        </w:tc>
        <w:tc>
          <w:tcPr>
            <w:tcW w:w="3928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732F3496" w14:textId="01E61CA1" w:rsidR="0075075E" w:rsidRPr="006B0B03" w:rsidRDefault="0075075E" w:rsidP="0075075E">
            <w:pPr>
              <w:jc w:val="both"/>
            </w:pPr>
            <w:r w:rsidRPr="006B0B03">
              <w:t>Производить испытания бесконтактных логических элементов и путевых выключателей КИПиА особой сложности</w:t>
            </w:r>
          </w:p>
        </w:tc>
      </w:tr>
      <w:tr w:rsidR="00FD5631" w:rsidRPr="00FD5631" w14:paraId="23E4B655" w14:textId="77777777" w:rsidTr="00BD19BC">
        <w:trPr>
          <w:trHeight w:val="20"/>
        </w:trPr>
        <w:tc>
          <w:tcPr>
            <w:tcW w:w="1072" w:type="pct"/>
            <w:vMerge/>
          </w:tcPr>
          <w:p w14:paraId="4EE897DD" w14:textId="77777777" w:rsidR="0075075E" w:rsidRPr="00FD5631" w:rsidDel="002A1D54" w:rsidRDefault="0075075E" w:rsidP="0075075E"/>
        </w:tc>
        <w:tc>
          <w:tcPr>
            <w:tcW w:w="3928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4C16DB37" w14:textId="226ABF26" w:rsidR="0075075E" w:rsidRPr="006B0B03" w:rsidRDefault="0075075E" w:rsidP="0075075E">
            <w:pPr>
              <w:jc w:val="both"/>
            </w:pPr>
            <w:r w:rsidRPr="006B0B03">
              <w:t xml:space="preserve">Производить испытания устройств программного управления КИПиА </w:t>
            </w:r>
            <w:r w:rsidRPr="006B0B03">
              <w:lastRenderedPageBreak/>
              <w:t>особой сложности</w:t>
            </w:r>
          </w:p>
        </w:tc>
      </w:tr>
      <w:tr w:rsidR="00FD5631" w:rsidRPr="00FD5631" w14:paraId="2DC367AD" w14:textId="77777777" w:rsidTr="00BD19BC">
        <w:trPr>
          <w:trHeight w:val="20"/>
        </w:trPr>
        <w:tc>
          <w:tcPr>
            <w:tcW w:w="1072" w:type="pct"/>
            <w:vMerge/>
          </w:tcPr>
          <w:p w14:paraId="18339D31" w14:textId="77777777" w:rsidR="0075075E" w:rsidRPr="00FD5631" w:rsidDel="002A1D54" w:rsidRDefault="0075075E" w:rsidP="0075075E"/>
        </w:tc>
        <w:tc>
          <w:tcPr>
            <w:tcW w:w="3928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0F223121" w14:textId="055E5C7D" w:rsidR="0075075E" w:rsidRPr="006B0B03" w:rsidRDefault="0075075E" w:rsidP="0075075E">
            <w:pPr>
              <w:jc w:val="both"/>
            </w:pPr>
            <w:r w:rsidRPr="006B0B03">
              <w:t>Производить испытания усилителей КИПиА особой сложности</w:t>
            </w:r>
          </w:p>
        </w:tc>
      </w:tr>
      <w:tr w:rsidR="00FD5631" w:rsidRPr="00FD5631" w14:paraId="0DB8AEB9" w14:textId="77777777" w:rsidTr="00BD19BC">
        <w:trPr>
          <w:trHeight w:val="20"/>
        </w:trPr>
        <w:tc>
          <w:tcPr>
            <w:tcW w:w="1072" w:type="pct"/>
            <w:vMerge/>
          </w:tcPr>
          <w:p w14:paraId="7D9352B9" w14:textId="77777777" w:rsidR="0075075E" w:rsidRPr="00FD5631" w:rsidDel="002A1D54" w:rsidRDefault="0075075E" w:rsidP="0075075E"/>
        </w:tc>
        <w:tc>
          <w:tcPr>
            <w:tcW w:w="3928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17D97DB8" w14:textId="7B30CC13" w:rsidR="0075075E" w:rsidRPr="006B0B03" w:rsidRDefault="0075075E" w:rsidP="0075075E">
            <w:pPr>
              <w:jc w:val="both"/>
            </w:pPr>
            <w:r w:rsidRPr="006B0B03">
              <w:t>Производить испытания ультразвуковой аппаратуры КИПиА особой сложности</w:t>
            </w:r>
          </w:p>
        </w:tc>
      </w:tr>
      <w:tr w:rsidR="00FD5631" w:rsidRPr="00FD5631" w14:paraId="21F43695" w14:textId="77777777" w:rsidTr="00BD19BC">
        <w:trPr>
          <w:trHeight w:val="20"/>
        </w:trPr>
        <w:tc>
          <w:tcPr>
            <w:tcW w:w="1072" w:type="pct"/>
            <w:vMerge/>
          </w:tcPr>
          <w:p w14:paraId="0113AF80" w14:textId="77777777" w:rsidR="0075075E" w:rsidRPr="00FD5631" w:rsidDel="002A1D54" w:rsidRDefault="0075075E" w:rsidP="0075075E"/>
        </w:tc>
        <w:tc>
          <w:tcPr>
            <w:tcW w:w="3928" w:type="pct"/>
          </w:tcPr>
          <w:p w14:paraId="6B406F21" w14:textId="1A11E616" w:rsidR="0075075E" w:rsidRPr="006B0B03" w:rsidRDefault="0075075E" w:rsidP="0075075E">
            <w:pPr>
              <w:jc w:val="both"/>
            </w:pPr>
            <w:r w:rsidRPr="006B0B03">
              <w:t>Производить испытания приборов автоматического регулирования КИПиА особой сложности</w:t>
            </w:r>
          </w:p>
        </w:tc>
      </w:tr>
      <w:tr w:rsidR="00FD5631" w:rsidRPr="00FD5631" w14:paraId="7C9E792D" w14:textId="77777777" w:rsidTr="00BD19BC">
        <w:trPr>
          <w:trHeight w:val="20"/>
        </w:trPr>
        <w:tc>
          <w:tcPr>
            <w:tcW w:w="1072" w:type="pct"/>
            <w:vMerge/>
          </w:tcPr>
          <w:p w14:paraId="30DEBF3B" w14:textId="77777777" w:rsidR="0075075E" w:rsidRPr="00FD5631" w:rsidDel="002A1D54" w:rsidRDefault="0075075E" w:rsidP="0075075E"/>
        </w:tc>
        <w:tc>
          <w:tcPr>
            <w:tcW w:w="3928" w:type="pct"/>
          </w:tcPr>
          <w:p w14:paraId="6C5B10C0" w14:textId="3BB48886" w:rsidR="0075075E" w:rsidRPr="006B0B03" w:rsidRDefault="0075075E" w:rsidP="0075075E">
            <w:pPr>
              <w:jc w:val="both"/>
            </w:pPr>
            <w:r w:rsidRPr="006B0B03">
              <w:t>Производить испытания систем питания промышленных компьютеров и управляющих машин КИПиА особой сложности</w:t>
            </w:r>
          </w:p>
        </w:tc>
      </w:tr>
      <w:tr w:rsidR="00FD5631" w:rsidRPr="00FD5631" w14:paraId="2E59C544" w14:textId="77777777" w:rsidTr="00BD19BC">
        <w:trPr>
          <w:trHeight w:val="20"/>
        </w:trPr>
        <w:tc>
          <w:tcPr>
            <w:tcW w:w="1072" w:type="pct"/>
            <w:vMerge/>
          </w:tcPr>
          <w:p w14:paraId="669BB50C" w14:textId="77777777" w:rsidR="0075075E" w:rsidRPr="00FD5631" w:rsidDel="002A1D54" w:rsidRDefault="0075075E" w:rsidP="0075075E"/>
        </w:tc>
        <w:tc>
          <w:tcPr>
            <w:tcW w:w="3928" w:type="pct"/>
          </w:tcPr>
          <w:p w14:paraId="7E7D7761" w14:textId="17E64ECE" w:rsidR="0075075E" w:rsidRPr="006B0B03" w:rsidRDefault="0075075E" w:rsidP="0075075E">
            <w:pPr>
              <w:jc w:val="both"/>
            </w:pPr>
            <w:r w:rsidRPr="006B0B03">
              <w:t>Производить испытания информационно-измерительных систем КИПиА особой сложности</w:t>
            </w:r>
          </w:p>
        </w:tc>
      </w:tr>
      <w:tr w:rsidR="00FD5631" w:rsidRPr="00FD5631" w14:paraId="5F566D53" w14:textId="77777777" w:rsidTr="00BD19BC">
        <w:trPr>
          <w:trHeight w:val="20"/>
        </w:trPr>
        <w:tc>
          <w:tcPr>
            <w:tcW w:w="1072" w:type="pct"/>
            <w:vMerge/>
          </w:tcPr>
          <w:p w14:paraId="12246C95" w14:textId="77777777" w:rsidR="0075075E" w:rsidRPr="00FD5631" w:rsidDel="002A1D54" w:rsidRDefault="0075075E" w:rsidP="0075075E"/>
        </w:tc>
        <w:tc>
          <w:tcPr>
            <w:tcW w:w="3928" w:type="pct"/>
          </w:tcPr>
          <w:p w14:paraId="1A663D9D" w14:textId="0E97208E" w:rsidR="0075075E" w:rsidRPr="006B0B03" w:rsidRDefault="0075075E" w:rsidP="0075075E">
            <w:pPr>
              <w:jc w:val="both"/>
            </w:pPr>
            <w:r w:rsidRPr="006B0B03">
              <w:t>Производить испытания машин и стендов, оснащенных информационно-измерительными системами КИПиА особой сложности</w:t>
            </w:r>
          </w:p>
        </w:tc>
      </w:tr>
      <w:tr w:rsidR="00FD5631" w:rsidRPr="00FD5631" w14:paraId="09A18FBA" w14:textId="77777777" w:rsidTr="00BD19BC">
        <w:trPr>
          <w:trHeight w:val="20"/>
        </w:trPr>
        <w:tc>
          <w:tcPr>
            <w:tcW w:w="1072" w:type="pct"/>
            <w:vMerge/>
          </w:tcPr>
          <w:p w14:paraId="11ACF953" w14:textId="77777777" w:rsidR="0075075E" w:rsidRPr="00FD5631" w:rsidDel="002A1D54" w:rsidRDefault="0075075E" w:rsidP="0075075E"/>
        </w:tc>
        <w:tc>
          <w:tcPr>
            <w:tcW w:w="3928" w:type="pct"/>
          </w:tcPr>
          <w:p w14:paraId="33E59568" w14:textId="223E1ED4" w:rsidR="0075075E" w:rsidRPr="006B0B03" w:rsidRDefault="0075075E" w:rsidP="0075075E">
            <w:pPr>
              <w:jc w:val="both"/>
            </w:pPr>
            <w:r w:rsidRPr="006B0B03">
              <w:t>Производить испытания машин с электронными счетчиками и браковочными конвейерами КИПиА особой сложности</w:t>
            </w:r>
          </w:p>
        </w:tc>
      </w:tr>
      <w:tr w:rsidR="00FD5631" w:rsidRPr="00FD5631" w14:paraId="3ECA8446" w14:textId="77777777" w:rsidTr="00BD19BC">
        <w:trPr>
          <w:trHeight w:val="20"/>
        </w:trPr>
        <w:tc>
          <w:tcPr>
            <w:tcW w:w="1072" w:type="pct"/>
            <w:vMerge/>
          </w:tcPr>
          <w:p w14:paraId="161376FD" w14:textId="77777777" w:rsidR="0075075E" w:rsidRPr="00FD5631" w:rsidDel="002A1D54" w:rsidRDefault="0075075E" w:rsidP="0075075E"/>
        </w:tc>
        <w:tc>
          <w:tcPr>
            <w:tcW w:w="3928" w:type="pct"/>
          </w:tcPr>
          <w:p w14:paraId="03C88608" w14:textId="7FE0AA0F" w:rsidR="0075075E" w:rsidRPr="006B0B03" w:rsidRDefault="0075075E" w:rsidP="0075075E">
            <w:pPr>
              <w:jc w:val="both"/>
            </w:pPr>
            <w:r w:rsidRPr="006B0B03">
              <w:t>Производить испытания управляющих машин на базе микропроцессоров</w:t>
            </w:r>
          </w:p>
        </w:tc>
      </w:tr>
      <w:tr w:rsidR="00FD5631" w:rsidRPr="00FD5631" w14:paraId="73BD5611" w14:textId="77777777" w:rsidTr="00BD19BC">
        <w:trPr>
          <w:trHeight w:val="20"/>
        </w:trPr>
        <w:tc>
          <w:tcPr>
            <w:tcW w:w="1072" w:type="pct"/>
            <w:vMerge/>
          </w:tcPr>
          <w:p w14:paraId="7A414113" w14:textId="77777777" w:rsidR="0075075E" w:rsidRPr="00FD5631" w:rsidDel="002A1D54" w:rsidRDefault="0075075E" w:rsidP="0075075E"/>
        </w:tc>
        <w:tc>
          <w:tcPr>
            <w:tcW w:w="3928" w:type="pct"/>
          </w:tcPr>
          <w:p w14:paraId="346A7954" w14:textId="68E905FF" w:rsidR="0075075E" w:rsidRPr="006B0B03" w:rsidRDefault="0075075E" w:rsidP="0075075E">
            <w:pPr>
              <w:jc w:val="both"/>
            </w:pPr>
            <w:r w:rsidRPr="006B0B03">
              <w:t xml:space="preserve">Производить испытания электроприводов </w:t>
            </w:r>
          </w:p>
        </w:tc>
      </w:tr>
      <w:tr w:rsidR="00FD5631" w:rsidRPr="00FD5631" w14:paraId="3D4624C1" w14:textId="77777777" w:rsidTr="00BD19BC">
        <w:trPr>
          <w:trHeight w:val="20"/>
        </w:trPr>
        <w:tc>
          <w:tcPr>
            <w:tcW w:w="1072" w:type="pct"/>
            <w:vMerge/>
          </w:tcPr>
          <w:p w14:paraId="419BC01D" w14:textId="77777777" w:rsidR="0075075E" w:rsidRPr="00FD5631" w:rsidDel="002A1D54" w:rsidRDefault="0075075E" w:rsidP="0075075E"/>
        </w:tc>
        <w:tc>
          <w:tcPr>
            <w:tcW w:w="3928" w:type="pct"/>
          </w:tcPr>
          <w:p w14:paraId="0F25EEC8" w14:textId="3D42C256" w:rsidR="0075075E" w:rsidRPr="006B0B03" w:rsidRDefault="0075075E" w:rsidP="007502AA">
            <w:pPr>
              <w:jc w:val="both"/>
            </w:pPr>
            <w:r w:rsidRPr="006B0B03">
              <w:t xml:space="preserve">Производить испытания преобразователей КИПиА особой сложности </w:t>
            </w:r>
          </w:p>
        </w:tc>
      </w:tr>
      <w:tr w:rsidR="00FD5631" w:rsidRPr="00FD5631" w14:paraId="00AB6D5D" w14:textId="77777777" w:rsidTr="00BD19BC">
        <w:trPr>
          <w:trHeight w:val="20"/>
        </w:trPr>
        <w:tc>
          <w:tcPr>
            <w:tcW w:w="1072" w:type="pct"/>
            <w:vMerge/>
          </w:tcPr>
          <w:p w14:paraId="46FCDF7F" w14:textId="77777777" w:rsidR="0075075E" w:rsidRPr="00FD5631" w:rsidDel="002A1D54" w:rsidRDefault="0075075E" w:rsidP="0075075E"/>
        </w:tc>
        <w:tc>
          <w:tcPr>
            <w:tcW w:w="3928" w:type="pct"/>
          </w:tcPr>
          <w:p w14:paraId="6E16EDBD" w14:textId="358F0186" w:rsidR="0075075E" w:rsidRPr="006B0B03" w:rsidRDefault="0075075E" w:rsidP="0075075E">
            <w:pPr>
              <w:jc w:val="both"/>
            </w:pPr>
            <w:r w:rsidRPr="006B0B03">
              <w:t>Производить испытания устройств и систем автоматических линий</w:t>
            </w:r>
          </w:p>
        </w:tc>
      </w:tr>
      <w:tr w:rsidR="00FD5631" w:rsidRPr="00FD5631" w14:paraId="684C3B6C" w14:textId="77777777" w:rsidTr="00BD19BC">
        <w:trPr>
          <w:trHeight w:val="20"/>
        </w:trPr>
        <w:tc>
          <w:tcPr>
            <w:tcW w:w="1072" w:type="pct"/>
            <w:vMerge/>
          </w:tcPr>
          <w:p w14:paraId="3F78704E" w14:textId="77777777" w:rsidR="00445633" w:rsidRPr="00FD5631" w:rsidDel="002A1D54" w:rsidRDefault="00445633" w:rsidP="00445633"/>
        </w:tc>
        <w:tc>
          <w:tcPr>
            <w:tcW w:w="3928" w:type="pct"/>
          </w:tcPr>
          <w:p w14:paraId="0A793E00" w14:textId="77777777" w:rsidR="00445633" w:rsidRPr="006B0B03" w:rsidRDefault="00445633" w:rsidP="00445633">
            <w:pPr>
              <w:jc w:val="both"/>
            </w:pPr>
            <w:r w:rsidRPr="006B0B03">
              <w:t>Производить испытания приборов и систем управления оборудования на базе микропроцессорной техники</w:t>
            </w:r>
          </w:p>
        </w:tc>
      </w:tr>
      <w:tr w:rsidR="00FD5631" w:rsidRPr="00FD5631" w14:paraId="3B021D1B" w14:textId="77777777" w:rsidTr="00BD19BC">
        <w:trPr>
          <w:trHeight w:val="20"/>
        </w:trPr>
        <w:tc>
          <w:tcPr>
            <w:tcW w:w="1072" w:type="pct"/>
            <w:vMerge/>
          </w:tcPr>
          <w:p w14:paraId="7A45310A" w14:textId="77777777" w:rsidR="00445633" w:rsidRPr="00FD5631" w:rsidDel="002A1D54" w:rsidRDefault="00445633" w:rsidP="00445633"/>
        </w:tc>
        <w:tc>
          <w:tcPr>
            <w:tcW w:w="3928" w:type="pct"/>
          </w:tcPr>
          <w:p w14:paraId="4B774E42" w14:textId="77777777" w:rsidR="00445633" w:rsidRPr="006B0B03" w:rsidRDefault="00445633" w:rsidP="00445633">
            <w:pPr>
              <w:jc w:val="both"/>
            </w:pPr>
            <w:r w:rsidRPr="006B0B03">
              <w:t>Производить сдачу КИПиА особой сложности</w:t>
            </w:r>
          </w:p>
        </w:tc>
      </w:tr>
      <w:tr w:rsidR="00FD5631" w:rsidRPr="00FD5631" w14:paraId="56ECBFD3" w14:textId="77777777" w:rsidTr="00BD19BC">
        <w:trPr>
          <w:trHeight w:val="20"/>
        </w:trPr>
        <w:tc>
          <w:tcPr>
            <w:tcW w:w="1072" w:type="pct"/>
            <w:vMerge/>
          </w:tcPr>
          <w:p w14:paraId="5B237A8F" w14:textId="77777777" w:rsidR="00445633" w:rsidRPr="00FD5631" w:rsidDel="002A1D54" w:rsidRDefault="00445633" w:rsidP="00445633"/>
        </w:tc>
        <w:tc>
          <w:tcPr>
            <w:tcW w:w="3928" w:type="pct"/>
          </w:tcPr>
          <w:p w14:paraId="7B21B369" w14:textId="77777777" w:rsidR="00445633" w:rsidRPr="006B0B03" w:rsidRDefault="00445633" w:rsidP="00445633">
            <w:pPr>
              <w:jc w:val="both"/>
            </w:pPr>
            <w:r w:rsidRPr="006B0B03">
              <w:t xml:space="preserve">Снимать характеристики при проведении испытаний КИПиА особой сложности </w:t>
            </w:r>
          </w:p>
        </w:tc>
      </w:tr>
      <w:tr w:rsidR="00FD5631" w:rsidRPr="00FD5631" w14:paraId="14C2DAD0" w14:textId="77777777" w:rsidTr="00BD19BC">
        <w:trPr>
          <w:trHeight w:val="20"/>
        </w:trPr>
        <w:tc>
          <w:tcPr>
            <w:tcW w:w="1072" w:type="pct"/>
            <w:vMerge/>
          </w:tcPr>
          <w:p w14:paraId="5387E515" w14:textId="77777777" w:rsidR="00445633" w:rsidRPr="00FD5631" w:rsidDel="002A1D54" w:rsidRDefault="00445633" w:rsidP="00445633"/>
        </w:tc>
        <w:tc>
          <w:tcPr>
            <w:tcW w:w="3928" w:type="pct"/>
          </w:tcPr>
          <w:p w14:paraId="1F6C31E5" w14:textId="77777777" w:rsidR="00445633" w:rsidRPr="006B0B03" w:rsidRDefault="00445633" w:rsidP="00445633">
            <w:pPr>
              <w:jc w:val="both"/>
            </w:pPr>
            <w:r w:rsidRPr="006B0B03">
              <w:t>Обрабатывать характеристики в сводные таблицы, графики, сетки испытаний КИПиА особой сложности</w:t>
            </w:r>
          </w:p>
        </w:tc>
      </w:tr>
      <w:tr w:rsidR="00FD5631" w:rsidRPr="00FD5631" w14:paraId="581824AD" w14:textId="77777777" w:rsidTr="00BD19BC">
        <w:trPr>
          <w:trHeight w:val="20"/>
        </w:trPr>
        <w:tc>
          <w:tcPr>
            <w:tcW w:w="1072" w:type="pct"/>
            <w:vMerge/>
          </w:tcPr>
          <w:p w14:paraId="12510F05" w14:textId="77777777" w:rsidR="00445633" w:rsidRPr="00FD5631" w:rsidDel="002A1D54" w:rsidRDefault="00445633" w:rsidP="00445633"/>
        </w:tc>
        <w:tc>
          <w:tcPr>
            <w:tcW w:w="3928" w:type="pct"/>
          </w:tcPr>
          <w:p w14:paraId="4AB9E1CC" w14:textId="77777777" w:rsidR="00445633" w:rsidRPr="006B0B03" w:rsidRDefault="00445633" w:rsidP="00445633">
            <w:pPr>
              <w:jc w:val="both"/>
            </w:pPr>
            <w:r w:rsidRPr="006B0B03">
              <w:t>Обрабатывать результаты измерений КИПиА особой сложности с использованием средств вычислительной техники</w:t>
            </w:r>
          </w:p>
        </w:tc>
      </w:tr>
      <w:tr w:rsidR="00FD5631" w:rsidRPr="00FD5631" w14:paraId="56EF04CA" w14:textId="77777777" w:rsidTr="00BD19BC">
        <w:trPr>
          <w:trHeight w:val="20"/>
        </w:trPr>
        <w:tc>
          <w:tcPr>
            <w:tcW w:w="1072" w:type="pct"/>
            <w:vMerge/>
          </w:tcPr>
          <w:p w14:paraId="3143EB52" w14:textId="77777777" w:rsidR="00445633" w:rsidRPr="00FD5631" w:rsidDel="002A1D54" w:rsidRDefault="00445633" w:rsidP="00445633"/>
        </w:tc>
        <w:tc>
          <w:tcPr>
            <w:tcW w:w="3928" w:type="pct"/>
          </w:tcPr>
          <w:p w14:paraId="15A786E7" w14:textId="77777777" w:rsidR="00445633" w:rsidRPr="006B0B03" w:rsidRDefault="00445633" w:rsidP="00445633">
            <w:pPr>
              <w:jc w:val="both"/>
            </w:pPr>
            <w:r w:rsidRPr="006B0B03">
              <w:t>Заполнять паспорта и аттестаты испытанных КИПиА</w:t>
            </w:r>
          </w:p>
        </w:tc>
      </w:tr>
      <w:tr w:rsidR="00FD5631" w:rsidRPr="00FD5631" w14:paraId="6A14AF2B" w14:textId="77777777" w:rsidTr="00BD19BC">
        <w:trPr>
          <w:trHeight w:val="20"/>
        </w:trPr>
        <w:tc>
          <w:tcPr>
            <w:tcW w:w="1072" w:type="pct"/>
            <w:vMerge/>
          </w:tcPr>
          <w:p w14:paraId="2A978E0E" w14:textId="77777777" w:rsidR="00445633" w:rsidRPr="00FD5631" w:rsidDel="002A1D54" w:rsidRDefault="00445633" w:rsidP="00445633"/>
        </w:tc>
        <w:tc>
          <w:tcPr>
            <w:tcW w:w="3928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13316C4E" w14:textId="77777777" w:rsidR="00445633" w:rsidRPr="006B0B03" w:rsidRDefault="00445633" w:rsidP="00445633">
            <w:pPr>
              <w:jc w:val="both"/>
            </w:pPr>
            <w:r w:rsidRPr="006B0B03">
              <w:t>Использовать текстовые редакторы (процессоры) для заполнения паспортов и аттестатов КИПиА особой сложности</w:t>
            </w:r>
          </w:p>
        </w:tc>
      </w:tr>
      <w:tr w:rsidR="00FD5631" w:rsidRPr="00FD5631" w14:paraId="21FB143B" w14:textId="77777777" w:rsidTr="00BD19BC">
        <w:trPr>
          <w:trHeight w:val="20"/>
        </w:trPr>
        <w:tc>
          <w:tcPr>
            <w:tcW w:w="1072" w:type="pct"/>
            <w:vMerge w:val="restart"/>
          </w:tcPr>
          <w:p w14:paraId="369105B9" w14:textId="77777777" w:rsidR="00445633" w:rsidRPr="00FD5631" w:rsidDel="002A1D54" w:rsidRDefault="00445633" w:rsidP="00445633">
            <w:r w:rsidRPr="00FD5631" w:rsidDel="002A1D54">
              <w:t xml:space="preserve">Необходимые </w:t>
            </w:r>
            <w:r w:rsidRPr="00FD5631">
              <w:t>знания</w:t>
            </w:r>
          </w:p>
        </w:tc>
        <w:tc>
          <w:tcPr>
            <w:tcW w:w="3928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749562C5" w14:textId="77777777" w:rsidR="00445633" w:rsidRPr="006B0B03" w:rsidRDefault="00445633" w:rsidP="00445633">
            <w:pPr>
              <w:jc w:val="both"/>
            </w:pPr>
            <w:r w:rsidRPr="006B0B03">
              <w:t>Требования, предъявляемые к рабочему месту при испытаниях и сдаче КИПиА особой сложности</w:t>
            </w:r>
          </w:p>
        </w:tc>
      </w:tr>
      <w:tr w:rsidR="00FD5631" w:rsidRPr="00FD5631" w14:paraId="0EA3ED1E" w14:textId="77777777" w:rsidTr="00BD19BC">
        <w:trPr>
          <w:trHeight w:val="20"/>
        </w:trPr>
        <w:tc>
          <w:tcPr>
            <w:tcW w:w="1072" w:type="pct"/>
            <w:vMerge/>
          </w:tcPr>
          <w:p w14:paraId="3843EE3B" w14:textId="77777777" w:rsidR="00445633" w:rsidRPr="00FD5631" w:rsidDel="002A1D54" w:rsidRDefault="00445633" w:rsidP="00445633"/>
        </w:tc>
        <w:tc>
          <w:tcPr>
            <w:tcW w:w="3928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21171C43" w14:textId="77777777" w:rsidR="00445633" w:rsidRPr="006B0B03" w:rsidRDefault="00445633" w:rsidP="00445633">
            <w:pPr>
              <w:jc w:val="both"/>
            </w:pPr>
            <w:r w:rsidRPr="006B0B03">
              <w:t>Виды, конструкция, назначение, возможности и правила использования инструментов и приспособлений при испытаниях и сдаче КИПиА особой сложности</w:t>
            </w:r>
          </w:p>
        </w:tc>
      </w:tr>
      <w:tr w:rsidR="00FD5631" w:rsidRPr="00FD5631" w14:paraId="562BC6D5" w14:textId="77777777" w:rsidTr="00BD19BC">
        <w:trPr>
          <w:trHeight w:val="20"/>
        </w:trPr>
        <w:tc>
          <w:tcPr>
            <w:tcW w:w="1072" w:type="pct"/>
            <w:vMerge/>
          </w:tcPr>
          <w:p w14:paraId="6CB49C97" w14:textId="77777777" w:rsidR="001202FB" w:rsidRPr="00FD5631" w:rsidDel="002A1D54" w:rsidRDefault="001202FB" w:rsidP="001202FB"/>
        </w:tc>
        <w:tc>
          <w:tcPr>
            <w:tcW w:w="3928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67E84F01" w14:textId="0C38E9D9" w:rsidR="001202FB" w:rsidRPr="006B0B03" w:rsidRDefault="001202FB" w:rsidP="001202FB">
            <w:pPr>
              <w:jc w:val="both"/>
            </w:pPr>
            <w:r w:rsidRPr="006B0B03">
              <w:t>Виды, конструкция, назначение и правила использования стендового оборудования, предназначенного для испытания КИПиА</w:t>
            </w:r>
          </w:p>
        </w:tc>
      </w:tr>
      <w:tr w:rsidR="00FD5631" w:rsidRPr="00FD5631" w14:paraId="426CDD9B" w14:textId="77777777" w:rsidTr="00BD19BC">
        <w:trPr>
          <w:trHeight w:val="20"/>
        </w:trPr>
        <w:tc>
          <w:tcPr>
            <w:tcW w:w="1072" w:type="pct"/>
            <w:vMerge/>
          </w:tcPr>
          <w:p w14:paraId="41CC42E8" w14:textId="77777777" w:rsidR="00445633" w:rsidRPr="00FD5631" w:rsidDel="002A1D54" w:rsidRDefault="00445633" w:rsidP="00445633"/>
        </w:tc>
        <w:tc>
          <w:tcPr>
            <w:tcW w:w="3928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542FA229" w14:textId="77777777" w:rsidR="00445633" w:rsidRPr="006B0B03" w:rsidRDefault="00445633" w:rsidP="00445633">
            <w:pPr>
              <w:jc w:val="both"/>
            </w:pPr>
            <w:r w:rsidRPr="006B0B03">
              <w:t>Основные форматы представления электронной графической и текстовой информации</w:t>
            </w:r>
          </w:p>
        </w:tc>
      </w:tr>
      <w:tr w:rsidR="00FD5631" w:rsidRPr="00FD5631" w14:paraId="74F4B473" w14:textId="77777777" w:rsidTr="00BD19BC">
        <w:trPr>
          <w:trHeight w:val="20"/>
        </w:trPr>
        <w:tc>
          <w:tcPr>
            <w:tcW w:w="1072" w:type="pct"/>
            <w:vMerge/>
          </w:tcPr>
          <w:p w14:paraId="657E4D90" w14:textId="77777777" w:rsidR="00445633" w:rsidRPr="00FD5631" w:rsidDel="002A1D54" w:rsidRDefault="00445633" w:rsidP="00445633"/>
        </w:tc>
        <w:tc>
          <w:tcPr>
            <w:tcW w:w="3928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39726761" w14:textId="77777777" w:rsidR="00445633" w:rsidRPr="006B0B03" w:rsidRDefault="00445633" w:rsidP="00445633">
            <w:pPr>
              <w:jc w:val="both"/>
            </w:pPr>
            <w:r w:rsidRPr="006B0B03">
              <w:t>Прикладные компьютерные программы для просмотра текстовой информации: наименования, возможности и порядок работы в них</w:t>
            </w:r>
          </w:p>
        </w:tc>
      </w:tr>
      <w:tr w:rsidR="00FD5631" w:rsidRPr="00FD5631" w14:paraId="427DBCA5" w14:textId="77777777" w:rsidTr="00BD19BC">
        <w:trPr>
          <w:trHeight w:val="20"/>
        </w:trPr>
        <w:tc>
          <w:tcPr>
            <w:tcW w:w="1072" w:type="pct"/>
            <w:vMerge/>
          </w:tcPr>
          <w:p w14:paraId="6ABB932A" w14:textId="77777777" w:rsidR="00445633" w:rsidRPr="00FD5631" w:rsidDel="002A1D54" w:rsidRDefault="00445633" w:rsidP="00445633"/>
        </w:tc>
        <w:tc>
          <w:tcPr>
            <w:tcW w:w="3928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3909A7F9" w14:textId="77777777" w:rsidR="00445633" w:rsidRPr="006B0B03" w:rsidRDefault="00445633" w:rsidP="00445633">
            <w:pPr>
              <w:jc w:val="both"/>
            </w:pPr>
            <w:r w:rsidRPr="006B0B03">
              <w:t>Прикладные компьютерные программы для просмотра графической информации: наименования, возможности и порядок работы в них</w:t>
            </w:r>
          </w:p>
        </w:tc>
      </w:tr>
      <w:tr w:rsidR="00FD5631" w:rsidRPr="00FD5631" w14:paraId="11D6B361" w14:textId="77777777" w:rsidTr="00BD19BC">
        <w:trPr>
          <w:trHeight w:val="20"/>
        </w:trPr>
        <w:tc>
          <w:tcPr>
            <w:tcW w:w="1072" w:type="pct"/>
            <w:vMerge/>
          </w:tcPr>
          <w:p w14:paraId="6CBAE0D4" w14:textId="77777777" w:rsidR="00445633" w:rsidRPr="00FD5631" w:rsidDel="002A1D54" w:rsidRDefault="00445633" w:rsidP="00445633"/>
        </w:tc>
        <w:tc>
          <w:tcPr>
            <w:tcW w:w="3928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58500B84" w14:textId="77777777" w:rsidR="00445633" w:rsidRPr="006B0B03" w:rsidRDefault="00445633" w:rsidP="00445633">
            <w:pPr>
              <w:jc w:val="both"/>
            </w:pPr>
            <w:r w:rsidRPr="006B0B03">
              <w:t>Виды, назначение и порядок применения устройств вывода графической и текстовой информации</w:t>
            </w:r>
          </w:p>
        </w:tc>
      </w:tr>
      <w:tr w:rsidR="00FD5631" w:rsidRPr="00FD5631" w14:paraId="1A3BA9EE" w14:textId="77777777" w:rsidTr="00BD19BC">
        <w:trPr>
          <w:trHeight w:val="20"/>
        </w:trPr>
        <w:tc>
          <w:tcPr>
            <w:tcW w:w="1072" w:type="pct"/>
            <w:vMerge/>
          </w:tcPr>
          <w:p w14:paraId="74AC3D58" w14:textId="77777777" w:rsidR="00445633" w:rsidRPr="00FD5631" w:rsidDel="002A1D54" w:rsidRDefault="00445633" w:rsidP="00445633"/>
        </w:tc>
        <w:tc>
          <w:tcPr>
            <w:tcW w:w="3928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0EBA4026" w14:textId="77777777" w:rsidR="00445633" w:rsidRPr="006B0B03" w:rsidRDefault="00445633" w:rsidP="00445633">
            <w:pPr>
              <w:jc w:val="both"/>
            </w:pPr>
            <w:r w:rsidRPr="006B0B03">
              <w:t>Порядок работы с электронным архивом технической документации</w:t>
            </w:r>
          </w:p>
        </w:tc>
      </w:tr>
      <w:tr w:rsidR="00FD5631" w:rsidRPr="00FD5631" w14:paraId="594B22A7" w14:textId="77777777" w:rsidTr="00BD19BC">
        <w:trPr>
          <w:trHeight w:val="20"/>
        </w:trPr>
        <w:tc>
          <w:tcPr>
            <w:tcW w:w="1072" w:type="pct"/>
            <w:vMerge/>
          </w:tcPr>
          <w:p w14:paraId="7DF2C4CE" w14:textId="77777777" w:rsidR="00445633" w:rsidRPr="00FD5631" w:rsidDel="002A1D54" w:rsidRDefault="00445633" w:rsidP="00445633"/>
        </w:tc>
        <w:tc>
          <w:tcPr>
            <w:tcW w:w="3928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65751FA0" w14:textId="77777777" w:rsidR="00445633" w:rsidRPr="006B0B03" w:rsidRDefault="00445633" w:rsidP="00445633">
            <w:pPr>
              <w:jc w:val="both"/>
            </w:pPr>
            <w:r w:rsidRPr="006B0B03">
              <w:t>Методика проведения стендовых испытаний КИПиА особой сложности</w:t>
            </w:r>
          </w:p>
        </w:tc>
      </w:tr>
      <w:tr w:rsidR="00FD5631" w:rsidRPr="00FD5631" w14:paraId="42AB860E" w14:textId="77777777" w:rsidTr="00BD19BC">
        <w:trPr>
          <w:trHeight w:val="20"/>
        </w:trPr>
        <w:tc>
          <w:tcPr>
            <w:tcW w:w="1072" w:type="pct"/>
            <w:vMerge/>
          </w:tcPr>
          <w:p w14:paraId="327D3F3B" w14:textId="77777777" w:rsidR="00445633" w:rsidRPr="00FD5631" w:rsidDel="002A1D54" w:rsidRDefault="00445633" w:rsidP="00445633"/>
        </w:tc>
        <w:tc>
          <w:tcPr>
            <w:tcW w:w="3928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09EF76C1" w14:textId="77777777" w:rsidR="00445633" w:rsidRPr="006B0B03" w:rsidRDefault="00445633" w:rsidP="00445633">
            <w:pPr>
              <w:jc w:val="both"/>
            </w:pPr>
            <w:r w:rsidRPr="006B0B03">
              <w:t>Методика проведения эксплуатационных испытаний КИПиА особой сложности</w:t>
            </w:r>
          </w:p>
        </w:tc>
      </w:tr>
      <w:tr w:rsidR="00FD5631" w:rsidRPr="00FD5631" w14:paraId="05050A75" w14:textId="77777777" w:rsidTr="00BD19BC">
        <w:trPr>
          <w:trHeight w:val="20"/>
        </w:trPr>
        <w:tc>
          <w:tcPr>
            <w:tcW w:w="1072" w:type="pct"/>
            <w:vMerge/>
          </w:tcPr>
          <w:p w14:paraId="38FDE8AD" w14:textId="77777777" w:rsidR="0075075E" w:rsidRPr="00FD5631" w:rsidDel="002A1D54" w:rsidRDefault="0075075E" w:rsidP="0075075E"/>
        </w:tc>
        <w:tc>
          <w:tcPr>
            <w:tcW w:w="3928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7FD40D09" w14:textId="54208166" w:rsidR="0075075E" w:rsidRPr="006B0B03" w:rsidRDefault="0075075E" w:rsidP="0075075E">
            <w:pPr>
              <w:jc w:val="both"/>
            </w:pPr>
            <w:r w:rsidRPr="006B0B03">
              <w:t>Методика проведения испытаний бесконтактных логических элементов и путевых выключателей</w:t>
            </w:r>
          </w:p>
        </w:tc>
      </w:tr>
      <w:tr w:rsidR="00FD5631" w:rsidRPr="00FD5631" w14:paraId="6A8A9A44" w14:textId="77777777" w:rsidTr="00BD19BC">
        <w:trPr>
          <w:trHeight w:val="20"/>
        </w:trPr>
        <w:tc>
          <w:tcPr>
            <w:tcW w:w="1072" w:type="pct"/>
            <w:vMerge/>
          </w:tcPr>
          <w:p w14:paraId="2D6EEB78" w14:textId="77777777" w:rsidR="0075075E" w:rsidRPr="00FD5631" w:rsidDel="002A1D54" w:rsidRDefault="0075075E" w:rsidP="0075075E"/>
        </w:tc>
        <w:tc>
          <w:tcPr>
            <w:tcW w:w="3928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134C2094" w14:textId="7E10F89F" w:rsidR="0075075E" w:rsidRPr="006B0B03" w:rsidRDefault="0075075E" w:rsidP="0075075E">
            <w:pPr>
              <w:jc w:val="both"/>
            </w:pPr>
            <w:r w:rsidRPr="006B0B03">
              <w:t>Методика проведения испытаний устройств программного управления</w:t>
            </w:r>
          </w:p>
        </w:tc>
      </w:tr>
      <w:tr w:rsidR="00FD5631" w:rsidRPr="00FD5631" w14:paraId="5B84D589" w14:textId="77777777" w:rsidTr="00BD19BC">
        <w:trPr>
          <w:trHeight w:val="20"/>
        </w:trPr>
        <w:tc>
          <w:tcPr>
            <w:tcW w:w="1072" w:type="pct"/>
            <w:vMerge/>
          </w:tcPr>
          <w:p w14:paraId="624D0E00" w14:textId="77777777" w:rsidR="0075075E" w:rsidRPr="00FD5631" w:rsidDel="002A1D54" w:rsidRDefault="0075075E" w:rsidP="0075075E"/>
        </w:tc>
        <w:tc>
          <w:tcPr>
            <w:tcW w:w="3928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411EF409" w14:textId="6C1EF268" w:rsidR="0075075E" w:rsidRPr="006B0B03" w:rsidRDefault="0075075E" w:rsidP="0075075E">
            <w:pPr>
              <w:jc w:val="both"/>
            </w:pPr>
            <w:r w:rsidRPr="006B0B03">
              <w:t>Методика проведения испытаний усилителей</w:t>
            </w:r>
          </w:p>
        </w:tc>
      </w:tr>
      <w:tr w:rsidR="00FD5631" w:rsidRPr="00FD5631" w14:paraId="3EA4BAE4" w14:textId="77777777" w:rsidTr="00BD19BC">
        <w:trPr>
          <w:trHeight w:val="20"/>
        </w:trPr>
        <w:tc>
          <w:tcPr>
            <w:tcW w:w="1072" w:type="pct"/>
            <w:vMerge/>
          </w:tcPr>
          <w:p w14:paraId="1200C190" w14:textId="77777777" w:rsidR="0075075E" w:rsidRPr="00FD5631" w:rsidDel="002A1D54" w:rsidRDefault="0075075E" w:rsidP="0075075E"/>
        </w:tc>
        <w:tc>
          <w:tcPr>
            <w:tcW w:w="3928" w:type="pct"/>
          </w:tcPr>
          <w:p w14:paraId="420E6E28" w14:textId="60FA8492" w:rsidR="0075075E" w:rsidRPr="006B0B03" w:rsidRDefault="0075075E" w:rsidP="0075075E">
            <w:pPr>
              <w:jc w:val="both"/>
            </w:pPr>
            <w:r w:rsidRPr="006B0B03">
              <w:t>Способы проверки работоспособности систем измерения и регулирования температуры</w:t>
            </w:r>
          </w:p>
        </w:tc>
      </w:tr>
      <w:tr w:rsidR="00FD5631" w:rsidRPr="00FD5631" w14:paraId="036B06BE" w14:textId="77777777" w:rsidTr="00BD19BC">
        <w:trPr>
          <w:trHeight w:val="20"/>
        </w:trPr>
        <w:tc>
          <w:tcPr>
            <w:tcW w:w="1072" w:type="pct"/>
            <w:vMerge/>
          </w:tcPr>
          <w:p w14:paraId="50A285CF" w14:textId="77777777" w:rsidR="0075075E" w:rsidRPr="00FD5631" w:rsidDel="002A1D54" w:rsidRDefault="0075075E" w:rsidP="0075075E"/>
        </w:tc>
        <w:tc>
          <w:tcPr>
            <w:tcW w:w="3928" w:type="pct"/>
          </w:tcPr>
          <w:p w14:paraId="05F42CE5" w14:textId="05BCB8FF" w:rsidR="0075075E" w:rsidRPr="006B0B03" w:rsidRDefault="0075075E" w:rsidP="0075075E">
            <w:pPr>
              <w:jc w:val="both"/>
            </w:pPr>
            <w:r w:rsidRPr="006B0B03">
              <w:t>Способы проверки работоспособности систем измерения и регулирования давления</w:t>
            </w:r>
          </w:p>
        </w:tc>
      </w:tr>
      <w:tr w:rsidR="00FD5631" w:rsidRPr="00FD5631" w14:paraId="1BE0375E" w14:textId="77777777" w:rsidTr="00BD19BC">
        <w:trPr>
          <w:trHeight w:val="20"/>
        </w:trPr>
        <w:tc>
          <w:tcPr>
            <w:tcW w:w="1072" w:type="pct"/>
            <w:vMerge/>
          </w:tcPr>
          <w:p w14:paraId="3BEE4751" w14:textId="77777777" w:rsidR="0075075E" w:rsidRPr="00FD5631" w:rsidDel="002A1D54" w:rsidRDefault="0075075E" w:rsidP="0075075E"/>
        </w:tc>
        <w:tc>
          <w:tcPr>
            <w:tcW w:w="3928" w:type="pct"/>
          </w:tcPr>
          <w:p w14:paraId="3F32D348" w14:textId="3411CDF4" w:rsidR="0075075E" w:rsidRPr="006B0B03" w:rsidRDefault="0075075E" w:rsidP="0075075E">
            <w:pPr>
              <w:jc w:val="both"/>
            </w:pPr>
            <w:r w:rsidRPr="006B0B03">
              <w:t>Способы проверки работоспособности систем и устройств расхода и уровня</w:t>
            </w:r>
          </w:p>
        </w:tc>
      </w:tr>
      <w:tr w:rsidR="00FD5631" w:rsidRPr="00FD5631" w14:paraId="0038D576" w14:textId="77777777" w:rsidTr="00BD19BC">
        <w:trPr>
          <w:trHeight w:val="20"/>
        </w:trPr>
        <w:tc>
          <w:tcPr>
            <w:tcW w:w="1072" w:type="pct"/>
            <w:vMerge/>
          </w:tcPr>
          <w:p w14:paraId="03B8CC32" w14:textId="77777777" w:rsidR="0075075E" w:rsidRPr="00FD5631" w:rsidDel="002A1D54" w:rsidRDefault="0075075E" w:rsidP="0075075E"/>
        </w:tc>
        <w:tc>
          <w:tcPr>
            <w:tcW w:w="3928" w:type="pct"/>
          </w:tcPr>
          <w:p w14:paraId="637E52BC" w14:textId="69525FAC" w:rsidR="0075075E" w:rsidRPr="006B0B03" w:rsidRDefault="0075075E" w:rsidP="0075075E">
            <w:pPr>
              <w:jc w:val="both"/>
            </w:pPr>
            <w:r w:rsidRPr="006B0B03">
              <w:t>Способы проверки работоспособности КИПиА особой сложности электропривода</w:t>
            </w:r>
          </w:p>
        </w:tc>
      </w:tr>
      <w:tr w:rsidR="00FD5631" w:rsidRPr="00FD5631" w14:paraId="134BF9EF" w14:textId="77777777" w:rsidTr="00BD19BC">
        <w:trPr>
          <w:trHeight w:val="20"/>
        </w:trPr>
        <w:tc>
          <w:tcPr>
            <w:tcW w:w="1072" w:type="pct"/>
            <w:vMerge/>
          </w:tcPr>
          <w:p w14:paraId="742D4610" w14:textId="77777777" w:rsidR="0075075E" w:rsidRPr="00FD5631" w:rsidDel="002A1D54" w:rsidRDefault="0075075E" w:rsidP="0075075E"/>
        </w:tc>
        <w:tc>
          <w:tcPr>
            <w:tcW w:w="3928" w:type="pct"/>
          </w:tcPr>
          <w:p w14:paraId="07E5BB38" w14:textId="482DB95E" w:rsidR="0075075E" w:rsidRPr="006B0B03" w:rsidRDefault="0075075E" w:rsidP="0075075E">
            <w:pPr>
              <w:jc w:val="both"/>
            </w:pPr>
            <w:r w:rsidRPr="006B0B03">
              <w:t xml:space="preserve">Способы проверки работоспособности схем управления электроприводом </w:t>
            </w:r>
          </w:p>
        </w:tc>
      </w:tr>
      <w:tr w:rsidR="00FD5631" w:rsidRPr="00FD5631" w14:paraId="5BCD8AD3" w14:textId="77777777" w:rsidTr="00BD19BC">
        <w:trPr>
          <w:trHeight w:val="20"/>
        </w:trPr>
        <w:tc>
          <w:tcPr>
            <w:tcW w:w="1072" w:type="pct"/>
            <w:vMerge/>
          </w:tcPr>
          <w:p w14:paraId="64C00E34" w14:textId="77777777" w:rsidR="0075075E" w:rsidRPr="00FD5631" w:rsidDel="002A1D54" w:rsidRDefault="0075075E" w:rsidP="0075075E"/>
        </w:tc>
        <w:tc>
          <w:tcPr>
            <w:tcW w:w="3928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36EDCC90" w14:textId="264FA01A" w:rsidR="0075075E" w:rsidRPr="006B0B03" w:rsidRDefault="0075075E" w:rsidP="0075075E">
            <w:pPr>
              <w:jc w:val="both"/>
            </w:pPr>
            <w:r w:rsidRPr="006B0B03">
              <w:t>Способы проверки работоспособности ультразвуковой аппаратуры</w:t>
            </w:r>
          </w:p>
        </w:tc>
      </w:tr>
      <w:tr w:rsidR="00FD5631" w:rsidRPr="00FD5631" w14:paraId="04F33857" w14:textId="77777777" w:rsidTr="00BD19BC">
        <w:trPr>
          <w:trHeight w:val="20"/>
        </w:trPr>
        <w:tc>
          <w:tcPr>
            <w:tcW w:w="1072" w:type="pct"/>
            <w:vMerge/>
          </w:tcPr>
          <w:p w14:paraId="7753AAAC" w14:textId="77777777" w:rsidR="0075075E" w:rsidRPr="00FD5631" w:rsidDel="002A1D54" w:rsidRDefault="0075075E" w:rsidP="0075075E"/>
        </w:tc>
        <w:tc>
          <w:tcPr>
            <w:tcW w:w="3928" w:type="pct"/>
          </w:tcPr>
          <w:p w14:paraId="5FC78982" w14:textId="57BDC296" w:rsidR="0075075E" w:rsidRPr="006B0B03" w:rsidRDefault="0075075E" w:rsidP="0075075E">
            <w:pPr>
              <w:jc w:val="both"/>
            </w:pPr>
            <w:r w:rsidRPr="006B0B03">
              <w:t>Способы проверки работоспособности приборов автоматического регулирования</w:t>
            </w:r>
          </w:p>
        </w:tc>
      </w:tr>
      <w:tr w:rsidR="00FD5631" w:rsidRPr="00FD5631" w14:paraId="57BB97DA" w14:textId="77777777" w:rsidTr="00BD19BC">
        <w:trPr>
          <w:trHeight w:val="20"/>
        </w:trPr>
        <w:tc>
          <w:tcPr>
            <w:tcW w:w="1072" w:type="pct"/>
            <w:vMerge/>
          </w:tcPr>
          <w:p w14:paraId="01C51B9B" w14:textId="77777777" w:rsidR="0075075E" w:rsidRPr="00FD5631" w:rsidDel="002A1D54" w:rsidRDefault="0075075E" w:rsidP="0075075E"/>
        </w:tc>
        <w:tc>
          <w:tcPr>
            <w:tcW w:w="3928" w:type="pct"/>
          </w:tcPr>
          <w:p w14:paraId="01C0AD0E" w14:textId="25DED6BA" w:rsidR="0075075E" w:rsidRPr="006B0B03" w:rsidRDefault="0075075E" w:rsidP="0075075E">
            <w:pPr>
              <w:jc w:val="both"/>
            </w:pPr>
            <w:r w:rsidRPr="006B0B03">
              <w:t>Способы проверки работоспособности систем питания промышленных компьютеров и управляющих машин</w:t>
            </w:r>
          </w:p>
        </w:tc>
      </w:tr>
      <w:tr w:rsidR="00FD5631" w:rsidRPr="00FD5631" w14:paraId="37DEAE26" w14:textId="77777777" w:rsidTr="00BD19BC">
        <w:trPr>
          <w:trHeight w:val="20"/>
        </w:trPr>
        <w:tc>
          <w:tcPr>
            <w:tcW w:w="1072" w:type="pct"/>
            <w:vMerge/>
          </w:tcPr>
          <w:p w14:paraId="52BD65A6" w14:textId="77777777" w:rsidR="0075075E" w:rsidRPr="00FD5631" w:rsidDel="002A1D54" w:rsidRDefault="0075075E" w:rsidP="0075075E"/>
        </w:tc>
        <w:tc>
          <w:tcPr>
            <w:tcW w:w="3928" w:type="pct"/>
          </w:tcPr>
          <w:p w14:paraId="46F1733C" w14:textId="70E05610" w:rsidR="0075075E" w:rsidRPr="006B0B03" w:rsidRDefault="0075075E" w:rsidP="0075075E">
            <w:pPr>
              <w:jc w:val="both"/>
            </w:pPr>
            <w:r w:rsidRPr="006B0B03">
              <w:t>Способы проверки работоспособности информационно-измерительных систем</w:t>
            </w:r>
          </w:p>
        </w:tc>
      </w:tr>
      <w:tr w:rsidR="00FD5631" w:rsidRPr="00FD5631" w14:paraId="688386C1" w14:textId="77777777" w:rsidTr="00BD19BC">
        <w:trPr>
          <w:trHeight w:val="20"/>
        </w:trPr>
        <w:tc>
          <w:tcPr>
            <w:tcW w:w="1072" w:type="pct"/>
            <w:vMerge/>
          </w:tcPr>
          <w:p w14:paraId="74CBAA1D" w14:textId="77777777" w:rsidR="0075075E" w:rsidRPr="00FD5631" w:rsidDel="002A1D54" w:rsidRDefault="0075075E" w:rsidP="0075075E"/>
        </w:tc>
        <w:tc>
          <w:tcPr>
            <w:tcW w:w="3928" w:type="pct"/>
          </w:tcPr>
          <w:p w14:paraId="444A1139" w14:textId="6952A25D" w:rsidR="0075075E" w:rsidRPr="006B0B03" w:rsidRDefault="0075075E" w:rsidP="0075075E">
            <w:pPr>
              <w:jc w:val="both"/>
            </w:pPr>
            <w:r w:rsidRPr="006B0B03">
              <w:t>Способы проверки работоспособности машин и стендов, оснащенных информационно-измерительными системами</w:t>
            </w:r>
          </w:p>
        </w:tc>
      </w:tr>
      <w:tr w:rsidR="00FD5631" w:rsidRPr="00FD5631" w14:paraId="55EB5623" w14:textId="77777777" w:rsidTr="00BD19BC">
        <w:trPr>
          <w:trHeight w:val="20"/>
        </w:trPr>
        <w:tc>
          <w:tcPr>
            <w:tcW w:w="1072" w:type="pct"/>
            <w:vMerge/>
          </w:tcPr>
          <w:p w14:paraId="18D58C28" w14:textId="77777777" w:rsidR="0075075E" w:rsidRPr="00FD5631" w:rsidDel="002A1D54" w:rsidRDefault="0075075E" w:rsidP="0075075E"/>
        </w:tc>
        <w:tc>
          <w:tcPr>
            <w:tcW w:w="3928" w:type="pct"/>
          </w:tcPr>
          <w:p w14:paraId="536E9F8A" w14:textId="222BC20C" w:rsidR="0075075E" w:rsidRPr="006B0B03" w:rsidRDefault="0075075E" w:rsidP="0075075E">
            <w:pPr>
              <w:jc w:val="both"/>
            </w:pPr>
            <w:r w:rsidRPr="006B0B03">
              <w:t>Способы проверки работоспособности машин с электронными счетчиками и браковочными конвейерами</w:t>
            </w:r>
          </w:p>
        </w:tc>
      </w:tr>
      <w:tr w:rsidR="00FD5631" w:rsidRPr="00FD5631" w14:paraId="29B287F4" w14:textId="77777777" w:rsidTr="00BD19BC">
        <w:trPr>
          <w:trHeight w:val="20"/>
        </w:trPr>
        <w:tc>
          <w:tcPr>
            <w:tcW w:w="1072" w:type="pct"/>
            <w:vMerge/>
          </w:tcPr>
          <w:p w14:paraId="2178C6A3" w14:textId="77777777" w:rsidR="0075075E" w:rsidRPr="00FD5631" w:rsidDel="002A1D54" w:rsidRDefault="0075075E" w:rsidP="0075075E"/>
        </w:tc>
        <w:tc>
          <w:tcPr>
            <w:tcW w:w="3928" w:type="pct"/>
          </w:tcPr>
          <w:p w14:paraId="316924B9" w14:textId="03C00E4B" w:rsidR="0075075E" w:rsidRPr="006B0B03" w:rsidRDefault="0075075E" w:rsidP="0075075E">
            <w:pPr>
              <w:jc w:val="both"/>
            </w:pPr>
            <w:r w:rsidRPr="006B0B03">
              <w:t>Способы проверки работоспособности управляющих машин на базе микропроцессоров</w:t>
            </w:r>
          </w:p>
        </w:tc>
      </w:tr>
      <w:tr w:rsidR="00FD5631" w:rsidRPr="00FD5631" w14:paraId="1F59DAB0" w14:textId="77777777" w:rsidTr="00BD19BC">
        <w:trPr>
          <w:trHeight w:val="20"/>
        </w:trPr>
        <w:tc>
          <w:tcPr>
            <w:tcW w:w="1072" w:type="pct"/>
            <w:vMerge/>
          </w:tcPr>
          <w:p w14:paraId="41165EB4" w14:textId="77777777" w:rsidR="0075075E" w:rsidRPr="00FD5631" w:rsidDel="002A1D54" w:rsidRDefault="0075075E" w:rsidP="0075075E"/>
        </w:tc>
        <w:tc>
          <w:tcPr>
            <w:tcW w:w="3928" w:type="pct"/>
          </w:tcPr>
          <w:p w14:paraId="123BE8AC" w14:textId="79F1151B" w:rsidR="0075075E" w:rsidRPr="006B0B03" w:rsidRDefault="0075075E" w:rsidP="0075075E">
            <w:pPr>
              <w:jc w:val="both"/>
            </w:pPr>
            <w:r w:rsidRPr="006B0B03">
              <w:t>Способы проверки работоспособности электроприводов</w:t>
            </w:r>
          </w:p>
        </w:tc>
      </w:tr>
      <w:tr w:rsidR="00FD5631" w:rsidRPr="00FD5631" w14:paraId="38979852" w14:textId="77777777" w:rsidTr="00BD19BC">
        <w:trPr>
          <w:trHeight w:val="20"/>
        </w:trPr>
        <w:tc>
          <w:tcPr>
            <w:tcW w:w="1072" w:type="pct"/>
            <w:vMerge/>
          </w:tcPr>
          <w:p w14:paraId="5527615C" w14:textId="77777777" w:rsidR="0075075E" w:rsidRPr="00FD5631" w:rsidDel="002A1D54" w:rsidRDefault="0075075E" w:rsidP="0075075E"/>
        </w:tc>
        <w:tc>
          <w:tcPr>
            <w:tcW w:w="3928" w:type="pct"/>
          </w:tcPr>
          <w:p w14:paraId="62CEF4F0" w14:textId="30C3A00D" w:rsidR="0075075E" w:rsidRPr="006B0B03" w:rsidRDefault="0075075E" w:rsidP="0075075E">
            <w:pPr>
              <w:jc w:val="both"/>
            </w:pPr>
            <w:r w:rsidRPr="006B0B03">
              <w:t>Способы проверки работоспособности преобразователей</w:t>
            </w:r>
          </w:p>
        </w:tc>
      </w:tr>
      <w:tr w:rsidR="00FD5631" w:rsidRPr="00FD5631" w14:paraId="1EBC8C3E" w14:textId="77777777" w:rsidTr="00BD19BC">
        <w:trPr>
          <w:trHeight w:val="20"/>
        </w:trPr>
        <w:tc>
          <w:tcPr>
            <w:tcW w:w="1072" w:type="pct"/>
            <w:vMerge/>
          </w:tcPr>
          <w:p w14:paraId="2ABB424E" w14:textId="77777777" w:rsidR="0075075E" w:rsidRPr="00FD5631" w:rsidDel="002A1D54" w:rsidRDefault="0075075E" w:rsidP="0075075E"/>
        </w:tc>
        <w:tc>
          <w:tcPr>
            <w:tcW w:w="3928" w:type="pct"/>
          </w:tcPr>
          <w:p w14:paraId="6CEB6CDF" w14:textId="5BDFD449" w:rsidR="0075075E" w:rsidRPr="006B0B03" w:rsidRDefault="0075075E" w:rsidP="0075075E">
            <w:pPr>
              <w:jc w:val="both"/>
            </w:pPr>
            <w:r w:rsidRPr="006B0B03">
              <w:t>Способы проверки работоспособности устройств и систем автоматических линий</w:t>
            </w:r>
          </w:p>
        </w:tc>
      </w:tr>
      <w:tr w:rsidR="00FD5631" w:rsidRPr="00FD5631" w14:paraId="29C90E77" w14:textId="77777777" w:rsidTr="00BD19BC">
        <w:trPr>
          <w:trHeight w:val="20"/>
        </w:trPr>
        <w:tc>
          <w:tcPr>
            <w:tcW w:w="1072" w:type="pct"/>
            <w:vMerge/>
          </w:tcPr>
          <w:p w14:paraId="4942ACEA" w14:textId="77777777" w:rsidR="00445633" w:rsidRPr="00FD5631" w:rsidDel="002A1D54" w:rsidRDefault="00445633" w:rsidP="00445633"/>
        </w:tc>
        <w:tc>
          <w:tcPr>
            <w:tcW w:w="3928" w:type="pct"/>
          </w:tcPr>
          <w:p w14:paraId="1DF06114" w14:textId="77777777" w:rsidR="00445633" w:rsidRPr="006B0B03" w:rsidRDefault="00445633" w:rsidP="00445633">
            <w:pPr>
              <w:jc w:val="both"/>
            </w:pPr>
            <w:r w:rsidRPr="006B0B03">
              <w:t>Способы проверки работоспособности приборов и систем управления оборудования на базе микропроцессорной техники</w:t>
            </w:r>
          </w:p>
        </w:tc>
      </w:tr>
      <w:tr w:rsidR="00FD5631" w:rsidRPr="00FD5631" w14:paraId="6C38CD71" w14:textId="77777777" w:rsidTr="00BD19BC">
        <w:trPr>
          <w:trHeight w:val="20"/>
        </w:trPr>
        <w:tc>
          <w:tcPr>
            <w:tcW w:w="1072" w:type="pct"/>
            <w:vMerge/>
          </w:tcPr>
          <w:p w14:paraId="213CA8AD" w14:textId="77777777" w:rsidR="00445633" w:rsidRPr="00FD5631" w:rsidDel="002A1D54" w:rsidRDefault="00445633" w:rsidP="00445633"/>
        </w:tc>
        <w:tc>
          <w:tcPr>
            <w:tcW w:w="3928" w:type="pct"/>
          </w:tcPr>
          <w:p w14:paraId="2F1FA63A" w14:textId="77777777" w:rsidR="00445633" w:rsidRPr="006B0B03" w:rsidRDefault="00445633" w:rsidP="00445633">
            <w:pPr>
              <w:jc w:val="both"/>
            </w:pPr>
            <w:r w:rsidRPr="006B0B03">
              <w:t>Способы проверки работоспособности систем управления уникального оборудования</w:t>
            </w:r>
          </w:p>
        </w:tc>
      </w:tr>
      <w:tr w:rsidR="00FD5631" w:rsidRPr="00FD5631" w14:paraId="18317100" w14:textId="77777777" w:rsidTr="00BD19BC">
        <w:trPr>
          <w:trHeight w:val="20"/>
        </w:trPr>
        <w:tc>
          <w:tcPr>
            <w:tcW w:w="1072" w:type="pct"/>
            <w:vMerge/>
          </w:tcPr>
          <w:p w14:paraId="5A2E681A" w14:textId="77777777" w:rsidR="00445633" w:rsidRPr="00FD5631" w:rsidDel="002A1D54" w:rsidRDefault="00445633" w:rsidP="00445633"/>
        </w:tc>
        <w:tc>
          <w:tcPr>
            <w:tcW w:w="3928" w:type="pct"/>
          </w:tcPr>
          <w:p w14:paraId="415C979E" w14:textId="77777777" w:rsidR="00445633" w:rsidRPr="006B0B03" w:rsidRDefault="00445633" w:rsidP="00445633">
            <w:pPr>
              <w:jc w:val="both"/>
            </w:pPr>
            <w:r w:rsidRPr="006B0B03">
              <w:t>Методы обработки результатов измерений с использованием средств вычислительной техники</w:t>
            </w:r>
          </w:p>
        </w:tc>
      </w:tr>
      <w:tr w:rsidR="00FD5631" w:rsidRPr="00FD5631" w14:paraId="41E486BD" w14:textId="77777777" w:rsidTr="00BD19BC">
        <w:trPr>
          <w:trHeight w:val="20"/>
        </w:trPr>
        <w:tc>
          <w:tcPr>
            <w:tcW w:w="1072" w:type="pct"/>
            <w:vMerge/>
          </w:tcPr>
          <w:p w14:paraId="3BC8D65B" w14:textId="77777777" w:rsidR="00445633" w:rsidRPr="00FD5631" w:rsidDel="002A1D54" w:rsidRDefault="00445633" w:rsidP="00445633"/>
        </w:tc>
        <w:tc>
          <w:tcPr>
            <w:tcW w:w="3928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22D4343B" w14:textId="65C4B4E4" w:rsidR="00445633" w:rsidRPr="006B0B03" w:rsidRDefault="00445633" w:rsidP="00CE1354">
            <w:pPr>
              <w:jc w:val="both"/>
            </w:pPr>
            <w:r w:rsidRPr="006B0B03">
              <w:t xml:space="preserve">Правила </w:t>
            </w:r>
            <w:r w:rsidR="00F91E53" w:rsidRPr="006B0B03">
              <w:t>заполнения паспортов и аттестатов</w:t>
            </w:r>
            <w:r w:rsidRPr="006B0B03">
              <w:t xml:space="preserve"> испытанных КИПиА особой сложности</w:t>
            </w:r>
          </w:p>
        </w:tc>
      </w:tr>
      <w:tr w:rsidR="00FD5631" w:rsidRPr="00FD5631" w14:paraId="05200EB6" w14:textId="77777777" w:rsidTr="00BD19BC">
        <w:trPr>
          <w:trHeight w:val="20"/>
        </w:trPr>
        <w:tc>
          <w:tcPr>
            <w:tcW w:w="1072" w:type="pct"/>
            <w:vMerge/>
          </w:tcPr>
          <w:p w14:paraId="7711C930" w14:textId="77777777" w:rsidR="00445633" w:rsidRPr="00FD5631" w:rsidDel="002A1D54" w:rsidRDefault="00445633" w:rsidP="00445633"/>
        </w:tc>
        <w:tc>
          <w:tcPr>
            <w:tcW w:w="3928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0060300D" w14:textId="77777777" w:rsidR="00445633" w:rsidRPr="006B0B03" w:rsidRDefault="00445633" w:rsidP="00445633">
            <w:pPr>
              <w:jc w:val="both"/>
            </w:pPr>
            <w:r w:rsidRPr="006B0B03">
              <w:t>Текстовые редакторы (процессоры): наименования, возможности и порядок работы в них</w:t>
            </w:r>
          </w:p>
        </w:tc>
      </w:tr>
      <w:tr w:rsidR="00FD5631" w:rsidRPr="00FD5631" w14:paraId="69868B8B" w14:textId="77777777" w:rsidTr="00BD19BC">
        <w:trPr>
          <w:trHeight w:val="20"/>
        </w:trPr>
        <w:tc>
          <w:tcPr>
            <w:tcW w:w="1072" w:type="pct"/>
            <w:vMerge/>
          </w:tcPr>
          <w:p w14:paraId="39E10122" w14:textId="77777777" w:rsidR="00445633" w:rsidRPr="00FD5631" w:rsidDel="002A1D54" w:rsidRDefault="00445633" w:rsidP="00445633"/>
        </w:tc>
        <w:tc>
          <w:tcPr>
            <w:tcW w:w="3928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07F5533A" w14:textId="77777777" w:rsidR="00445633" w:rsidRPr="006B0B03" w:rsidRDefault="00445633" w:rsidP="00445633">
            <w:pPr>
              <w:jc w:val="both"/>
            </w:pPr>
            <w:r w:rsidRPr="006B0B03">
              <w:t>Виды и правила применения средств индивидуальной и коллективной защиты при испытаниях и сдаче КИПиА особой сложности</w:t>
            </w:r>
          </w:p>
        </w:tc>
      </w:tr>
      <w:tr w:rsidR="00FD5631" w:rsidRPr="00FD5631" w14:paraId="17375556" w14:textId="77777777" w:rsidTr="00BD19BC">
        <w:trPr>
          <w:trHeight w:val="20"/>
        </w:trPr>
        <w:tc>
          <w:tcPr>
            <w:tcW w:w="1072" w:type="pct"/>
            <w:vMerge/>
          </w:tcPr>
          <w:p w14:paraId="69A44B87" w14:textId="77777777" w:rsidR="00445633" w:rsidRPr="00FD5631" w:rsidDel="002A1D54" w:rsidRDefault="00445633" w:rsidP="00445633"/>
        </w:tc>
        <w:tc>
          <w:tcPr>
            <w:tcW w:w="3928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5EF279CB" w14:textId="77777777" w:rsidR="00445633" w:rsidRPr="006B0B03" w:rsidRDefault="00445633" w:rsidP="00CE1354">
            <w:pPr>
              <w:jc w:val="both"/>
            </w:pPr>
            <w:r w:rsidRPr="006B0B03">
              <w:t>Требования охраны труда, пожарной, промышленной, экологической безопасности и электробезопасности при испытаниях и сдаче КИПиА особой сложности</w:t>
            </w:r>
          </w:p>
        </w:tc>
      </w:tr>
      <w:tr w:rsidR="00BD19BC" w:rsidRPr="00FD5631" w14:paraId="5B1468EB" w14:textId="77777777" w:rsidTr="00BD19BC">
        <w:trPr>
          <w:trHeight w:val="20"/>
        </w:trPr>
        <w:tc>
          <w:tcPr>
            <w:tcW w:w="1072" w:type="pct"/>
          </w:tcPr>
          <w:p w14:paraId="40D18FFF" w14:textId="77777777" w:rsidR="00445633" w:rsidRPr="00FD5631" w:rsidDel="002A1D54" w:rsidRDefault="00445633" w:rsidP="00445633">
            <w:r w:rsidRPr="00FD5631" w:rsidDel="002A1D54">
              <w:t>Другие характеристики</w:t>
            </w:r>
          </w:p>
        </w:tc>
        <w:tc>
          <w:tcPr>
            <w:tcW w:w="3928" w:type="pct"/>
          </w:tcPr>
          <w:p w14:paraId="428DF59D" w14:textId="77777777" w:rsidR="00445633" w:rsidRPr="006B0B03" w:rsidRDefault="00445633" w:rsidP="00445633">
            <w:pPr>
              <w:jc w:val="both"/>
            </w:pPr>
            <w:r w:rsidRPr="006B0B03">
              <w:t>-</w:t>
            </w:r>
          </w:p>
        </w:tc>
      </w:tr>
    </w:tbl>
    <w:p w14:paraId="3909D3E4" w14:textId="77777777" w:rsidR="000832DD" w:rsidRPr="00FD5631" w:rsidRDefault="000832DD" w:rsidP="00EC3C3A"/>
    <w:p w14:paraId="4912A779" w14:textId="77777777" w:rsidR="000832DD" w:rsidRPr="00FD5631" w:rsidRDefault="000832DD" w:rsidP="00BD19BC">
      <w:pPr>
        <w:pStyle w:val="1"/>
        <w:jc w:val="center"/>
      </w:pPr>
      <w:bookmarkStart w:id="19" w:name="_Toc9113378"/>
      <w:bookmarkStart w:id="20" w:name="_Toc188748110"/>
      <w:r w:rsidRPr="00FD5631">
        <w:t>IV. Сведения об организациях – разработчиках профессионального стандарта</w:t>
      </w:r>
      <w:bookmarkEnd w:id="19"/>
      <w:bookmarkEnd w:id="20"/>
    </w:p>
    <w:p w14:paraId="5C1A903D" w14:textId="77777777" w:rsidR="00FD5631" w:rsidRDefault="00FD5631" w:rsidP="002D65C3"/>
    <w:p w14:paraId="1ED05924" w14:textId="1BDBD8D8" w:rsidR="002D65C3" w:rsidRPr="00FD5631" w:rsidRDefault="002D65C3" w:rsidP="002D65C3">
      <w:pPr>
        <w:rPr>
          <w:b/>
          <w:bCs w:val="0"/>
        </w:rPr>
      </w:pPr>
      <w:r w:rsidRPr="00FD5631">
        <w:rPr>
          <w:b/>
          <w:bCs w:val="0"/>
        </w:rPr>
        <w:t>4.1. Ответственная организация-разработчик</w:t>
      </w:r>
    </w:p>
    <w:p w14:paraId="132B44B3" w14:textId="77777777" w:rsidR="00FD5631" w:rsidRPr="00FD5631" w:rsidRDefault="00FD5631" w:rsidP="002D65C3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0421"/>
      </w:tblGrid>
      <w:tr w:rsidR="00FD5631" w:rsidRPr="00FD5631" w14:paraId="0D27B463" w14:textId="77777777" w:rsidTr="00BD19BC">
        <w:trPr>
          <w:trHeight w:val="20"/>
        </w:trPr>
        <w:tc>
          <w:tcPr>
            <w:tcW w:w="5000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39F87EDD" w14:textId="77777777" w:rsidR="002D65C3" w:rsidRPr="00E45A7D" w:rsidRDefault="002D65C3" w:rsidP="00E45A7D">
            <w:r w:rsidRPr="00E45A7D">
              <w:t>ОООР «Союз машиностроителей России», город Москва</w:t>
            </w:r>
          </w:p>
        </w:tc>
      </w:tr>
      <w:tr w:rsidR="00FD5631" w:rsidRPr="00FD5631" w14:paraId="7B84AE36" w14:textId="77777777" w:rsidTr="00BD19BC">
        <w:trPr>
          <w:trHeight w:val="20"/>
        </w:trPr>
        <w:tc>
          <w:tcPr>
            <w:tcW w:w="5000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473FF41C" w14:textId="15901719" w:rsidR="002D65C3" w:rsidRPr="00E45A7D" w:rsidRDefault="002D65C3" w:rsidP="00E45A7D">
            <w:r w:rsidRPr="00E45A7D">
              <w:t>Исполнительный директор</w:t>
            </w:r>
            <w:r w:rsidR="00E5649B" w:rsidRPr="00E45A7D">
              <w:t xml:space="preserve"> </w:t>
            </w:r>
            <w:r w:rsidR="005C4D5C" w:rsidRPr="00E45A7D">
              <w:tab/>
            </w:r>
            <w:r w:rsidR="005C4D5C" w:rsidRPr="00E45A7D">
              <w:tab/>
            </w:r>
            <w:r w:rsidR="005C4D5C" w:rsidRPr="00E45A7D">
              <w:tab/>
            </w:r>
            <w:r w:rsidR="005C4D5C" w:rsidRPr="00E45A7D">
              <w:tab/>
            </w:r>
            <w:r w:rsidRPr="00E45A7D">
              <w:t>Иванов Сергей Валентинович</w:t>
            </w:r>
          </w:p>
        </w:tc>
      </w:tr>
    </w:tbl>
    <w:p w14:paraId="7F8C9D76" w14:textId="77777777" w:rsidR="00FD5631" w:rsidRDefault="00FD5631" w:rsidP="002D65C3"/>
    <w:p w14:paraId="2C1C37DE" w14:textId="34B78596" w:rsidR="002D65C3" w:rsidRPr="00FD5631" w:rsidRDefault="002D65C3" w:rsidP="002D65C3">
      <w:pPr>
        <w:rPr>
          <w:b/>
          <w:bCs w:val="0"/>
        </w:rPr>
      </w:pPr>
      <w:r w:rsidRPr="00FD5631">
        <w:rPr>
          <w:b/>
          <w:bCs w:val="0"/>
        </w:rPr>
        <w:t>4.2. Наименования организаций-разработчиков</w:t>
      </w:r>
    </w:p>
    <w:p w14:paraId="19DBAF2C" w14:textId="77777777" w:rsidR="00FD5631" w:rsidRPr="00FD5631" w:rsidRDefault="00FD5631" w:rsidP="002D65C3"/>
    <w:tbl>
      <w:tblPr>
        <w:tblW w:w="5000" w:type="pct"/>
        <w:jc w:val="center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613"/>
        <w:gridCol w:w="9808"/>
      </w:tblGrid>
      <w:tr w:rsidR="005C4D5C" w:rsidRPr="00FD5631" w14:paraId="3401CF45" w14:textId="77777777" w:rsidTr="00612DE2">
        <w:trPr>
          <w:jc w:val="center"/>
        </w:trPr>
        <w:tc>
          <w:tcPr>
            <w:tcW w:w="294" w:type="pct"/>
          </w:tcPr>
          <w:p w14:paraId="7DB2235A" w14:textId="77777777" w:rsidR="005C4D5C" w:rsidRPr="00FD5631" w:rsidRDefault="005C4D5C" w:rsidP="002D65C3">
            <w:pPr>
              <w:numPr>
                <w:ilvl w:val="0"/>
                <w:numId w:val="33"/>
              </w:numPr>
              <w:tabs>
                <w:tab w:val="left" w:pos="993"/>
              </w:tabs>
            </w:pPr>
          </w:p>
        </w:tc>
        <w:tc>
          <w:tcPr>
            <w:tcW w:w="4706" w:type="pct"/>
          </w:tcPr>
          <w:p w14:paraId="3603347F" w14:textId="77777777" w:rsidR="005C4D5C" w:rsidRPr="00E45A7D" w:rsidRDefault="005C4D5C" w:rsidP="00E45A7D">
            <w:r w:rsidRPr="00E45A7D">
              <w:t>Ассоциация «Лига содействия оборонным предприятиям», город Москва</w:t>
            </w:r>
          </w:p>
        </w:tc>
      </w:tr>
      <w:tr w:rsidR="005C4D5C" w:rsidRPr="00FD5631" w14:paraId="3AE642A0" w14:textId="77777777" w:rsidTr="00612DE2">
        <w:trPr>
          <w:jc w:val="center"/>
        </w:trPr>
        <w:tc>
          <w:tcPr>
            <w:tcW w:w="294" w:type="pct"/>
          </w:tcPr>
          <w:p w14:paraId="44794975" w14:textId="77777777" w:rsidR="005C4D5C" w:rsidRPr="00FD5631" w:rsidRDefault="005C4D5C" w:rsidP="002D65C3">
            <w:pPr>
              <w:numPr>
                <w:ilvl w:val="0"/>
                <w:numId w:val="33"/>
              </w:numPr>
              <w:tabs>
                <w:tab w:val="left" w:pos="993"/>
              </w:tabs>
            </w:pPr>
          </w:p>
        </w:tc>
        <w:tc>
          <w:tcPr>
            <w:tcW w:w="4706" w:type="pct"/>
          </w:tcPr>
          <w:p w14:paraId="7C03DA9A" w14:textId="77777777" w:rsidR="005C4D5C" w:rsidRPr="00E45A7D" w:rsidRDefault="005C4D5C" w:rsidP="00E45A7D">
            <w:r w:rsidRPr="00E45A7D">
              <w:t>ООО «Союз машиностроителей России», город Москва</w:t>
            </w:r>
          </w:p>
        </w:tc>
      </w:tr>
      <w:tr w:rsidR="005C4D5C" w:rsidRPr="00FD5631" w14:paraId="61C990D0" w14:textId="77777777" w:rsidTr="00612DE2">
        <w:trPr>
          <w:jc w:val="center"/>
        </w:trPr>
        <w:tc>
          <w:tcPr>
            <w:tcW w:w="294" w:type="pct"/>
          </w:tcPr>
          <w:p w14:paraId="2E96D78E" w14:textId="77777777" w:rsidR="005C4D5C" w:rsidRPr="00FD5631" w:rsidRDefault="005C4D5C" w:rsidP="002D65C3">
            <w:pPr>
              <w:numPr>
                <w:ilvl w:val="0"/>
                <w:numId w:val="33"/>
              </w:numPr>
              <w:tabs>
                <w:tab w:val="left" w:pos="993"/>
              </w:tabs>
            </w:pPr>
          </w:p>
        </w:tc>
        <w:tc>
          <w:tcPr>
            <w:tcW w:w="4706" w:type="pct"/>
          </w:tcPr>
          <w:p w14:paraId="6BD83DD9" w14:textId="77777777" w:rsidR="005C4D5C" w:rsidRPr="00E45A7D" w:rsidRDefault="005C4D5C" w:rsidP="00E45A7D">
            <w:r w:rsidRPr="00E45A7D">
              <w:t>Совет по профессиональным квалификациям в машиностроении, город Москва</w:t>
            </w:r>
          </w:p>
        </w:tc>
      </w:tr>
      <w:tr w:rsidR="005C4D5C" w:rsidRPr="00FD5631" w14:paraId="1483E497" w14:textId="77777777" w:rsidTr="00612DE2">
        <w:trPr>
          <w:jc w:val="center"/>
        </w:trPr>
        <w:tc>
          <w:tcPr>
            <w:tcW w:w="294" w:type="pct"/>
          </w:tcPr>
          <w:p w14:paraId="0CC55375" w14:textId="77777777" w:rsidR="005C4D5C" w:rsidRPr="00FD5631" w:rsidRDefault="005C4D5C" w:rsidP="002D65C3">
            <w:pPr>
              <w:numPr>
                <w:ilvl w:val="0"/>
                <w:numId w:val="33"/>
              </w:numPr>
              <w:tabs>
                <w:tab w:val="left" w:pos="993"/>
              </w:tabs>
            </w:pPr>
          </w:p>
        </w:tc>
        <w:tc>
          <w:tcPr>
            <w:tcW w:w="4706" w:type="pct"/>
          </w:tcPr>
          <w:p w14:paraId="091F6575" w14:textId="64B4D766" w:rsidR="005C4D5C" w:rsidRPr="00E45A7D" w:rsidRDefault="005C4D5C" w:rsidP="00E45A7D">
            <w:r w:rsidRPr="00E45A7D">
              <w:t>ФГБОУ ВО «Московский государственный технический университет имени Н.Э. Баумана (национальный исследовательский университет)», город Москва</w:t>
            </w:r>
          </w:p>
        </w:tc>
      </w:tr>
      <w:tr w:rsidR="005C4D5C" w:rsidRPr="00FD5631" w14:paraId="7362DDCA" w14:textId="77777777" w:rsidTr="00612DE2">
        <w:trPr>
          <w:jc w:val="center"/>
        </w:trPr>
        <w:tc>
          <w:tcPr>
            <w:tcW w:w="294" w:type="pct"/>
          </w:tcPr>
          <w:p w14:paraId="22E53958" w14:textId="77777777" w:rsidR="005C4D5C" w:rsidRPr="00FD5631" w:rsidRDefault="005C4D5C" w:rsidP="002D65C3">
            <w:pPr>
              <w:numPr>
                <w:ilvl w:val="0"/>
                <w:numId w:val="33"/>
              </w:numPr>
              <w:tabs>
                <w:tab w:val="left" w:pos="993"/>
              </w:tabs>
            </w:pPr>
          </w:p>
        </w:tc>
        <w:tc>
          <w:tcPr>
            <w:tcW w:w="4706" w:type="pct"/>
          </w:tcPr>
          <w:p w14:paraId="4ED59931" w14:textId="77777777" w:rsidR="005C4D5C" w:rsidRPr="00E45A7D" w:rsidRDefault="005C4D5C" w:rsidP="00E45A7D">
            <w:r w:rsidRPr="00E45A7D">
              <w:t>ФГБУ «ВНИИ труда» Минтруда России, город Москва</w:t>
            </w:r>
          </w:p>
        </w:tc>
      </w:tr>
    </w:tbl>
    <w:p w14:paraId="2FC13F16" w14:textId="77777777" w:rsidR="000832DD" w:rsidRDefault="000832DD" w:rsidP="00EC3C3A"/>
    <w:p w14:paraId="0A0F757E" w14:textId="36258C0D" w:rsidR="00FD5631" w:rsidRDefault="00FD5631" w:rsidP="00FD5631">
      <w:pPr>
        <w:pStyle w:val="1"/>
        <w:jc w:val="center"/>
      </w:pPr>
      <w:bookmarkStart w:id="21" w:name="_Toc188748111"/>
      <w:r w:rsidRPr="00FD5631">
        <w:t>V. Сокращения, используемые в профессиональном стандарте</w:t>
      </w:r>
      <w:bookmarkEnd w:id="21"/>
    </w:p>
    <w:p w14:paraId="18E113D9" w14:textId="77777777" w:rsidR="00E5649B" w:rsidRDefault="00E5649B" w:rsidP="00E5649B"/>
    <w:p w14:paraId="44DF27FB" w14:textId="61807A4F" w:rsidR="00E5649B" w:rsidRPr="00E5649B" w:rsidRDefault="00E5649B" w:rsidP="00056301">
      <w:pPr>
        <w:jc w:val="both"/>
      </w:pPr>
      <w:r>
        <w:t xml:space="preserve">КИПиА – </w:t>
      </w:r>
      <w:r w:rsidRPr="00FD5631">
        <w:t>контрольно-измерительны</w:t>
      </w:r>
      <w:r>
        <w:t>е</w:t>
      </w:r>
      <w:r w:rsidRPr="00FD5631">
        <w:t xml:space="preserve"> </w:t>
      </w:r>
      <w:r>
        <w:t>приборы и автоматика</w:t>
      </w:r>
    </w:p>
    <w:p w14:paraId="3DE9E12D" w14:textId="7E707CE2" w:rsidR="00FD5631" w:rsidRDefault="00056301" w:rsidP="00056301">
      <w:pPr>
        <w:jc w:val="both"/>
      </w:pPr>
      <w:r>
        <w:t xml:space="preserve">Простые КИПиА – КИПиА, </w:t>
      </w:r>
      <w:r w:rsidRPr="00AE71F6">
        <w:t>использующи</w:t>
      </w:r>
      <w:r>
        <w:t>е</w:t>
      </w:r>
      <w:r w:rsidRPr="00AE71F6">
        <w:t xml:space="preserve"> прямое преобразование измеряемых физических величин в регистрируемые параметры</w:t>
      </w:r>
    </w:p>
    <w:p w14:paraId="5962CA49" w14:textId="5440043E" w:rsidR="00056301" w:rsidRDefault="00056301" w:rsidP="00056301">
      <w:pPr>
        <w:jc w:val="both"/>
      </w:pPr>
      <w:r>
        <w:t>КИПиА</w:t>
      </w:r>
      <w:r w:rsidRPr="00AE71F6">
        <w:t xml:space="preserve"> </w:t>
      </w:r>
      <w:r>
        <w:t>средней сложности – КИПиА,</w:t>
      </w:r>
      <w:r w:rsidRPr="00AE71F6">
        <w:t xml:space="preserve"> использующи</w:t>
      </w:r>
      <w:r>
        <w:t>е</w:t>
      </w:r>
      <w:r w:rsidRPr="00AE71F6">
        <w:t xml:space="preserve"> схему с двумя и более способами преобразования измеряемых физических величин в регистрируемые параметры</w:t>
      </w:r>
    </w:p>
    <w:p w14:paraId="36EFAF11" w14:textId="2A89CBA8" w:rsidR="00056301" w:rsidRDefault="00056301" w:rsidP="00056301">
      <w:pPr>
        <w:jc w:val="both"/>
      </w:pPr>
      <w:r>
        <w:t xml:space="preserve">Сложные КИПиА – КИПиА, </w:t>
      </w:r>
      <w:r w:rsidRPr="00AE71F6">
        <w:t>использующи</w:t>
      </w:r>
      <w:r>
        <w:t>е</w:t>
      </w:r>
      <w:r w:rsidRPr="00AE71F6">
        <w:t xml:space="preserve"> схему с двумя и более способами преобразования измеряемых физических величин в регистрируемые параметры, производящи</w:t>
      </w:r>
      <w:r>
        <w:t>е</w:t>
      </w:r>
      <w:r w:rsidRPr="00AE71F6">
        <w:t xml:space="preserve"> их суммирование и дистанционную передачу</w:t>
      </w:r>
    </w:p>
    <w:p w14:paraId="0356B0BF" w14:textId="79B70CBC" w:rsidR="00056301" w:rsidRPr="00FD5631" w:rsidRDefault="00056301" w:rsidP="00056301">
      <w:pPr>
        <w:jc w:val="both"/>
      </w:pPr>
      <w:r>
        <w:t>КИПиА</w:t>
      </w:r>
      <w:r w:rsidRPr="00AE71F6">
        <w:t xml:space="preserve"> </w:t>
      </w:r>
      <w:r>
        <w:t>особой сложности – КИПиА,</w:t>
      </w:r>
      <w:r w:rsidRPr="00AE71F6">
        <w:t xml:space="preserve"> </w:t>
      </w:r>
      <w:r>
        <w:t>использующие</w:t>
      </w:r>
      <w:r w:rsidRPr="00AE71F6">
        <w:t xml:space="preserve"> цифровую обработку измеряемых физических величин</w:t>
      </w:r>
      <w:r>
        <w:t xml:space="preserve">, </w:t>
      </w:r>
      <w:r w:rsidRPr="00AE71F6">
        <w:t>уникальны</w:t>
      </w:r>
      <w:r>
        <w:t>е</w:t>
      </w:r>
      <w:r w:rsidRPr="00AE71F6">
        <w:t>, опытны</w:t>
      </w:r>
      <w:r>
        <w:t>е</w:t>
      </w:r>
      <w:r w:rsidRPr="00AE71F6">
        <w:t xml:space="preserve"> и экспериментальны</w:t>
      </w:r>
      <w:r>
        <w:t>е</w:t>
      </w:r>
      <w:r w:rsidRPr="00AE71F6">
        <w:t xml:space="preserve"> </w:t>
      </w:r>
      <w:r>
        <w:t>КИПиА</w:t>
      </w:r>
    </w:p>
    <w:sectPr w:rsidR="00056301" w:rsidRPr="00FD5631" w:rsidSect="00FD5631">
      <w:headerReference w:type="default" r:id="rId19"/>
      <w:footerReference w:type="default" r:id="rId20"/>
      <w:footnotePr>
        <w:pos w:val="beneathText"/>
      </w:footnotePr>
      <w:endnotePr>
        <w:numFmt w:val="decimal"/>
      </w:endnotePr>
      <w:pgSz w:w="11906" w:h="16838" w:code="9"/>
      <w:pgMar w:top="1134" w:right="567" w:bottom="1134" w:left="1134" w:header="567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E254C62" w14:textId="77777777" w:rsidR="004B18BE" w:rsidRDefault="004B18BE" w:rsidP="000832DD">
      <w:r>
        <w:separator/>
      </w:r>
    </w:p>
  </w:endnote>
  <w:endnote w:type="continuationSeparator" w:id="0">
    <w:p w14:paraId="4503F8C3" w14:textId="77777777" w:rsidR="004B18BE" w:rsidRDefault="004B18BE" w:rsidP="000832DD"/>
  </w:endnote>
  <w:endnote w:id="1">
    <w:p w14:paraId="683D6637" w14:textId="77777777" w:rsidR="00E05E9A" w:rsidRPr="00945DA9" w:rsidRDefault="00E05E9A" w:rsidP="000832DD">
      <w:pPr>
        <w:pStyle w:val="ad"/>
      </w:pPr>
      <w:r w:rsidRPr="00945DA9">
        <w:rPr>
          <w:rStyle w:val="ac"/>
        </w:rPr>
        <w:endnoteRef/>
      </w:r>
      <w:r w:rsidRPr="00945DA9">
        <w:t xml:space="preserve"> Общероссийский классификатор занятий.</w:t>
      </w:r>
    </w:p>
  </w:endnote>
  <w:endnote w:id="2">
    <w:p w14:paraId="4C270937" w14:textId="2383B9D1" w:rsidR="00E05E9A" w:rsidRPr="00945DA9" w:rsidRDefault="00E05E9A" w:rsidP="002B668A">
      <w:pPr>
        <w:pStyle w:val="ad"/>
        <w:jc w:val="both"/>
      </w:pPr>
      <w:r w:rsidRPr="00945DA9">
        <w:rPr>
          <w:rStyle w:val="ac"/>
        </w:rPr>
        <w:endnoteRef/>
      </w:r>
      <w:r w:rsidRPr="00945DA9">
        <w:t xml:space="preserve"> Приказ Минтруда России от 29 сентября 2014  г. № 667н «О реестре профессиональных стандартов (перечне видов профессиональной деятельности)» (зарегистрирован Минюстом России 19 ноября 2014  г., регистрационный № 34779) с изменени</w:t>
      </w:r>
      <w:r>
        <w:t>ем, внесенным приказом Минтруда</w:t>
      </w:r>
      <w:r w:rsidRPr="00945DA9">
        <w:t xml:space="preserve"> России от 9 марта 2017  г. № 254н (зарегистрирован Минюстом России 29 марта 2017  г., регистрационный № 46168).</w:t>
      </w:r>
    </w:p>
  </w:endnote>
  <w:endnote w:id="3">
    <w:p w14:paraId="168739E7" w14:textId="77777777" w:rsidR="00E05E9A" w:rsidRPr="00945DA9" w:rsidRDefault="00E05E9A" w:rsidP="002B668A">
      <w:pPr>
        <w:pStyle w:val="ad"/>
        <w:jc w:val="both"/>
      </w:pPr>
      <w:r w:rsidRPr="00945DA9">
        <w:rPr>
          <w:rStyle w:val="ac"/>
        </w:rPr>
        <w:endnoteRef/>
      </w:r>
      <w:r w:rsidRPr="00945DA9">
        <w:t xml:space="preserve"> Общероссийский классификатор видов экономической деятельности.</w:t>
      </w:r>
    </w:p>
  </w:endnote>
  <w:endnote w:id="4">
    <w:p w14:paraId="5B196533" w14:textId="669E92CD" w:rsidR="00E05E9A" w:rsidRPr="00945DA9" w:rsidRDefault="00E05E9A" w:rsidP="002B668A">
      <w:pPr>
        <w:pStyle w:val="ad"/>
        <w:jc w:val="both"/>
      </w:pPr>
      <w:r w:rsidRPr="00945DA9">
        <w:rPr>
          <w:rStyle w:val="ac"/>
        </w:rPr>
        <w:endnoteRef/>
      </w:r>
      <w:r w:rsidRPr="00945DA9">
        <w:t xml:space="preserve"> </w:t>
      </w:r>
      <w:r w:rsidRPr="00945DA9">
        <w:rPr>
          <w:szCs w:val="20"/>
          <w:shd w:val="clear" w:color="auto" w:fill="FFFFFF"/>
        </w:rPr>
        <w:t xml:space="preserve">Приказ Минтруда России, Минздрава России от 31 декабря 2020 г. № 988н/1420н «Об утверждении перечня вредных и (или) опасных производственных факторов и работ, при выполнении которых проводятся обязательные предварительные медицинские осмотры при поступлении на работу и периодические медицинские осмотры» (зарегистрирован Минюстом России 29 января 2021 г., регистрационный № 62278), действует до 1 апреля 2027 г.; приказ Минздрава России от 28 января 2021 г. № 29н «Об утверждении Порядка проведения обязательных предварительных и периодических медицинских осмотров работников, предусмотренных частью четвертой статьи 213 Трудового кодекса Российской Федерации, перечня медицинских противопоказаний к осуществлению работ с вредными и (или) опасными производственными факторами, а также работам, при выполнении которых проводятся обязательные предварительные и периодические медицинские осмотры» (зарегистрирован Минюстом России </w:t>
      </w:r>
      <w:r>
        <w:rPr>
          <w:szCs w:val="20"/>
          <w:shd w:val="clear" w:color="auto" w:fill="FFFFFF"/>
        </w:rPr>
        <w:br/>
      </w:r>
      <w:r w:rsidRPr="00945DA9">
        <w:rPr>
          <w:szCs w:val="20"/>
          <w:shd w:val="clear" w:color="auto" w:fill="FFFFFF"/>
        </w:rPr>
        <w:t xml:space="preserve">29 января 2021 г., регистрационный № 62277) с изменениями, внесенными приказами Минздрава России </w:t>
      </w:r>
      <w:r>
        <w:rPr>
          <w:szCs w:val="20"/>
          <w:shd w:val="clear" w:color="auto" w:fill="FFFFFF"/>
        </w:rPr>
        <w:br/>
      </w:r>
      <w:r w:rsidRPr="00945DA9">
        <w:rPr>
          <w:szCs w:val="20"/>
          <w:shd w:val="clear" w:color="auto" w:fill="FFFFFF"/>
        </w:rPr>
        <w:t>от 1 февраля 2022 г. № 44н (зарегистрирован Минюстом России 9 февраля 2022 г., регистрационный № 672</w:t>
      </w:r>
      <w:r>
        <w:rPr>
          <w:szCs w:val="20"/>
          <w:shd w:val="clear" w:color="auto" w:fill="FFFFFF"/>
        </w:rPr>
        <w:t xml:space="preserve">06), </w:t>
      </w:r>
      <w:r>
        <w:rPr>
          <w:szCs w:val="20"/>
          <w:shd w:val="clear" w:color="auto" w:fill="FFFFFF"/>
        </w:rPr>
        <w:br/>
      </w:r>
      <w:r w:rsidRPr="00945DA9">
        <w:rPr>
          <w:szCs w:val="20"/>
          <w:shd w:val="clear" w:color="auto" w:fill="FFFFFF"/>
        </w:rPr>
        <w:t>от 2 октября 2024 г. № 509н (зарегистрирован Минюстом России 1 ноября 2024 г., регистрационный № 79994), действует до 1 апреля 2027 г.</w:t>
      </w:r>
    </w:p>
  </w:endnote>
  <w:endnote w:id="5">
    <w:p w14:paraId="784C338F" w14:textId="0ED6B9F8" w:rsidR="00E05E9A" w:rsidRPr="00945DA9" w:rsidRDefault="00E05E9A" w:rsidP="002B668A">
      <w:pPr>
        <w:pStyle w:val="ad"/>
        <w:jc w:val="both"/>
      </w:pPr>
      <w:r w:rsidRPr="00945DA9">
        <w:rPr>
          <w:rStyle w:val="ac"/>
        </w:rPr>
        <w:endnoteRef/>
      </w:r>
      <w:r w:rsidRPr="00945DA9">
        <w:t xml:space="preserve"> </w:t>
      </w:r>
      <w:r w:rsidRPr="00945DA9">
        <w:rPr>
          <w:szCs w:val="20"/>
          <w:shd w:val="clear" w:color="auto" w:fill="FFFFFF"/>
        </w:rPr>
        <w:t>Постановление Правительства Российской Федерации от 16 сентября 2020 г. № 1479 «Об утверждении Правил противопожарного режима в Российской Федерации», действует до 31 декабря 2026 г.</w:t>
      </w:r>
      <w:r>
        <w:rPr>
          <w:szCs w:val="20"/>
          <w:shd w:val="clear" w:color="auto" w:fill="FFFFFF"/>
        </w:rPr>
        <w:t xml:space="preserve"> включительно.</w:t>
      </w:r>
    </w:p>
  </w:endnote>
  <w:endnote w:id="6">
    <w:p w14:paraId="1E62F395" w14:textId="160B6899" w:rsidR="00E05E9A" w:rsidRPr="00945DA9" w:rsidRDefault="00E05E9A" w:rsidP="002B668A">
      <w:pPr>
        <w:pStyle w:val="ad"/>
        <w:jc w:val="both"/>
      </w:pPr>
      <w:r w:rsidRPr="00945DA9">
        <w:rPr>
          <w:rStyle w:val="ac"/>
        </w:rPr>
        <w:endnoteRef/>
      </w:r>
      <w:r w:rsidRPr="00945DA9">
        <w:t xml:space="preserve"> </w:t>
      </w:r>
      <w:bookmarkStart w:id="11" w:name="_Hlk68114557"/>
      <w:r w:rsidRPr="00945DA9">
        <w:rPr>
          <w:szCs w:val="20"/>
        </w:rPr>
        <w:t xml:space="preserve">Постановление Правительства Российской Федерации от 24 декабря 2021 г. № 2464 «О порядке обучения по охране труда и проверки знания требований охраны труда», </w:t>
      </w:r>
      <w:r w:rsidRPr="00945DA9">
        <w:rPr>
          <w:szCs w:val="20"/>
          <w:shd w:val="clear" w:color="auto" w:fill="FFFFFF"/>
        </w:rPr>
        <w:t>действует до 1 сентября 2026 г</w:t>
      </w:r>
      <w:r w:rsidRPr="00945DA9">
        <w:t xml:space="preserve">. </w:t>
      </w:r>
      <w:bookmarkEnd w:id="11"/>
    </w:p>
  </w:endnote>
  <w:endnote w:id="7">
    <w:p w14:paraId="55274DB4" w14:textId="5B7DD3E8" w:rsidR="00E05E9A" w:rsidRPr="00945DA9" w:rsidRDefault="00E05E9A" w:rsidP="002B668A">
      <w:pPr>
        <w:pStyle w:val="ad"/>
        <w:jc w:val="both"/>
      </w:pPr>
      <w:r w:rsidRPr="00945DA9">
        <w:rPr>
          <w:rStyle w:val="ac"/>
        </w:rPr>
        <w:endnoteRef/>
      </w:r>
      <w:r w:rsidRPr="00945DA9">
        <w:t xml:space="preserve"> </w:t>
      </w:r>
      <w:r w:rsidRPr="00945DA9">
        <w:rPr>
          <w:shd w:val="clear" w:color="auto" w:fill="FFFFFF"/>
        </w:rPr>
        <w:t>Приказ Минтруда России от 15 декабря 2020 г. № 903н «Об утверждении Правил по охране труда при эксплуатации электроустановок» (зарегистрирован Минюстом России 30 декабря 2020 г., регистрационный № 61957) с изменениями, внесенными приказом Минтруда России от 29 апреля 2022 г. № 279н (зарегистрирован Минюстом России 1 июня 2022 г., регистрационный № 68657), действует до 31 декабря 2025 г.</w:t>
      </w:r>
    </w:p>
  </w:endnote>
  <w:endnote w:id="8">
    <w:p w14:paraId="4A0A3B58" w14:textId="77777777" w:rsidR="00E05E9A" w:rsidRPr="00945DA9" w:rsidRDefault="00E05E9A" w:rsidP="002B668A">
      <w:pPr>
        <w:pStyle w:val="ad"/>
        <w:jc w:val="both"/>
      </w:pPr>
      <w:r w:rsidRPr="00945DA9">
        <w:rPr>
          <w:rStyle w:val="ac"/>
        </w:rPr>
        <w:endnoteRef/>
      </w:r>
      <w:r w:rsidRPr="00945DA9">
        <w:t xml:space="preserve"> Единый тарифно-квалификационный справочник работ и профессий рабочих, выпуск 2, раздел «Слесарные и слесарно-сборочные работы».</w:t>
      </w:r>
    </w:p>
  </w:endnote>
  <w:endnote w:id="9">
    <w:p w14:paraId="05938327" w14:textId="5B20D63D" w:rsidR="00E05E9A" w:rsidRPr="00945DA9" w:rsidRDefault="00E05E9A" w:rsidP="002B668A">
      <w:pPr>
        <w:pStyle w:val="ad"/>
        <w:jc w:val="both"/>
      </w:pPr>
      <w:r w:rsidRPr="00945DA9">
        <w:rPr>
          <w:rStyle w:val="ac"/>
        </w:rPr>
        <w:endnoteRef/>
      </w:r>
      <w:r w:rsidRPr="00945DA9">
        <w:t xml:space="preserve"> Общероссийский классификатор профессий рабочих, должностей служащих и тарифных разрядов.</w:t>
      </w:r>
    </w:p>
  </w:endnote>
  <w:endnote w:id="10">
    <w:p w14:paraId="51082C3D" w14:textId="2E0BCCBB" w:rsidR="00E05E9A" w:rsidRPr="00945DA9" w:rsidRDefault="00E05E9A" w:rsidP="002B668A">
      <w:pPr>
        <w:pStyle w:val="ad"/>
        <w:jc w:val="both"/>
      </w:pPr>
      <w:r w:rsidRPr="00945DA9">
        <w:rPr>
          <w:rStyle w:val="ac"/>
        </w:rPr>
        <w:endnoteRef/>
      </w:r>
      <w:r w:rsidRPr="00945DA9">
        <w:t xml:space="preserve"> </w:t>
      </w:r>
      <w:bookmarkStart w:id="12" w:name="_Hlk187948005"/>
      <w:r w:rsidRPr="00945DA9">
        <w:rPr>
          <w:szCs w:val="20"/>
        </w:rPr>
        <w:t xml:space="preserve">Приказ Минпросвещения России от 17 мая 2022 г. № 336 «Об утверждении перечней профессий и специальностей среднего профессионального образования и установлении соответствия отдельных профессий и специальностей среднего профессионального образования, указанных в этих перечнях, профессиям и специальностям среднего профессионального образования, перечни которых утверждены приказом </w:t>
      </w:r>
      <w:r w:rsidR="00D44ACB" w:rsidRPr="00D44ACB">
        <w:rPr>
          <w:szCs w:val="20"/>
        </w:rPr>
        <w:t xml:space="preserve">Министерства образования и науки Российской Федерации </w:t>
      </w:r>
      <w:r w:rsidRPr="00945DA9">
        <w:rPr>
          <w:szCs w:val="20"/>
        </w:rPr>
        <w:t xml:space="preserve">от 29 октября 2013 г. № 1199 «Об утверждении перечней профессий и специальностей среднего профессионального образования» (зарегистрирован Минюстом России </w:t>
      </w:r>
      <w:r w:rsidRPr="00945DA9">
        <w:rPr>
          <w:szCs w:val="20"/>
          <w:lang w:bidi="he-IL"/>
        </w:rPr>
        <w:t xml:space="preserve">17 июня 2022 г., регистрационный </w:t>
      </w:r>
      <w:r w:rsidR="00D44ACB">
        <w:rPr>
          <w:szCs w:val="20"/>
          <w:lang w:bidi="he-IL"/>
        </w:rPr>
        <w:br/>
      </w:r>
      <w:r w:rsidRPr="00945DA9">
        <w:rPr>
          <w:szCs w:val="20"/>
          <w:lang w:bidi="he-IL"/>
        </w:rPr>
        <w:t xml:space="preserve">№ 68887) с изменениями, внесенными приказами </w:t>
      </w:r>
      <w:r w:rsidRPr="00945DA9">
        <w:rPr>
          <w:szCs w:val="20"/>
        </w:rPr>
        <w:t>Минпросвещения России от 12 мая 2023 г. № 359 (зарегистрирован Минюстом России 9 июня 2023 г.</w:t>
      </w:r>
      <w:r w:rsidRPr="00945DA9">
        <w:rPr>
          <w:szCs w:val="20"/>
          <w:lang w:bidi="he-IL"/>
        </w:rPr>
        <w:t xml:space="preserve">, регистрационный № </w:t>
      </w:r>
      <w:r w:rsidRPr="00945DA9">
        <w:rPr>
          <w:szCs w:val="20"/>
        </w:rPr>
        <w:t>73797), от 25 сентября 2023 г. № 717 (зарегистрирован Минюстом России 26 октября 2023 г., регистрационный № 75754), от 27 апреля 2024 г. № 289 (зарегистрирован Минюстом России 31 мая 2024 г., регистрационный № 78367)</w:t>
      </w:r>
      <w:bookmarkEnd w:id="12"/>
      <w:r w:rsidRPr="00F45428">
        <w:rPr>
          <w:szCs w:val="20"/>
        </w:rPr>
        <w:t>, от 7 ноября 2024</w:t>
      </w:r>
      <w:r>
        <w:rPr>
          <w:szCs w:val="20"/>
        </w:rPr>
        <w:t xml:space="preserve"> г. № 782</w:t>
      </w:r>
      <w:r w:rsidRPr="00F45428">
        <w:rPr>
          <w:szCs w:val="20"/>
        </w:rPr>
        <w:t xml:space="preserve"> (зарегистрирован Минюстом России 10 декабря 2024 г., регистрационный № 80517).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E99202A" w14:textId="77777777" w:rsidR="00E05E9A" w:rsidRDefault="00E05E9A" w:rsidP="00680044">
    <w:r>
      <w:fldChar w:fldCharType="begin"/>
    </w:r>
    <w:r>
      <w:instrText xml:space="preserve">PAGE  </w:instrText>
    </w:r>
    <w:r>
      <w:fldChar w:fldCharType="end"/>
    </w:r>
  </w:p>
  <w:p w14:paraId="50F169E1" w14:textId="04D305FB" w:rsidR="00E05E9A" w:rsidRDefault="00E05E9A" w:rsidP="00680044"/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061B7DD" w14:textId="2C9C27C4" w:rsidR="00E05E9A" w:rsidRDefault="00E05E9A" w:rsidP="00680044">
    <w:r>
      <w:rPr>
        <w:noProof/>
      </w:rPr>
      <mc:AlternateContent>
        <mc:Choice Requires="wps">
          <w:drawing>
            <wp:anchor distT="0" distB="0" distL="114300" distR="114300" simplePos="0" relativeHeight="251660800" behindDoc="1" locked="0" layoutInCell="1" allowOverlap="1" wp14:anchorId="6E9F16DF" wp14:editId="13BF4A90">
              <wp:simplePos x="0" y="0"/>
              <wp:positionH relativeFrom="column">
                <wp:posOffset>9429115</wp:posOffset>
              </wp:positionH>
              <wp:positionV relativeFrom="page">
                <wp:posOffset>4261485</wp:posOffset>
              </wp:positionV>
              <wp:extent cx="280670" cy="341630"/>
              <wp:effectExtent l="0" t="0" r="5080" b="1270"/>
              <wp:wrapTight wrapText="bothSides">
                <wp:wrapPolygon edited="0">
                  <wp:start x="0" y="0"/>
                  <wp:lineTo x="0" y="20476"/>
                  <wp:lineTo x="20525" y="20476"/>
                  <wp:lineTo x="20525" y="0"/>
                  <wp:lineTo x="0" y="0"/>
                </wp:wrapPolygon>
              </wp:wrapTight>
              <wp:docPr id="4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80670" cy="34163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36308BA0" w14:textId="77777777" w:rsidR="00E05E9A" w:rsidRPr="000D3602" w:rsidRDefault="00E05E9A" w:rsidP="00680044">
                          <w:r>
                            <w:rPr>
                              <w:noProof/>
                            </w:rPr>
                            <w:fldChar w:fldCharType="begin"/>
                          </w:r>
                          <w:r>
                            <w:rPr>
                              <w:noProof/>
                            </w:rPr>
                            <w:instrText xml:space="preserve"> PAGE  \* Arabic  \* MERGEFORMAT </w:instrText>
                          </w:r>
                          <w:r>
                            <w:rPr>
                              <w:noProof/>
                            </w:rP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4</w:t>
                          </w:r>
                          <w:r>
                            <w:rPr>
                              <w:noProof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vert" wrap="square" lIns="0" tIns="0" rIns="0" bIns="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E9F16DF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742.45pt;margin-top:335.55pt;width:22.1pt;height:26.9pt;z-index:-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" stroked="f">
              <v:textbox style="layout-flow:vertical" inset="0,0,0,0">
                <w:txbxContent>
                  <w:p w14:paraId="36308BA0" w14:textId="77777777" w:rsidR="00E05E9A" w:rsidRPr="000D3602" w:rsidRDefault="00E05E9A" w:rsidP="00680044">
                    <w:r>
                      <w:rPr>
                        <w:noProof/>
                      </w:rPr>
                      <w:fldChar w:fldCharType="begin"/>
                    </w:r>
                    <w:r>
                      <w:rPr>
                        <w:noProof/>
                      </w:rPr>
                      <w:instrText xml:space="preserve"> PAGE  \* Arabic  \* MERGEFORMAT </w:instrText>
                    </w:r>
                    <w:r>
                      <w:rPr>
                        <w:noProof/>
                      </w:rPr>
                      <w:fldChar w:fldCharType="separate"/>
                    </w:r>
                    <w:r>
                      <w:rPr>
                        <w:noProof/>
                      </w:rPr>
                      <w:t>4</w:t>
                    </w:r>
                    <w:r>
                      <w:rPr>
                        <w:noProof/>
                      </w:rPr>
                      <w:fldChar w:fldCharType="end"/>
                    </w:r>
                  </w:p>
                </w:txbxContent>
              </v:textbox>
              <w10:wrap type="tight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500515C" w14:textId="77777777" w:rsidR="00E05E9A" w:rsidRDefault="00E05E9A" w:rsidP="00680044"/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5A2F02C" w14:textId="77777777" w:rsidR="00E05E9A" w:rsidRDefault="00E05E9A" w:rsidP="00680044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3116070" w14:textId="77777777" w:rsidR="004B18BE" w:rsidRDefault="004B18BE" w:rsidP="000832DD">
      <w:r>
        <w:separator/>
      </w:r>
    </w:p>
  </w:footnote>
  <w:footnote w:type="continuationSeparator" w:id="0">
    <w:p w14:paraId="173EA92D" w14:textId="77777777" w:rsidR="004B18BE" w:rsidRDefault="004B18BE" w:rsidP="000832D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05A2373" w14:textId="77777777" w:rsidR="00E05E9A" w:rsidRDefault="00E05E9A" w:rsidP="00680044">
    <w:r>
      <w:fldChar w:fldCharType="begin"/>
    </w:r>
    <w:r>
      <w:instrText xml:space="preserve">PAGE  </w:instrText>
    </w:r>
    <w:r>
      <w:fldChar w:fldCharType="end"/>
    </w:r>
  </w:p>
  <w:p w14:paraId="21325AF3" w14:textId="2FE71D41" w:rsidR="00E05E9A" w:rsidRDefault="00E05E9A" w:rsidP="00680044"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216005979"/>
      <w:docPartObj>
        <w:docPartGallery w:val="Page Numbers (Top of Page)"/>
        <w:docPartUnique/>
      </w:docPartObj>
    </w:sdtPr>
    <w:sdtEndPr>
      <w:rPr>
        <w:rStyle w:val="a3"/>
        <w:sz w:val="20"/>
      </w:rPr>
    </w:sdtEndPr>
    <w:sdtContent>
      <w:p w14:paraId="0C5697F1" w14:textId="77C38E77" w:rsidR="00E05E9A" w:rsidRPr="00FD5631" w:rsidRDefault="00E05E9A">
        <w:pPr>
          <w:pStyle w:val="af8"/>
          <w:rPr>
            <w:rStyle w:val="a3"/>
          </w:rPr>
        </w:pPr>
        <w:r w:rsidRPr="00FD5631">
          <w:rPr>
            <w:rStyle w:val="a3"/>
          </w:rPr>
          <w:fldChar w:fldCharType="begin"/>
        </w:r>
        <w:r w:rsidRPr="00FD5631">
          <w:rPr>
            <w:rStyle w:val="a3"/>
          </w:rPr>
          <w:instrText>PAGE   \* MERGEFORMAT</w:instrText>
        </w:r>
        <w:r w:rsidRPr="00FD5631">
          <w:rPr>
            <w:rStyle w:val="a3"/>
          </w:rPr>
          <w:fldChar w:fldCharType="separate"/>
        </w:r>
        <w:r w:rsidR="00D44ACB">
          <w:rPr>
            <w:rStyle w:val="a3"/>
            <w:noProof/>
          </w:rPr>
          <w:t>2</w:t>
        </w:r>
        <w:r w:rsidRPr="00FD5631">
          <w:rPr>
            <w:rStyle w:val="a3"/>
          </w:rPr>
          <w:fldChar w:fldCharType="end"/>
        </w:r>
      </w:p>
    </w:sdtContent>
  </w:sdt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5282BFB" w14:textId="77777777" w:rsidR="00E05E9A" w:rsidRPr="00502036" w:rsidRDefault="00E05E9A" w:rsidP="00680044"/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0352584"/>
      <w:docPartObj>
        <w:docPartGallery w:val="Page Numbers (Top of Page)"/>
        <w:docPartUnique/>
      </w:docPartObj>
    </w:sdtPr>
    <w:sdtEndPr>
      <w:rPr>
        <w:rStyle w:val="a3"/>
        <w:sz w:val="20"/>
      </w:rPr>
    </w:sdtEndPr>
    <w:sdtContent>
      <w:p w14:paraId="24F2F54B" w14:textId="77777777" w:rsidR="00E05E9A" w:rsidRPr="00FD5631" w:rsidRDefault="00E05E9A">
        <w:pPr>
          <w:jc w:val="center"/>
          <w:rPr>
            <w:rStyle w:val="a3"/>
          </w:rPr>
        </w:pPr>
        <w:r w:rsidRPr="00FD5631">
          <w:rPr>
            <w:rStyle w:val="a3"/>
          </w:rPr>
          <w:fldChar w:fldCharType="begin"/>
        </w:r>
        <w:r w:rsidRPr="00FD5631">
          <w:rPr>
            <w:rStyle w:val="a3"/>
          </w:rPr>
          <w:instrText xml:space="preserve"> PAGE   \* MERGEFORMAT </w:instrText>
        </w:r>
        <w:r w:rsidRPr="00FD5631">
          <w:rPr>
            <w:rStyle w:val="a3"/>
          </w:rPr>
          <w:fldChar w:fldCharType="separate"/>
        </w:r>
        <w:r w:rsidR="00D44ACB">
          <w:rPr>
            <w:rStyle w:val="a3"/>
            <w:noProof/>
          </w:rPr>
          <w:t>3</w:t>
        </w:r>
        <w:r w:rsidRPr="00FD5631">
          <w:rPr>
            <w:rStyle w:val="a3"/>
          </w:rPr>
          <w:fldChar w:fldCharType="end"/>
        </w:r>
      </w:p>
    </w:sdtContent>
  </w:sdt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0352585"/>
      <w:docPartObj>
        <w:docPartGallery w:val="Page Numbers (Top of Page)"/>
        <w:docPartUnique/>
      </w:docPartObj>
    </w:sdtPr>
    <w:sdtEndPr>
      <w:rPr>
        <w:rStyle w:val="a3"/>
        <w:sz w:val="20"/>
      </w:rPr>
    </w:sdtEndPr>
    <w:sdtContent>
      <w:p w14:paraId="343E93C1" w14:textId="77777777" w:rsidR="00E05E9A" w:rsidRPr="00FD5631" w:rsidRDefault="00E05E9A">
        <w:pPr>
          <w:jc w:val="center"/>
          <w:rPr>
            <w:rStyle w:val="a3"/>
          </w:rPr>
        </w:pPr>
        <w:r w:rsidRPr="00FD5631">
          <w:rPr>
            <w:rStyle w:val="a3"/>
          </w:rPr>
          <w:fldChar w:fldCharType="begin"/>
        </w:r>
        <w:r w:rsidRPr="00FD5631">
          <w:rPr>
            <w:rStyle w:val="a3"/>
          </w:rPr>
          <w:instrText xml:space="preserve"> PAGE   \* MERGEFORMAT </w:instrText>
        </w:r>
        <w:r w:rsidRPr="00FD5631">
          <w:rPr>
            <w:rStyle w:val="a3"/>
          </w:rPr>
          <w:fldChar w:fldCharType="separate"/>
        </w:r>
        <w:r w:rsidR="00D44ACB">
          <w:rPr>
            <w:rStyle w:val="a3"/>
            <w:noProof/>
          </w:rPr>
          <w:t>29</w:t>
        </w:r>
        <w:r w:rsidRPr="00FD5631">
          <w:rPr>
            <w:rStyle w:val="a3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EB7ED17C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069A9B3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FA263768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4686EBC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F19E050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FBAA7646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E3CB89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E86560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34D6502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9454012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5FC39D7"/>
    <w:multiLevelType w:val="hybridMultilevel"/>
    <w:tmpl w:val="14382896"/>
    <w:lvl w:ilvl="0" w:tplc="4290F6BC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6686D53"/>
    <w:multiLevelType w:val="hybridMultilevel"/>
    <w:tmpl w:val="7014530A"/>
    <w:lvl w:ilvl="0" w:tplc="1658ADFE">
      <w:start w:val="40"/>
      <w:numFmt w:val="decimal"/>
      <w:lvlText w:val="%1."/>
      <w:lvlJc w:val="left"/>
      <w:pPr>
        <w:ind w:left="720" w:hanging="360"/>
      </w:pPr>
      <w:rPr>
        <w:rFonts w:hint="default"/>
        <w:b w:val="0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767298B"/>
    <w:multiLevelType w:val="hybridMultilevel"/>
    <w:tmpl w:val="062AC2DC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10623EA0"/>
    <w:multiLevelType w:val="hybridMultilevel"/>
    <w:tmpl w:val="B2AC1852"/>
    <w:lvl w:ilvl="0" w:tplc="9DB4B2B8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343236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/>
      </w:rPr>
    </w:lvl>
  </w:abstractNum>
  <w:abstractNum w:abstractNumId="15" w15:restartNumberingAfterBreak="0">
    <w:nsid w:val="1DE5102E"/>
    <w:multiLevelType w:val="hybridMultilevel"/>
    <w:tmpl w:val="A54C00E0"/>
    <w:lvl w:ilvl="0" w:tplc="2A54481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B162778"/>
    <w:multiLevelType w:val="hybridMultilevel"/>
    <w:tmpl w:val="7E4CC8FA"/>
    <w:lvl w:ilvl="0" w:tplc="BD2E0142">
      <w:start w:val="1"/>
      <w:numFmt w:val="decimal"/>
      <w:suff w:val="nothing"/>
      <w:lvlText w:val="%1."/>
      <w:lvlJc w:val="left"/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7" w15:restartNumberingAfterBreak="0">
    <w:nsid w:val="2EAD62C0"/>
    <w:multiLevelType w:val="multilevel"/>
    <w:tmpl w:val="36DCDDAA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2"/>
      <w:numFmt w:val="decimal"/>
      <w:lvlText w:val="%1.%2."/>
      <w:lvlJc w:val="left"/>
      <w:pPr>
        <w:tabs>
          <w:tab w:val="num" w:pos="690"/>
        </w:tabs>
        <w:ind w:left="690" w:hanging="360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1380"/>
        </w:tabs>
        <w:ind w:left="138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1710"/>
        </w:tabs>
        <w:ind w:left="171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2400"/>
        </w:tabs>
        <w:ind w:left="240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2730"/>
        </w:tabs>
        <w:ind w:left="273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3420"/>
        </w:tabs>
        <w:ind w:left="3420" w:hanging="144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750"/>
        </w:tabs>
        <w:ind w:left="375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440"/>
        </w:tabs>
        <w:ind w:left="4440" w:hanging="1800"/>
      </w:pPr>
      <w:rPr>
        <w:rFonts w:cs="Times New Roman" w:hint="default"/>
      </w:rPr>
    </w:lvl>
  </w:abstractNum>
  <w:abstractNum w:abstractNumId="18" w15:restartNumberingAfterBreak="0">
    <w:nsid w:val="33DE058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/>
      </w:rPr>
    </w:lvl>
  </w:abstractNum>
  <w:abstractNum w:abstractNumId="19" w15:restartNumberingAfterBreak="0">
    <w:nsid w:val="38572E86"/>
    <w:multiLevelType w:val="multilevel"/>
    <w:tmpl w:val="8A04616E"/>
    <w:lvl w:ilvl="0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  <w:sz w:val="28"/>
        <w:szCs w:val="28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 w:hint="default"/>
      </w:rPr>
    </w:lvl>
  </w:abstractNum>
  <w:abstractNum w:abstractNumId="20" w15:restartNumberingAfterBreak="0">
    <w:nsid w:val="39C62D7D"/>
    <w:multiLevelType w:val="multilevel"/>
    <w:tmpl w:val="83CA3A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21" w15:restartNumberingAfterBreak="0">
    <w:nsid w:val="3C9C78E9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/>
      </w:rPr>
    </w:lvl>
  </w:abstractNum>
  <w:abstractNum w:abstractNumId="22" w15:restartNumberingAfterBreak="0">
    <w:nsid w:val="3F0B5671"/>
    <w:multiLevelType w:val="hybridMultilevel"/>
    <w:tmpl w:val="1544128E"/>
    <w:lvl w:ilvl="0" w:tplc="741E2D2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6921D17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/>
      </w:rPr>
    </w:lvl>
  </w:abstractNum>
  <w:abstractNum w:abstractNumId="24" w15:restartNumberingAfterBreak="0">
    <w:nsid w:val="57797781"/>
    <w:multiLevelType w:val="multilevel"/>
    <w:tmpl w:val="8A04616E"/>
    <w:lvl w:ilvl="0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  <w:sz w:val="28"/>
        <w:szCs w:val="28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 w:hint="default"/>
      </w:rPr>
    </w:lvl>
  </w:abstractNum>
  <w:abstractNum w:abstractNumId="25" w15:restartNumberingAfterBreak="0">
    <w:nsid w:val="5CB71EEB"/>
    <w:multiLevelType w:val="hybridMultilevel"/>
    <w:tmpl w:val="E7E4B0E0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6" w15:restartNumberingAfterBreak="0">
    <w:nsid w:val="5CDF189E"/>
    <w:multiLevelType w:val="hybridMultilevel"/>
    <w:tmpl w:val="1CF8967A"/>
    <w:lvl w:ilvl="0" w:tplc="7FB01488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7" w15:restartNumberingAfterBreak="0">
    <w:nsid w:val="657B6729"/>
    <w:multiLevelType w:val="hybridMultilevel"/>
    <w:tmpl w:val="3A2E65F4"/>
    <w:lvl w:ilvl="0" w:tplc="041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  <w:rPr>
        <w:rFonts w:cs="Times New Roman"/>
      </w:rPr>
    </w:lvl>
  </w:abstractNum>
  <w:abstractNum w:abstractNumId="28" w15:restartNumberingAfterBreak="0">
    <w:nsid w:val="65D44E8B"/>
    <w:multiLevelType w:val="multilevel"/>
    <w:tmpl w:val="92E047A6"/>
    <w:lvl w:ilvl="0">
      <w:start w:val="3"/>
      <w:numFmt w:val="decimal"/>
      <w:lvlText w:val="%1."/>
      <w:lvlJc w:val="left"/>
      <w:pPr>
        <w:ind w:left="540" w:hanging="540"/>
      </w:pPr>
      <w:rPr>
        <w:rFonts w:cs="Times New Roman" w:hint="default"/>
      </w:rPr>
    </w:lvl>
    <w:lvl w:ilvl="1">
      <w:start w:val="4"/>
      <w:numFmt w:val="decimal"/>
      <w:lvlText w:val="%1.%2."/>
      <w:lvlJc w:val="left"/>
      <w:pPr>
        <w:ind w:left="900" w:hanging="540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cs="Times New Roman" w:hint="default"/>
      </w:rPr>
    </w:lvl>
  </w:abstractNum>
  <w:abstractNum w:abstractNumId="29" w15:restartNumberingAfterBreak="0">
    <w:nsid w:val="6CE2789D"/>
    <w:multiLevelType w:val="hybridMultilevel"/>
    <w:tmpl w:val="6AE41D9A"/>
    <w:lvl w:ilvl="0" w:tplc="223A87A0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2394F6D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/>
      </w:rPr>
    </w:lvl>
  </w:abstractNum>
  <w:abstractNum w:abstractNumId="31" w15:restartNumberingAfterBreak="0">
    <w:nsid w:val="766B42A7"/>
    <w:multiLevelType w:val="hybridMultilevel"/>
    <w:tmpl w:val="8D80FD28"/>
    <w:lvl w:ilvl="0" w:tplc="6FF0B794">
      <w:start w:val="1"/>
      <w:numFmt w:val="decimal"/>
      <w:lvlText w:val="2.%1"/>
      <w:lvlJc w:val="left"/>
      <w:pPr>
        <w:tabs>
          <w:tab w:val="num" w:pos="-4062"/>
        </w:tabs>
        <w:ind w:firstLine="737"/>
      </w:pPr>
      <w:rPr>
        <w:rFonts w:cs="Times New Roman" w:hint="default"/>
      </w:rPr>
    </w:lvl>
    <w:lvl w:ilvl="1" w:tplc="043F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3F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3F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3F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3F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3F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3F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3F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2" w15:restartNumberingAfterBreak="0">
    <w:nsid w:val="7AD22683"/>
    <w:multiLevelType w:val="hybridMultilevel"/>
    <w:tmpl w:val="D3CEFBA8"/>
    <w:lvl w:ilvl="0" w:tplc="041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  <w:rPr>
        <w:rFonts w:cs="Times New Roman"/>
      </w:rPr>
    </w:lvl>
  </w:abstractNum>
  <w:num w:numId="1">
    <w:abstractNumId w:val="10"/>
  </w:num>
  <w:num w:numId="2">
    <w:abstractNumId w:val="12"/>
  </w:num>
  <w:num w:numId="3">
    <w:abstractNumId w:val="25"/>
  </w:num>
  <w:num w:numId="4">
    <w:abstractNumId w:val="19"/>
  </w:num>
  <w:num w:numId="5">
    <w:abstractNumId w:val="18"/>
  </w:num>
  <w:num w:numId="6">
    <w:abstractNumId w:val="21"/>
  </w:num>
  <w:num w:numId="7">
    <w:abstractNumId w:val="14"/>
  </w:num>
  <w:num w:numId="8">
    <w:abstractNumId w:val="30"/>
  </w:num>
  <w:num w:numId="9">
    <w:abstractNumId w:val="23"/>
  </w:num>
  <w:num w:numId="10">
    <w:abstractNumId w:val="32"/>
  </w:num>
  <w:num w:numId="11">
    <w:abstractNumId w:val="27"/>
  </w:num>
  <w:num w:numId="12">
    <w:abstractNumId w:val="17"/>
  </w:num>
  <w:num w:numId="13">
    <w:abstractNumId w:val="28"/>
  </w:num>
  <w:num w:numId="14">
    <w:abstractNumId w:val="24"/>
  </w:num>
  <w:num w:numId="15">
    <w:abstractNumId w:val="20"/>
  </w:num>
  <w:num w:numId="16">
    <w:abstractNumId w:val="31"/>
  </w:num>
  <w:num w:numId="17">
    <w:abstractNumId w:val="9"/>
  </w:num>
  <w:num w:numId="18">
    <w:abstractNumId w:val="7"/>
  </w:num>
  <w:num w:numId="19">
    <w:abstractNumId w:val="6"/>
  </w:num>
  <w:num w:numId="20">
    <w:abstractNumId w:val="5"/>
  </w:num>
  <w:num w:numId="21">
    <w:abstractNumId w:val="4"/>
  </w:num>
  <w:num w:numId="22">
    <w:abstractNumId w:val="8"/>
  </w:num>
  <w:num w:numId="23">
    <w:abstractNumId w:val="3"/>
  </w:num>
  <w:num w:numId="24">
    <w:abstractNumId w:val="2"/>
  </w:num>
  <w:num w:numId="25">
    <w:abstractNumId w:val="1"/>
  </w:num>
  <w:num w:numId="26">
    <w:abstractNumId w:val="0"/>
  </w:num>
  <w:num w:numId="27">
    <w:abstractNumId w:val="29"/>
  </w:num>
  <w:num w:numId="28">
    <w:abstractNumId w:val="11"/>
  </w:num>
  <w:num w:numId="29">
    <w:abstractNumId w:val="15"/>
  </w:num>
  <w:num w:numId="30">
    <w:abstractNumId w:val="22"/>
  </w:num>
  <w:num w:numId="31">
    <w:abstractNumId w:val="26"/>
  </w:num>
  <w:num w:numId="32">
    <w:abstractNumId w:val="16"/>
  </w:num>
  <w:num w:numId="33">
    <w:abstractNumId w:val="13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0" w:nlCheck="1" w:checkStyle="0"/>
  <w:activeWritingStyle w:appName="MSWord" w:lang="en-US" w:vendorID="64" w:dllVersion="0" w:nlCheck="1" w:checkStyle="0"/>
  <w:activeWritingStyle w:appName="MSWord" w:lang="ru-RU" w:vendorID="64" w:dllVersion="131078" w:nlCheck="1" w:checkStyle="0"/>
  <w:activeWritingStyle w:appName="MSWord" w:lang="en-US" w:vendorID="64" w:dllVersion="131078" w:nlCheck="1" w:checkStyle="1"/>
  <w:attachedTemplate r:id="rId1"/>
  <w:linkStyles/>
  <w:documentProtection w:edit="trackedChanges" w:enforcement="0"/>
  <w:defaultTabStop w:val="708"/>
  <w:characterSpacingControl w:val="doNotCompress"/>
  <w:hdrShapeDefaults>
    <o:shapedefaults v:ext="edit" spidmax="10241"/>
  </w:hdrShapeDefaults>
  <w:footnotePr>
    <w:pos w:val="beneathText"/>
    <w:footnote w:id="-1"/>
    <w:footnote w:id="0"/>
  </w:footnotePr>
  <w:endnotePr>
    <w:numFmt w:val="decimal"/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832DD"/>
    <w:rsid w:val="00021950"/>
    <w:rsid w:val="00021F3A"/>
    <w:rsid w:val="00025852"/>
    <w:rsid w:val="0004355F"/>
    <w:rsid w:val="00056301"/>
    <w:rsid w:val="00066B37"/>
    <w:rsid w:val="00072D50"/>
    <w:rsid w:val="00076689"/>
    <w:rsid w:val="000832DD"/>
    <w:rsid w:val="000A148B"/>
    <w:rsid w:val="000F2D36"/>
    <w:rsid w:val="000F4181"/>
    <w:rsid w:val="000F42C3"/>
    <w:rsid w:val="000F6F6E"/>
    <w:rsid w:val="001154BB"/>
    <w:rsid w:val="001202FB"/>
    <w:rsid w:val="001324E2"/>
    <w:rsid w:val="00134E7E"/>
    <w:rsid w:val="00152A5C"/>
    <w:rsid w:val="00152E48"/>
    <w:rsid w:val="00173C5E"/>
    <w:rsid w:val="001A27E3"/>
    <w:rsid w:val="001A2996"/>
    <w:rsid w:val="001A4892"/>
    <w:rsid w:val="001C3B4D"/>
    <w:rsid w:val="001D2A0D"/>
    <w:rsid w:val="001D60E5"/>
    <w:rsid w:val="001F5571"/>
    <w:rsid w:val="001F7C67"/>
    <w:rsid w:val="00205D0E"/>
    <w:rsid w:val="0021157D"/>
    <w:rsid w:val="0023768B"/>
    <w:rsid w:val="00265A8E"/>
    <w:rsid w:val="002726CC"/>
    <w:rsid w:val="00276CB4"/>
    <w:rsid w:val="0028770C"/>
    <w:rsid w:val="00293C29"/>
    <w:rsid w:val="002A523D"/>
    <w:rsid w:val="002B668A"/>
    <w:rsid w:val="002C69D3"/>
    <w:rsid w:val="002D65C3"/>
    <w:rsid w:val="002E3EB0"/>
    <w:rsid w:val="003128B6"/>
    <w:rsid w:val="00351E01"/>
    <w:rsid w:val="003806DA"/>
    <w:rsid w:val="003B14B6"/>
    <w:rsid w:val="003C2F96"/>
    <w:rsid w:val="003D2C83"/>
    <w:rsid w:val="00414700"/>
    <w:rsid w:val="00420A88"/>
    <w:rsid w:val="00445633"/>
    <w:rsid w:val="00472C61"/>
    <w:rsid w:val="004865F8"/>
    <w:rsid w:val="004B18BE"/>
    <w:rsid w:val="0050574A"/>
    <w:rsid w:val="00533B96"/>
    <w:rsid w:val="005455A5"/>
    <w:rsid w:val="00550A30"/>
    <w:rsid w:val="00596B74"/>
    <w:rsid w:val="00597E05"/>
    <w:rsid w:val="005C4D5C"/>
    <w:rsid w:val="006121AB"/>
    <w:rsid w:val="00612355"/>
    <w:rsid w:val="00612DE2"/>
    <w:rsid w:val="00630FF1"/>
    <w:rsid w:val="0066757B"/>
    <w:rsid w:val="00671E37"/>
    <w:rsid w:val="00680044"/>
    <w:rsid w:val="006859F8"/>
    <w:rsid w:val="006B0B03"/>
    <w:rsid w:val="006E1C07"/>
    <w:rsid w:val="006E2429"/>
    <w:rsid w:val="0071334F"/>
    <w:rsid w:val="00747AA9"/>
    <w:rsid w:val="007502AA"/>
    <w:rsid w:val="0075037A"/>
    <w:rsid w:val="0075075E"/>
    <w:rsid w:val="00751F68"/>
    <w:rsid w:val="00777774"/>
    <w:rsid w:val="007A0A59"/>
    <w:rsid w:val="007A2BA8"/>
    <w:rsid w:val="007B13B5"/>
    <w:rsid w:val="007C518F"/>
    <w:rsid w:val="007F7906"/>
    <w:rsid w:val="008034F1"/>
    <w:rsid w:val="00806112"/>
    <w:rsid w:val="00811435"/>
    <w:rsid w:val="008257F1"/>
    <w:rsid w:val="00834A87"/>
    <w:rsid w:val="00843F71"/>
    <w:rsid w:val="0089397C"/>
    <w:rsid w:val="008B1B41"/>
    <w:rsid w:val="008C0DB3"/>
    <w:rsid w:val="008E0A3D"/>
    <w:rsid w:val="008E1EEF"/>
    <w:rsid w:val="008E70A6"/>
    <w:rsid w:val="008F65E3"/>
    <w:rsid w:val="009059E7"/>
    <w:rsid w:val="00913461"/>
    <w:rsid w:val="00942B80"/>
    <w:rsid w:val="00945DA9"/>
    <w:rsid w:val="00994C04"/>
    <w:rsid w:val="009D0897"/>
    <w:rsid w:val="00A03585"/>
    <w:rsid w:val="00A04B08"/>
    <w:rsid w:val="00A05912"/>
    <w:rsid w:val="00A06626"/>
    <w:rsid w:val="00A12CB1"/>
    <w:rsid w:val="00A203C0"/>
    <w:rsid w:val="00A2205C"/>
    <w:rsid w:val="00A459B0"/>
    <w:rsid w:val="00A5746E"/>
    <w:rsid w:val="00A8205C"/>
    <w:rsid w:val="00AA712C"/>
    <w:rsid w:val="00AB31C5"/>
    <w:rsid w:val="00AC0923"/>
    <w:rsid w:val="00AD5B97"/>
    <w:rsid w:val="00AE5BF3"/>
    <w:rsid w:val="00AF71A6"/>
    <w:rsid w:val="00B23B59"/>
    <w:rsid w:val="00B31181"/>
    <w:rsid w:val="00B355BC"/>
    <w:rsid w:val="00B43649"/>
    <w:rsid w:val="00B45559"/>
    <w:rsid w:val="00B4624F"/>
    <w:rsid w:val="00BD19BC"/>
    <w:rsid w:val="00C4354F"/>
    <w:rsid w:val="00C50BB8"/>
    <w:rsid w:val="00C73AAC"/>
    <w:rsid w:val="00C81788"/>
    <w:rsid w:val="00CA6180"/>
    <w:rsid w:val="00CB4BDF"/>
    <w:rsid w:val="00CE1354"/>
    <w:rsid w:val="00CF005E"/>
    <w:rsid w:val="00D44ACB"/>
    <w:rsid w:val="00D520CB"/>
    <w:rsid w:val="00D56235"/>
    <w:rsid w:val="00D6475F"/>
    <w:rsid w:val="00D67572"/>
    <w:rsid w:val="00D931A4"/>
    <w:rsid w:val="00D95194"/>
    <w:rsid w:val="00DA3593"/>
    <w:rsid w:val="00DB45E5"/>
    <w:rsid w:val="00DB5897"/>
    <w:rsid w:val="00DF00BC"/>
    <w:rsid w:val="00E05E9A"/>
    <w:rsid w:val="00E26A55"/>
    <w:rsid w:val="00E45A7D"/>
    <w:rsid w:val="00E5649B"/>
    <w:rsid w:val="00E7679C"/>
    <w:rsid w:val="00E8662F"/>
    <w:rsid w:val="00E90783"/>
    <w:rsid w:val="00EC04AC"/>
    <w:rsid w:val="00EC3C3A"/>
    <w:rsid w:val="00F1533F"/>
    <w:rsid w:val="00F44A3C"/>
    <w:rsid w:val="00F91E53"/>
    <w:rsid w:val="00F974F5"/>
    <w:rsid w:val="00FA7812"/>
    <w:rsid w:val="00FC0336"/>
    <w:rsid w:val="00FD56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,"/>
  <w:listSeparator w:val=";"/>
  <w14:docId w14:val="56442EC6"/>
  <w15:docId w15:val="{4A279C57-F557-44ED-9823-19BC3574C5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Times New Roman" w:hAnsi="Calibri" w:cs="Times New Roman"/>
        <w:lang w:val="ru-RU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uiPriority="1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locked="1" w:semiHidden="1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locked="1" w:semiHidden="1" w:unhideWhenUsed="1"/>
    <w:lsdException w:name="toc 5" w:locked="1" w:semiHidden="1" w:unhideWhenUsed="1"/>
    <w:lsdException w:name="toc 6" w:locked="1" w:semiHidden="1" w:unhideWhenUsed="1"/>
    <w:lsdException w:name="toc 7" w:locked="1" w:semiHidden="1" w:unhideWhenUsed="1"/>
    <w:lsdException w:name="toc 8" w:locked="1" w:semiHidden="1" w:unhideWhenUsed="1"/>
    <w:lsdException w:name="toc 9" w:locked="1" w:semiHidden="1" w:unhideWhenUsed="1"/>
    <w:lsdException w:name="Normal Indent" w:locked="1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iPriority="99" w:unhideWhenUsed="1"/>
    <w:lsdException w:name="footer" w:semiHidden="1" w:uiPriority="99" w:unhideWhenUsed="1"/>
    <w:lsdException w:name="index heading" w:locked="1" w:semiHidden="1" w:unhideWhenUsed="1"/>
    <w:lsdException w:name="caption" w:semiHidden="1" w:unhideWhenUsed="1" w:qFormat="1"/>
    <w:lsdException w:name="table of figures" w:locked="1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semiHidden="1" w:uiPriority="99" w:unhideWhenUsed="1"/>
    <w:lsdException w:name="annotation reference" w:semiHidden="1" w:uiPriority="99" w:unhideWhenUsed="1"/>
    <w:lsdException w:name="line number" w:locked="1" w:semiHidden="1" w:unhideWhenUsed="1"/>
    <w:lsdException w:name="page number" w:semiHidden="1" w:uiPriority="99" w:unhideWhenUsed="1" w:qFormat="1"/>
    <w:lsdException w:name="endnote reference" w:semiHidden="1" w:uiPriority="10" w:unhideWhenUsed="1"/>
    <w:lsdException w:name="endnote text" w:semiHidden="1" w:uiPriority="99" w:unhideWhenUsed="1" w:qFormat="1"/>
    <w:lsdException w:name="table of authorities" w:locked="1"/>
    <w:lsdException w:name="macro" w:locked="1" w:semiHidden="1" w:unhideWhenUsed="1"/>
    <w:lsdException w:name="toa heading" w:locked="1" w:semiHidden="1" w:unhideWhenUsed="1"/>
    <w:lsdException w:name="List" w:locked="1"/>
    <w:lsdException w:name="List Bullet" w:locked="1"/>
    <w:lsdException w:name="List Number" w:locked="1" w:semiHidden="1" w:unhideWhenUsed="1"/>
    <w:lsdException w:name="List 2" w:locked="1" w:semiHidden="1" w:unhideWhenUsed="1"/>
    <w:lsdException w:name="List 3" w:locked="1" w:semiHidden="1" w:unhideWhenUsed="1"/>
    <w:lsdException w:name="List 4" w:locked="1" w:semiHidden="1" w:unhideWhenUsed="1"/>
    <w:lsdException w:name="List 5" w:locked="1" w:semiHidden="1" w:unhideWhenUs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qFormat="1"/>
    <w:lsdException w:name="Closing" w:locked="1" w:semiHidden="1" w:unhideWhenUsed="1"/>
    <w:lsdException w:name="Signature" w:locked="1" w:semiHidden="1" w:unhideWhenUsed="1"/>
    <w:lsdException w:name="Default Paragraph Font" w:semiHidden="1" w:unhideWhenUsed="1"/>
    <w:lsdException w:name="Body Text" w:locked="1" w:semiHidden="1" w:uiPriority="99" w:unhideWhenUsed="1"/>
    <w:lsdException w:name="Body Text Indent" w:locked="1" w:semiHidden="1" w:unhideWhenUsed="1"/>
    <w:lsdException w:name="List Continue" w:locked="1" w:semiHidden="1" w:unhideWhenUsed="1"/>
    <w:lsdException w:name="List Continue 2" w:locked="1"/>
    <w:lsdException w:name="List Continue 3" w:locked="1"/>
    <w:lsdException w:name="List Continue 4" w:locked="1"/>
    <w:lsdException w:name="List Continue 5" w:locked="1"/>
    <w:lsdException w:name="Message Header" w:locked="1" w:semiHidden="1" w:unhideWhenUsed="1"/>
    <w:lsdException w:name="Salutation" w:locked="1" w:semiHidden="1" w:unhideWhenUsed="1"/>
    <w:lsdException w:name="Date" w:locked="1" w:semiHidden="1" w:unhideWhenUsed="1"/>
    <w:lsdException w:name="Body Text First Indent" w:locked="1" w:semiHidden="1" w:unhideWhenUsed="1"/>
    <w:lsdException w:name="Body Text First Indent 2" w:locked="1" w:semiHidden="1" w:unhideWhenUsed="1"/>
    <w:lsdException w:name="Note Heading" w:locked="1" w:semiHidden="1" w:unhideWhenUsed="1"/>
    <w:lsdException w:name="Body Text 2" w:locked="1" w:semiHidden="1" w:unhideWhenUsed="1"/>
    <w:lsdException w:name="Body Text 3" w:locked="1" w:semiHidden="1" w:unhideWhenUsed="1"/>
    <w:lsdException w:name="Body Text Indent 2" w:locked="1" w:semiHidden="1" w:unhideWhenUsed="1"/>
    <w:lsdException w:name="Body Text Indent 3" w:locked="1" w:semiHidden="1" w:unhideWhenUsed="1"/>
    <w:lsdException w:name="Block Text" w:locked="1" w:semiHidden="1" w:unhideWhenUsed="1"/>
    <w:lsdException w:name="Hyperlink" w:semiHidden="1" w:uiPriority="99" w:unhideWhenUsed="1"/>
    <w:lsdException w:name="FollowedHyperlink" w:locked="1" w:semiHidden="1" w:uiPriority="99" w:unhideWhenUsed="1"/>
    <w:lsdException w:name="Strong" w:uiPriority="22"/>
    <w:lsdException w:name="Document Map" w:semiHidden="1" w:unhideWhenUsed="1"/>
    <w:lsdException w:name="Plain Text" w:locked="1" w:semiHidden="1" w:unhideWhenUsed="1"/>
    <w:lsdException w:name="E-mail Signature" w:locked="1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locked="1" w:semiHidden="1" w:unhideWhenUsed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semiHidden="1" w:unhideWhenUsed="1"/>
    <w:lsdException w:name="HTML Definition" w:locked="1" w:semiHidden="1" w:unhideWhenUsed="1"/>
    <w:lsdException w:name="HTML Keyboard" w:locked="1" w:semiHidden="1" w:unhideWhenUsed="1"/>
    <w:lsdException w:name="HTML Preformatted" w:semiHidden="1" w:unhideWhenUsed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semiHidden="1" w:uiPriority="99" w:unhideWhenUsed="1"/>
    <w:lsdException w:name="annotation subject" w:semiHidden="1" w:uiPriority="99" w:unhideWhenUsed="1"/>
    <w:lsdException w:name="No List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semiHidden="1" w:uiPriority="99" w:unhideWhenUsed="1"/>
    <w:lsdException w:name="Table Grid" w:uiPriority="99"/>
    <w:lsdException w:name="Table Theme" w:locked="1" w:semiHidden="1" w:unhideWhenUsed="1"/>
    <w:lsdException w:name="Placeholder Text" w:semiHidden="1" w:uiPriority="99" w:unhideWhenUsed="1"/>
    <w:lsdException w:name="No Spacing" w:uiPriority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 w:qFormat="1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1" w:qFormat="1"/>
    <w:lsdException w:name="Medium Shading 2 Accent 1" w:uiPriority="60"/>
    <w:lsdException w:name="Medium List 1 Accent 1" w:uiPriority="61"/>
    <w:lsdException w:name="Revision" w:semiHidden="1" w:uiPriority="99"/>
    <w:lsdException w:name="List Paragraph" w:uiPriority="34"/>
    <w:lsdException w:name="Quote" w:uiPriority="64"/>
    <w:lsdException w:name="Intense Quote" w:uiPriority="65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 w:qFormat="1"/>
    <w:lsdException w:name="Colorful Grid Accent 1" w:uiPriority="73" w:qFormat="1"/>
    <w:lsdException w:name="Light Shading Accent 2" w:uiPriority="60" w:qFormat="1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99"/>
    <w:lsdException w:name="Medium Grid 1 Accent 2" w:uiPriority="34" w:qFormat="1"/>
    <w:lsdException w:name="Medium Grid 2 Accent 2" w:uiPriority="29" w:qFormat="1"/>
    <w:lsdException w:name="Medium Grid 3 Accent 2" w:uiPriority="30" w:qFormat="1"/>
    <w:lsdException w:name="Dark List Accent 2" w:uiPriority="66"/>
    <w:lsdException w:name="Colorful Shading Accent 2" w:uiPriority="67"/>
    <w:lsdException w:name="Colorful List Accent 2" w:uiPriority="68"/>
    <w:lsdException w:name="Colorful Grid Accent 2" w:uiPriority="69"/>
    <w:lsdException w:name="Light Shading Accent 3" w:uiPriority="70"/>
    <w:lsdException w:name="Light List Accent 3" w:uiPriority="71"/>
    <w:lsdException w:name="Light Grid Accent 3" w:uiPriority="72"/>
    <w:lsdException w:name="Medium Shading 1 Accent 3" w:uiPriority="73"/>
    <w:lsdException w:name="Medium Shading 2 Accent 3" w:uiPriority="60"/>
    <w:lsdException w:name="Medium List 1 Accent 3" w:uiPriority="61"/>
    <w:lsdException w:name="Medium List 2 Accent 3" w:uiPriority="62"/>
    <w:lsdException w:name="Medium Grid 1 Accent 3" w:uiPriority="63"/>
    <w:lsdException w:name="Medium Grid 2 Accent 3" w:uiPriority="64"/>
    <w:lsdException w:name="Medium Grid 3 Accent 3" w:uiPriority="65"/>
    <w:lsdException w:name="Dark List Accent 3" w:uiPriority="66"/>
    <w:lsdException w:name="Colorful Shading Accent 3" w:uiPriority="67"/>
    <w:lsdException w:name="Colorful List Accent 3" w:uiPriority="68"/>
    <w:lsdException w:name="Colorful Grid Accent 3" w:uiPriority="69"/>
    <w:lsdException w:name="Light Shading Accent 4" w:uiPriority="70"/>
    <w:lsdException w:name="Light List Accent 4" w:uiPriority="71"/>
    <w:lsdException w:name="Light Grid Accent 4" w:uiPriority="72"/>
    <w:lsdException w:name="Medium Shading 1 Accent 4" w:uiPriority="73"/>
    <w:lsdException w:name="Medium Shading 2 Accent 4" w:uiPriority="60"/>
    <w:lsdException w:name="Medium List 1 Accent 4" w:uiPriority="61"/>
    <w:lsdException w:name="Medium List 2 Accent 4" w:uiPriority="62"/>
    <w:lsdException w:name="Medium Grid 1 Accent 4" w:uiPriority="63"/>
    <w:lsdException w:name="Medium Grid 2 Accent 4" w:uiPriority="64"/>
    <w:lsdException w:name="Medium Grid 3 Accent 4" w:uiPriority="65"/>
    <w:lsdException w:name="Dark List Accent 4" w:uiPriority="66"/>
    <w:lsdException w:name="Colorful Shading Accent 4" w:uiPriority="67"/>
    <w:lsdException w:name="Colorful List Accent 4" w:uiPriority="68"/>
    <w:lsdException w:name="Colorful Grid Accent 4" w:uiPriority="69"/>
    <w:lsdException w:name="Light Shading Accent 5" w:uiPriority="70"/>
    <w:lsdException w:name="Light List Accent 5" w:uiPriority="71"/>
    <w:lsdException w:name="Light Grid Accent 5" w:uiPriority="72"/>
    <w:lsdException w:name="Medium Shading 1 Accent 5" w:uiPriority="73"/>
    <w:lsdException w:name="Medium Shading 2 Accent 5" w:uiPriority="60"/>
    <w:lsdException w:name="Medium List 1 Accent 5" w:uiPriority="61"/>
    <w:lsdException w:name="Medium List 2 Accent 5" w:uiPriority="62"/>
    <w:lsdException w:name="Medium Grid 1 Accent 5" w:uiPriority="63"/>
    <w:lsdException w:name="Medium Grid 2 Accent 5" w:uiPriority="64"/>
    <w:lsdException w:name="Medium Grid 3 Accent 5" w:uiPriority="65"/>
    <w:lsdException w:name="Dark List Accent 5" w:uiPriority="66"/>
    <w:lsdException w:name="Colorful Shading Accent 5" w:uiPriority="67"/>
    <w:lsdException w:name="Colorful List Accent 5" w:uiPriority="68"/>
    <w:lsdException w:name="Colorful Grid Accent 5" w:uiPriority="69"/>
    <w:lsdException w:name="Light Shading Accent 6" w:uiPriority="70"/>
    <w:lsdException w:name="Light List Accent 6" w:uiPriority="71"/>
    <w:lsdException w:name="Light Grid Accent 6" w:uiPriority="72"/>
    <w:lsdException w:name="Medium Shading 1 Accent 6" w:uiPriority="73"/>
    <w:lsdException w:name="Medium Shading 2 Accent 6" w:uiPriority="60"/>
    <w:lsdException w:name="Medium List 1 Accent 6" w:uiPriority="61"/>
    <w:lsdException w:name="Medium List 2 Accent 6" w:uiPriority="62"/>
    <w:lsdException w:name="Medium Grid 1 Accent 6" w:uiPriority="63"/>
    <w:lsdException w:name="Medium Grid 2 Accent 6" w:uiPriority="64"/>
    <w:lsdException w:name="Medium Grid 3 Accent 6" w:uiPriority="65"/>
    <w:lsdException w:name="Dark List Accent 6" w:uiPriority="66"/>
    <w:lsdException w:name="Colorful Shading Accent 6" w:uiPriority="67"/>
    <w:lsdException w:name="Colorful List Accent 6" w:uiPriority="68"/>
    <w:lsdException w:name="Colorful Grid Accent 6" w:uiPriority="69"/>
    <w:lsdException w:name="Subtle Emphasis" w:uiPriority="70"/>
    <w:lsdException w:name="Intense Emphasis" w:uiPriority="71"/>
    <w:lsdException w:name="Subtle Reference" w:uiPriority="72"/>
    <w:lsdException w:name="Intense Reference" w:uiPriority="73"/>
    <w:lsdException w:name="Book Title" w:uiPriority="60"/>
    <w:lsdException w:name="Bibliography" w:semiHidden="1" w:uiPriority="61" w:unhideWhenUsed="1"/>
    <w:lsdException w:name="TOC Heading" w:semiHidden="1" w:uiPriority="62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0"/>
    <w:qFormat/>
    <w:rsid w:val="0075037A"/>
    <w:rPr>
      <w:rFonts w:ascii="Times New Roman" w:hAnsi="Times New Roman"/>
      <w:bCs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75037A"/>
    <w:pPr>
      <w:contextualSpacing/>
      <w:outlineLvl w:val="0"/>
    </w:pPr>
    <w:rPr>
      <w:b/>
      <w:sz w:val="28"/>
      <w:szCs w:val="28"/>
    </w:rPr>
  </w:style>
  <w:style w:type="paragraph" w:styleId="2">
    <w:name w:val="heading 2"/>
    <w:basedOn w:val="a"/>
    <w:next w:val="a"/>
    <w:link w:val="20"/>
    <w:uiPriority w:val="9"/>
    <w:qFormat/>
    <w:rsid w:val="0075037A"/>
    <w:pPr>
      <w:spacing w:before="240" w:after="240"/>
      <w:outlineLvl w:val="1"/>
    </w:pPr>
    <w:rPr>
      <w:b/>
      <w:szCs w:val="26"/>
    </w:rPr>
  </w:style>
  <w:style w:type="paragraph" w:styleId="3">
    <w:name w:val="heading 3"/>
    <w:basedOn w:val="a"/>
    <w:next w:val="a"/>
    <w:link w:val="30"/>
    <w:uiPriority w:val="9"/>
    <w:qFormat/>
    <w:rsid w:val="0075037A"/>
    <w:pPr>
      <w:keepNext/>
      <w:spacing w:before="240" w:after="240"/>
      <w:outlineLvl w:val="2"/>
    </w:pPr>
    <w:rPr>
      <w:b/>
      <w:bCs w:val="0"/>
    </w:rPr>
  </w:style>
  <w:style w:type="paragraph" w:styleId="4">
    <w:name w:val="heading 4"/>
    <w:basedOn w:val="a"/>
    <w:next w:val="a"/>
    <w:link w:val="40"/>
    <w:uiPriority w:val="9"/>
    <w:qFormat/>
    <w:rsid w:val="0075037A"/>
    <w:pPr>
      <w:spacing w:before="200"/>
      <w:outlineLvl w:val="3"/>
    </w:pPr>
    <w:rPr>
      <w:rFonts w:ascii="Cambria" w:hAnsi="Cambria"/>
      <w:b/>
      <w:i/>
      <w:iCs/>
      <w:sz w:val="20"/>
      <w:szCs w:val="20"/>
    </w:rPr>
  </w:style>
  <w:style w:type="paragraph" w:styleId="5">
    <w:name w:val="heading 5"/>
    <w:aliases w:val="Знак"/>
    <w:basedOn w:val="a"/>
    <w:next w:val="a"/>
    <w:link w:val="50"/>
    <w:uiPriority w:val="9"/>
    <w:qFormat/>
    <w:rsid w:val="0075037A"/>
    <w:pPr>
      <w:keepNext/>
      <w:keepLines/>
      <w:spacing w:before="40" w:line="259" w:lineRule="auto"/>
      <w:outlineLvl w:val="4"/>
    </w:pPr>
    <w:rPr>
      <w:rFonts w:asciiTheme="majorHAnsi" w:eastAsiaTheme="majorEastAsia" w:hAnsiTheme="majorHAnsi" w:cstheme="majorBidi"/>
      <w:bCs w:val="0"/>
      <w:color w:val="2F5496" w:themeColor="accent1" w:themeShade="BF"/>
      <w:sz w:val="22"/>
      <w:szCs w:val="22"/>
      <w:lang w:eastAsia="en-US"/>
    </w:rPr>
  </w:style>
  <w:style w:type="paragraph" w:styleId="6">
    <w:name w:val="heading 6"/>
    <w:aliases w:val="Знак12"/>
    <w:basedOn w:val="a"/>
    <w:next w:val="a"/>
    <w:link w:val="60"/>
    <w:uiPriority w:val="9"/>
    <w:qFormat/>
    <w:rsid w:val="0075037A"/>
    <w:pPr>
      <w:keepNext/>
      <w:keepLines/>
      <w:spacing w:before="40" w:line="259" w:lineRule="auto"/>
      <w:outlineLvl w:val="5"/>
    </w:pPr>
    <w:rPr>
      <w:rFonts w:asciiTheme="majorHAnsi" w:eastAsiaTheme="majorEastAsia" w:hAnsiTheme="majorHAnsi" w:cstheme="majorBidi"/>
      <w:bCs w:val="0"/>
      <w:color w:val="1F3763" w:themeColor="accent1" w:themeShade="7F"/>
      <w:sz w:val="22"/>
      <w:szCs w:val="22"/>
      <w:lang w:eastAsia="en-US"/>
    </w:rPr>
  </w:style>
  <w:style w:type="paragraph" w:styleId="7">
    <w:name w:val="heading 7"/>
    <w:aliases w:val="Знак11"/>
    <w:basedOn w:val="a"/>
    <w:next w:val="a"/>
    <w:link w:val="70"/>
    <w:uiPriority w:val="9"/>
    <w:qFormat/>
    <w:rsid w:val="0075037A"/>
    <w:pPr>
      <w:keepNext/>
      <w:keepLines/>
      <w:spacing w:before="40" w:line="259" w:lineRule="auto"/>
      <w:outlineLvl w:val="6"/>
    </w:pPr>
    <w:rPr>
      <w:rFonts w:asciiTheme="majorHAnsi" w:eastAsiaTheme="majorEastAsia" w:hAnsiTheme="majorHAnsi" w:cstheme="majorBidi"/>
      <w:bCs w:val="0"/>
      <w:i/>
      <w:iCs/>
      <w:color w:val="1F3763" w:themeColor="accent1" w:themeShade="7F"/>
      <w:sz w:val="22"/>
      <w:szCs w:val="22"/>
      <w:lang w:eastAsia="en-US"/>
    </w:rPr>
  </w:style>
  <w:style w:type="paragraph" w:styleId="8">
    <w:name w:val="heading 8"/>
    <w:aliases w:val="Знак10"/>
    <w:basedOn w:val="a"/>
    <w:next w:val="a"/>
    <w:link w:val="80"/>
    <w:uiPriority w:val="9"/>
    <w:qFormat/>
    <w:rsid w:val="0075037A"/>
    <w:pPr>
      <w:keepNext/>
      <w:keepLines/>
      <w:spacing w:before="40" w:line="259" w:lineRule="auto"/>
      <w:outlineLvl w:val="7"/>
    </w:pPr>
    <w:rPr>
      <w:rFonts w:asciiTheme="majorHAnsi" w:eastAsiaTheme="majorEastAsia" w:hAnsiTheme="majorHAnsi" w:cstheme="majorBidi"/>
      <w:bCs w:val="0"/>
      <w:color w:val="272727" w:themeColor="text1" w:themeTint="D8"/>
      <w:sz w:val="21"/>
      <w:szCs w:val="21"/>
      <w:lang w:eastAsia="en-US"/>
    </w:rPr>
  </w:style>
  <w:style w:type="paragraph" w:styleId="9">
    <w:name w:val="heading 9"/>
    <w:aliases w:val="Знак9"/>
    <w:basedOn w:val="a"/>
    <w:next w:val="a"/>
    <w:link w:val="90"/>
    <w:uiPriority w:val="9"/>
    <w:qFormat/>
    <w:rsid w:val="0075037A"/>
    <w:pPr>
      <w:keepNext/>
      <w:keepLines/>
      <w:spacing w:before="40" w:line="259" w:lineRule="auto"/>
      <w:outlineLvl w:val="8"/>
    </w:pPr>
    <w:rPr>
      <w:rFonts w:asciiTheme="majorHAnsi" w:eastAsiaTheme="majorEastAsia" w:hAnsiTheme="majorHAnsi" w:cstheme="majorBidi"/>
      <w:bCs w:val="0"/>
      <w:i/>
      <w:iCs/>
      <w:color w:val="272727" w:themeColor="text1" w:themeTint="D8"/>
      <w:sz w:val="21"/>
      <w:szCs w:val="21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sid w:val="0075037A"/>
    <w:rPr>
      <w:rFonts w:ascii="Times New Roman" w:hAnsi="Times New Roman"/>
      <w:b/>
      <w:bCs/>
      <w:sz w:val="28"/>
      <w:szCs w:val="28"/>
      <w:lang w:eastAsia="ru-RU"/>
    </w:rPr>
  </w:style>
  <w:style w:type="character" w:customStyle="1" w:styleId="20">
    <w:name w:val="Заголовок 2 Знак"/>
    <w:link w:val="2"/>
    <w:uiPriority w:val="9"/>
    <w:rsid w:val="0075037A"/>
    <w:rPr>
      <w:rFonts w:ascii="Times New Roman" w:hAnsi="Times New Roman"/>
      <w:b/>
      <w:bCs/>
      <w:sz w:val="24"/>
      <w:szCs w:val="26"/>
      <w:lang w:eastAsia="ru-RU"/>
    </w:rPr>
  </w:style>
  <w:style w:type="character" w:customStyle="1" w:styleId="30">
    <w:name w:val="Заголовок 3 Знак"/>
    <w:link w:val="3"/>
    <w:uiPriority w:val="9"/>
    <w:rsid w:val="0075037A"/>
    <w:rPr>
      <w:rFonts w:ascii="Times New Roman" w:hAnsi="Times New Roman"/>
      <w:b/>
      <w:sz w:val="24"/>
      <w:szCs w:val="24"/>
      <w:lang w:eastAsia="ru-RU"/>
    </w:rPr>
  </w:style>
  <w:style w:type="character" w:styleId="a3">
    <w:name w:val="page number"/>
    <w:uiPriority w:val="99"/>
    <w:qFormat/>
    <w:rsid w:val="00FD5631"/>
    <w:rPr>
      <w:rFonts w:ascii="Times New Roman" w:hAnsi="Times New Roman" w:cs="Times New Roman"/>
      <w:sz w:val="20"/>
    </w:rPr>
  </w:style>
  <w:style w:type="paragraph" w:styleId="11">
    <w:name w:val="toc 1"/>
    <w:next w:val="a"/>
    <w:autoRedefine/>
    <w:uiPriority w:val="39"/>
    <w:unhideWhenUsed/>
    <w:qFormat/>
    <w:rsid w:val="0075037A"/>
    <w:pPr>
      <w:tabs>
        <w:tab w:val="right" w:leader="dot" w:pos="10195"/>
      </w:tabs>
    </w:pPr>
    <w:rPr>
      <w:rFonts w:ascii="Times New Roman" w:hAnsi="Times New Roman"/>
      <w:noProof/>
      <w:sz w:val="24"/>
      <w:szCs w:val="22"/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75037A"/>
    <w:pPr>
      <w:tabs>
        <w:tab w:val="right" w:leader="dot" w:pos="10205"/>
      </w:tabs>
      <w:ind w:left="240"/>
    </w:pPr>
  </w:style>
  <w:style w:type="paragraph" w:styleId="a4">
    <w:name w:val="Balloon Text"/>
    <w:aliases w:val="Знак5"/>
    <w:basedOn w:val="a"/>
    <w:link w:val="a5"/>
    <w:uiPriority w:val="99"/>
    <w:semiHidden/>
    <w:unhideWhenUsed/>
    <w:rsid w:val="0075037A"/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aliases w:val="Знак5 Знак"/>
    <w:basedOn w:val="a0"/>
    <w:link w:val="a4"/>
    <w:uiPriority w:val="99"/>
    <w:semiHidden/>
    <w:rsid w:val="0075037A"/>
    <w:rPr>
      <w:rFonts w:ascii="Segoe UI" w:hAnsi="Segoe UI" w:cs="Segoe UI"/>
      <w:bCs/>
      <w:sz w:val="18"/>
      <w:szCs w:val="18"/>
      <w:lang w:eastAsia="ru-RU"/>
    </w:rPr>
  </w:style>
  <w:style w:type="character" w:customStyle="1" w:styleId="40">
    <w:name w:val="Заголовок 4 Знак"/>
    <w:link w:val="4"/>
    <w:uiPriority w:val="9"/>
    <w:rsid w:val="0075037A"/>
    <w:rPr>
      <w:rFonts w:ascii="Cambria" w:hAnsi="Cambria"/>
      <w:b/>
      <w:bCs/>
      <w:i/>
      <w:iCs/>
      <w:lang w:eastAsia="ru-RU"/>
    </w:rPr>
  </w:style>
  <w:style w:type="character" w:customStyle="1" w:styleId="50">
    <w:name w:val="Заголовок 5 Знак"/>
    <w:aliases w:val="Знак Знак"/>
    <w:basedOn w:val="a0"/>
    <w:link w:val="5"/>
    <w:uiPriority w:val="9"/>
    <w:rsid w:val="0075037A"/>
    <w:rPr>
      <w:rFonts w:asciiTheme="majorHAnsi" w:eastAsiaTheme="majorEastAsia" w:hAnsiTheme="majorHAnsi" w:cstheme="majorBidi"/>
      <w:color w:val="2F5496" w:themeColor="accent1" w:themeShade="BF"/>
      <w:sz w:val="22"/>
      <w:szCs w:val="22"/>
    </w:rPr>
  </w:style>
  <w:style w:type="character" w:customStyle="1" w:styleId="60">
    <w:name w:val="Заголовок 6 Знак"/>
    <w:aliases w:val="Знак12 Знак"/>
    <w:basedOn w:val="a0"/>
    <w:link w:val="6"/>
    <w:uiPriority w:val="9"/>
    <w:rsid w:val="0075037A"/>
    <w:rPr>
      <w:rFonts w:asciiTheme="majorHAnsi" w:eastAsiaTheme="majorEastAsia" w:hAnsiTheme="majorHAnsi" w:cstheme="majorBidi"/>
      <w:color w:val="1F3763" w:themeColor="accent1" w:themeShade="7F"/>
      <w:sz w:val="22"/>
      <w:szCs w:val="22"/>
    </w:rPr>
  </w:style>
  <w:style w:type="character" w:customStyle="1" w:styleId="70">
    <w:name w:val="Заголовок 7 Знак"/>
    <w:aliases w:val="Знак11 Знак"/>
    <w:basedOn w:val="a0"/>
    <w:link w:val="7"/>
    <w:uiPriority w:val="9"/>
    <w:rsid w:val="0075037A"/>
    <w:rPr>
      <w:rFonts w:asciiTheme="majorHAnsi" w:eastAsiaTheme="majorEastAsia" w:hAnsiTheme="majorHAnsi" w:cstheme="majorBidi"/>
      <w:i/>
      <w:iCs/>
      <w:color w:val="1F3763" w:themeColor="accent1" w:themeShade="7F"/>
      <w:sz w:val="22"/>
      <w:szCs w:val="22"/>
    </w:rPr>
  </w:style>
  <w:style w:type="character" w:customStyle="1" w:styleId="80">
    <w:name w:val="Заголовок 8 Знак"/>
    <w:aliases w:val="Знак10 Знак"/>
    <w:basedOn w:val="a0"/>
    <w:link w:val="8"/>
    <w:uiPriority w:val="9"/>
    <w:rsid w:val="0075037A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aliases w:val="Знак9 Знак"/>
    <w:basedOn w:val="a0"/>
    <w:link w:val="9"/>
    <w:uiPriority w:val="9"/>
    <w:rsid w:val="0075037A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31">
    <w:name w:val="toc 3"/>
    <w:basedOn w:val="a"/>
    <w:next w:val="a"/>
    <w:autoRedefine/>
    <w:uiPriority w:val="39"/>
    <w:qFormat/>
    <w:rsid w:val="0075037A"/>
    <w:pPr>
      <w:spacing w:after="100"/>
      <w:ind w:left="440"/>
    </w:pPr>
    <w:rPr>
      <w:rFonts w:ascii="Calibri" w:hAnsi="Calibri"/>
    </w:rPr>
  </w:style>
  <w:style w:type="paragraph" w:styleId="a6">
    <w:name w:val="footnote text"/>
    <w:aliases w:val="Знак6"/>
    <w:basedOn w:val="a"/>
    <w:link w:val="a7"/>
    <w:semiHidden/>
    <w:rsid w:val="00B45559"/>
  </w:style>
  <w:style w:type="character" w:customStyle="1" w:styleId="a7">
    <w:name w:val="Текст сноски Знак"/>
    <w:aliases w:val="Знак6 Знак"/>
    <w:link w:val="a6"/>
    <w:semiHidden/>
    <w:rsid w:val="00B45559"/>
    <w:rPr>
      <w:rFonts w:ascii="Calibri" w:hAnsi="Calibri" w:cs="Times New Roman"/>
      <w:sz w:val="20"/>
      <w:szCs w:val="20"/>
    </w:rPr>
  </w:style>
  <w:style w:type="paragraph" w:styleId="a8">
    <w:name w:val="annotation text"/>
    <w:basedOn w:val="a"/>
    <w:link w:val="a9"/>
    <w:uiPriority w:val="99"/>
    <w:unhideWhenUsed/>
    <w:rsid w:val="0075037A"/>
    <w:rPr>
      <w:sz w:val="20"/>
      <w:szCs w:val="20"/>
    </w:rPr>
  </w:style>
  <w:style w:type="character" w:customStyle="1" w:styleId="a9">
    <w:name w:val="Текст примечания Знак"/>
    <w:basedOn w:val="a0"/>
    <w:link w:val="a8"/>
    <w:uiPriority w:val="99"/>
    <w:rsid w:val="0075037A"/>
    <w:rPr>
      <w:rFonts w:ascii="Times New Roman" w:hAnsi="Times New Roman"/>
      <w:bCs/>
      <w:lang w:eastAsia="ru-RU"/>
    </w:rPr>
  </w:style>
  <w:style w:type="character" w:styleId="aa">
    <w:name w:val="footnote reference"/>
    <w:uiPriority w:val="99"/>
    <w:semiHidden/>
    <w:rsid w:val="0075037A"/>
    <w:rPr>
      <w:rFonts w:cs="Times New Roman"/>
      <w:vertAlign w:val="superscript"/>
    </w:rPr>
  </w:style>
  <w:style w:type="character" w:styleId="ab">
    <w:name w:val="annotation reference"/>
    <w:basedOn w:val="a0"/>
    <w:uiPriority w:val="99"/>
    <w:unhideWhenUsed/>
    <w:rsid w:val="0075037A"/>
    <w:rPr>
      <w:sz w:val="16"/>
      <w:szCs w:val="16"/>
    </w:rPr>
  </w:style>
  <w:style w:type="character" w:styleId="ac">
    <w:name w:val="endnote reference"/>
    <w:uiPriority w:val="10"/>
    <w:rsid w:val="0075037A"/>
    <w:rPr>
      <w:vertAlign w:val="superscript"/>
    </w:rPr>
  </w:style>
  <w:style w:type="paragraph" w:styleId="ad">
    <w:name w:val="endnote text"/>
    <w:basedOn w:val="a"/>
    <w:link w:val="ae"/>
    <w:uiPriority w:val="99"/>
    <w:rsid w:val="0075037A"/>
    <w:rPr>
      <w:bCs w:val="0"/>
      <w:sz w:val="20"/>
      <w:szCs w:val="22"/>
    </w:rPr>
  </w:style>
  <w:style w:type="character" w:customStyle="1" w:styleId="ae">
    <w:name w:val="Текст концевой сноски Знак"/>
    <w:link w:val="ad"/>
    <w:uiPriority w:val="99"/>
    <w:rsid w:val="0075037A"/>
    <w:rPr>
      <w:rFonts w:ascii="Times New Roman" w:hAnsi="Times New Roman"/>
      <w:szCs w:val="22"/>
      <w:lang w:eastAsia="ru-RU"/>
    </w:rPr>
  </w:style>
  <w:style w:type="character" w:styleId="af">
    <w:name w:val="Hyperlink"/>
    <w:uiPriority w:val="99"/>
    <w:unhideWhenUsed/>
    <w:rsid w:val="00B45559"/>
    <w:rPr>
      <w:rFonts w:ascii="Times New Roman" w:hAnsi="Times New Roman"/>
      <w:color w:val="0000FF"/>
      <w:sz w:val="24"/>
      <w:u w:val="single"/>
    </w:rPr>
  </w:style>
  <w:style w:type="paragraph" w:styleId="af0">
    <w:name w:val="annotation subject"/>
    <w:basedOn w:val="a8"/>
    <w:next w:val="a8"/>
    <w:link w:val="af1"/>
    <w:uiPriority w:val="99"/>
    <w:unhideWhenUsed/>
    <w:rsid w:val="0075037A"/>
    <w:rPr>
      <w:b/>
    </w:rPr>
  </w:style>
  <w:style w:type="character" w:customStyle="1" w:styleId="af1">
    <w:name w:val="Тема примечания Знак"/>
    <w:basedOn w:val="a9"/>
    <w:link w:val="af0"/>
    <w:uiPriority w:val="99"/>
    <w:rsid w:val="0075037A"/>
    <w:rPr>
      <w:rFonts w:ascii="Times New Roman" w:hAnsi="Times New Roman"/>
      <w:b/>
      <w:bCs/>
      <w:lang w:eastAsia="ru-RU"/>
    </w:rPr>
  </w:style>
  <w:style w:type="table" w:styleId="af2">
    <w:name w:val="Table Grid"/>
    <w:basedOn w:val="a1"/>
    <w:uiPriority w:val="99"/>
    <w:rsid w:val="0075037A"/>
    <w:rPr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3">
    <w:name w:val="List Paragraph"/>
    <w:basedOn w:val="a"/>
    <w:uiPriority w:val="34"/>
    <w:rsid w:val="00B45559"/>
    <w:pPr>
      <w:ind w:left="720"/>
      <w:contextualSpacing/>
    </w:pPr>
    <w:rPr>
      <w:sz w:val="22"/>
    </w:rPr>
  </w:style>
  <w:style w:type="paragraph" w:styleId="af4">
    <w:name w:val="Revision"/>
    <w:hidden/>
    <w:uiPriority w:val="99"/>
    <w:semiHidden/>
    <w:rsid w:val="0075037A"/>
    <w:rPr>
      <w:rFonts w:ascii="Times New Roman" w:hAnsi="Times New Roman"/>
      <w:bCs/>
      <w:sz w:val="24"/>
      <w:szCs w:val="24"/>
      <w:lang w:eastAsia="ru-RU"/>
    </w:rPr>
  </w:style>
  <w:style w:type="table" w:customStyle="1" w:styleId="12">
    <w:name w:val="Сетка таблицы светлая1"/>
    <w:basedOn w:val="a1"/>
    <w:uiPriority w:val="40"/>
    <w:rsid w:val="0075037A"/>
    <w:rPr>
      <w:lang w:eastAsia="ru-RU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af5">
    <w:name w:val="FollowedHyperlink"/>
    <w:uiPriority w:val="99"/>
    <w:unhideWhenUsed/>
    <w:locked/>
    <w:rsid w:val="0075037A"/>
    <w:rPr>
      <w:color w:val="954F72"/>
      <w:u w:val="single"/>
    </w:rPr>
  </w:style>
  <w:style w:type="paragraph" w:styleId="af6">
    <w:name w:val="footer"/>
    <w:basedOn w:val="a"/>
    <w:link w:val="af7"/>
    <w:uiPriority w:val="99"/>
    <w:unhideWhenUsed/>
    <w:rsid w:val="0075037A"/>
    <w:pPr>
      <w:tabs>
        <w:tab w:val="center" w:pos="4677"/>
        <w:tab w:val="right" w:pos="9355"/>
      </w:tabs>
    </w:pPr>
  </w:style>
  <w:style w:type="character" w:customStyle="1" w:styleId="af7">
    <w:name w:val="Нижний колонтитул Знак"/>
    <w:basedOn w:val="a0"/>
    <w:link w:val="af6"/>
    <w:uiPriority w:val="99"/>
    <w:rsid w:val="0075037A"/>
    <w:rPr>
      <w:rFonts w:ascii="Times New Roman" w:hAnsi="Times New Roman"/>
      <w:bCs/>
      <w:sz w:val="24"/>
      <w:szCs w:val="24"/>
      <w:lang w:eastAsia="ru-RU"/>
    </w:rPr>
  </w:style>
  <w:style w:type="paragraph" w:styleId="af8">
    <w:name w:val="header"/>
    <w:basedOn w:val="a"/>
    <w:link w:val="af9"/>
    <w:uiPriority w:val="99"/>
    <w:unhideWhenUsed/>
    <w:rsid w:val="0075037A"/>
    <w:pPr>
      <w:jc w:val="center"/>
    </w:pPr>
  </w:style>
  <w:style w:type="character" w:customStyle="1" w:styleId="af9">
    <w:name w:val="Верхний колонтитул Знак"/>
    <w:basedOn w:val="a0"/>
    <w:link w:val="af8"/>
    <w:uiPriority w:val="99"/>
    <w:rsid w:val="0075037A"/>
    <w:rPr>
      <w:rFonts w:ascii="Times New Roman" w:hAnsi="Times New Roman"/>
      <w:bCs/>
      <w:sz w:val="24"/>
      <w:szCs w:val="24"/>
      <w:lang w:eastAsia="ru-RU"/>
    </w:rPr>
  </w:style>
  <w:style w:type="paragraph" w:customStyle="1" w:styleId="afa">
    <w:name w:val="Прижатый влево"/>
    <w:basedOn w:val="a"/>
    <w:next w:val="a"/>
    <w:uiPriority w:val="99"/>
    <w:rsid w:val="005C4D5C"/>
  </w:style>
  <w:style w:type="paragraph" w:customStyle="1" w:styleId="afb">
    <w:name w:val="Утв"/>
    <w:basedOn w:val="a"/>
    <w:rsid w:val="0075037A"/>
    <w:pPr>
      <w:suppressAutoHyphens/>
      <w:spacing w:after="120"/>
      <w:ind w:left="5812"/>
      <w:contextualSpacing/>
      <w:jc w:val="center"/>
    </w:pPr>
    <w:rPr>
      <w:bCs w:val="0"/>
      <w:spacing w:val="5"/>
      <w:sz w:val="28"/>
      <w:szCs w:val="28"/>
    </w:rPr>
  </w:style>
  <w:style w:type="paragraph" w:customStyle="1" w:styleId="afc">
    <w:name w:val="Назв"/>
    <w:basedOn w:val="a"/>
    <w:rsid w:val="0075037A"/>
    <w:pPr>
      <w:suppressAutoHyphens/>
      <w:spacing w:before="240" w:after="240"/>
      <w:jc w:val="center"/>
    </w:pPr>
    <w:rPr>
      <w:b/>
      <w:sz w:val="28"/>
    </w:rPr>
  </w:style>
  <w:style w:type="paragraph" w:customStyle="1" w:styleId="afd">
    <w:name w:val="С_Т"/>
    <w:link w:val="afe"/>
    <w:qFormat/>
    <w:rsid w:val="0075037A"/>
    <w:rPr>
      <w:rFonts w:ascii="Times New Roman" w:hAnsi="Times New Roman"/>
      <w:bCs/>
      <w:sz w:val="24"/>
      <w:szCs w:val="24"/>
      <w:lang w:eastAsia="ru-RU"/>
    </w:rPr>
  </w:style>
  <w:style w:type="paragraph" w:customStyle="1" w:styleId="aff">
    <w:name w:val="С_Т_Ц"/>
    <w:basedOn w:val="a"/>
    <w:qFormat/>
    <w:rsid w:val="0075037A"/>
    <w:pPr>
      <w:suppressAutoHyphens/>
      <w:jc w:val="center"/>
    </w:pPr>
  </w:style>
  <w:style w:type="paragraph" w:customStyle="1" w:styleId="100">
    <w:name w:val="СМ_10"/>
    <w:basedOn w:val="a"/>
    <w:qFormat/>
    <w:rsid w:val="0075037A"/>
    <w:pPr>
      <w:suppressAutoHyphens/>
    </w:pPr>
    <w:rPr>
      <w:sz w:val="20"/>
      <w:szCs w:val="20"/>
    </w:rPr>
  </w:style>
  <w:style w:type="paragraph" w:customStyle="1" w:styleId="101">
    <w:name w:val="СМ_10_Ц"/>
    <w:basedOn w:val="a"/>
    <w:qFormat/>
    <w:rsid w:val="0075037A"/>
    <w:pPr>
      <w:suppressAutoHyphens/>
      <w:jc w:val="center"/>
    </w:pPr>
    <w:rPr>
      <w:sz w:val="20"/>
      <w:szCs w:val="20"/>
    </w:rPr>
  </w:style>
  <w:style w:type="paragraph" w:styleId="aff0">
    <w:name w:val="Title"/>
    <w:basedOn w:val="a"/>
    <w:next w:val="a"/>
    <w:link w:val="aff1"/>
    <w:qFormat/>
    <w:rsid w:val="0075037A"/>
    <w:pPr>
      <w:contextualSpacing/>
      <w:jc w:val="center"/>
    </w:pPr>
    <w:rPr>
      <w:bCs w:val="0"/>
      <w:spacing w:val="5"/>
      <w:sz w:val="52"/>
      <w:szCs w:val="52"/>
    </w:rPr>
  </w:style>
  <w:style w:type="character" w:customStyle="1" w:styleId="aff1">
    <w:name w:val="Название Знак"/>
    <w:basedOn w:val="a0"/>
    <w:link w:val="aff0"/>
    <w:rsid w:val="0075037A"/>
    <w:rPr>
      <w:rFonts w:ascii="Times New Roman" w:hAnsi="Times New Roman"/>
      <w:spacing w:val="5"/>
      <w:sz w:val="52"/>
      <w:szCs w:val="52"/>
      <w:lang w:eastAsia="ru-RU"/>
    </w:rPr>
  </w:style>
  <w:style w:type="character" w:customStyle="1" w:styleId="afe">
    <w:name w:val="С_Т Знак"/>
    <w:link w:val="afd"/>
    <w:rsid w:val="0075037A"/>
    <w:rPr>
      <w:rFonts w:ascii="Times New Roman" w:hAnsi="Times New Roman"/>
      <w:bCs/>
      <w:sz w:val="24"/>
      <w:szCs w:val="24"/>
      <w:lang w:eastAsia="ru-RU"/>
    </w:rPr>
  </w:style>
  <w:style w:type="paragraph" w:customStyle="1" w:styleId="22">
    <w:name w:val="Заг2"/>
    <w:uiPriority w:val="8"/>
    <w:qFormat/>
    <w:rsid w:val="0075037A"/>
    <w:pPr>
      <w:spacing w:before="240" w:after="120"/>
    </w:pPr>
    <w:rPr>
      <w:rFonts w:ascii="Times New Roman" w:hAnsi="Times New Roman"/>
      <w:b/>
      <w:bCs/>
      <w:sz w:val="24"/>
      <w:szCs w:val="24"/>
      <w:lang w:eastAsia="ru-RU"/>
    </w:rPr>
  </w:style>
  <w:style w:type="character" w:customStyle="1" w:styleId="aff2">
    <w:name w:val="Термин"/>
    <w:basedOn w:val="a0"/>
    <w:uiPriority w:val="1"/>
    <w:qFormat/>
    <w:rsid w:val="0075037A"/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5082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4.xml"/><Relationship Id="rId18" Type="http://schemas.openxmlformats.org/officeDocument/2006/relationships/hyperlink" Target="https://internet.garant.ru/document/redirect/408289473/1000" TargetMode="Externa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hyperlink" Target="https://internet.garant.ru/document/redirect/408289473/1000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internet.garant.ru/document/redirect/408289473/1000" TargetMode="External"/><Relationship Id="rId20" Type="http://schemas.openxmlformats.org/officeDocument/2006/relationships/footer" Target="footer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hyperlink" Target="https://internet.garant.ru/document/redirect/408289473/1000" TargetMode="External"/><Relationship Id="rId10" Type="http://schemas.openxmlformats.org/officeDocument/2006/relationships/footer" Target="footer1.xml"/><Relationship Id="rId19" Type="http://schemas.openxmlformats.org/officeDocument/2006/relationships/header" Target="header5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oter" Target="footer3.xml"/><Relationship Id="rId22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p200\OneDrive\&#1055;&#1088;&#1086;&#1092;&#1089;&#1090;&#1072;&#1085;&#1076;&#1072;&#1088;&#1090;&#1099;_2023\&#1064;&#1072;&#1073;&#1083;&#1086;&#1085;%20&#1055;&#1057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55CE3C-2468-4D70-9436-5E637437C9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Шаблон ПС</Template>
  <TotalTime>27</TotalTime>
  <Pages>30</Pages>
  <Words>9571</Words>
  <Characters>54557</Characters>
  <Application>Microsoft Office Word</Application>
  <DocSecurity>0</DocSecurity>
  <Lines>454</Lines>
  <Paragraphs>127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Наладчик контрольно-измерительных приборов и автоматики</vt:lpstr>
      <vt:lpstr>Наладчик контрольно-измерительных приборов и автоматики</vt:lpstr>
    </vt:vector>
  </TitlesOfParts>
  <Company/>
  <LinksUpToDate>false</LinksUpToDate>
  <CharactersWithSpaces>64001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Наладчик контрольно-измерительных приборов и автоматики</dc:title>
  <dc:creator>Ларинцев;Союзмаш</dc:creator>
  <cp:keywords>Профстандарт</cp:keywords>
  <cp:lastModifiedBy>Гончарова Алина Александровна</cp:lastModifiedBy>
  <cp:revision>10</cp:revision>
  <cp:lastPrinted>2025-01-31T10:19:00Z</cp:lastPrinted>
  <dcterms:created xsi:type="dcterms:W3CDTF">2025-04-09T06:16:00Z</dcterms:created>
  <dcterms:modified xsi:type="dcterms:W3CDTF">2025-05-19T08:41:00Z</dcterms:modified>
</cp:coreProperties>
</file>